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B35F0" w14:textId="2C7D4EB9" w:rsidR="00170EEB" w:rsidRPr="00170EEB" w:rsidRDefault="006621AA" w:rsidP="00170EEB">
      <w:pPr>
        <w:rPr>
          <w:rStyle w:val="Rubrik1Char"/>
        </w:rPr>
      </w:pPr>
      <w:r>
        <w:rPr>
          <w:noProof/>
        </w:rPr>
        <w:drawing>
          <wp:anchor distT="0" distB="0" distL="114300" distR="114300" simplePos="0" relativeHeight="251684864" behindDoc="1" locked="0" layoutInCell="1" allowOverlap="1" wp14:anchorId="29B8DA55" wp14:editId="1DC2B36B">
            <wp:simplePos x="0" y="0"/>
            <wp:positionH relativeFrom="page">
              <wp:align>right</wp:align>
            </wp:positionH>
            <wp:positionV relativeFrom="paragraph">
              <wp:posOffset>-36195</wp:posOffset>
            </wp:positionV>
            <wp:extent cx="10172700" cy="6667306"/>
            <wp:effectExtent l="0" t="0" r="0" b="635"/>
            <wp:wrapNone/>
            <wp:docPr id="91867838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78383" name="Bildobjekt 918678383"/>
                    <pic:cNvPicPr/>
                  </pic:nvPicPr>
                  <pic:blipFill rotWithShape="1">
                    <a:blip r:embed="rId8">
                      <a:extLst>
                        <a:ext uri="{28A0092B-C50C-407E-A947-70E740481C1C}">
                          <a14:useLocalDpi xmlns:a14="http://schemas.microsoft.com/office/drawing/2010/main" val="0"/>
                        </a:ext>
                      </a:extLst>
                    </a:blip>
                    <a:srcRect l="15249" r="9325"/>
                    <a:stretch>
                      <a:fillRect/>
                    </a:stretch>
                  </pic:blipFill>
                  <pic:spPr bwMode="auto">
                    <a:xfrm>
                      <a:off x="0" y="0"/>
                      <a:ext cx="10172700" cy="66673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A3F671C"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0B3F5159">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06D1EB5C"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06D1EB5C"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2F01F287">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F6E577F"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0E38E4B4" w14:textId="78ACED7E" w:rsidR="009E4D5D" w:rsidRDefault="00971774" w:rsidP="009E4D5D">
                            <w:pPr>
                              <w:pStyle w:val="DokRubrik"/>
                            </w:pPr>
                            <w:r w:rsidRPr="009B3E23">
                              <w:t>JavaScript-</w:t>
                            </w:r>
                            <w:r w:rsidR="00170EEB">
                              <w:t>16</w:t>
                            </w:r>
                          </w:p>
                          <w:p w14:paraId="37AA77F3" w14:textId="64C48619" w:rsidR="00971774" w:rsidRPr="009B3E23" w:rsidRDefault="00170EEB" w:rsidP="009E4D5D">
                            <w:pPr>
                              <w:pStyle w:val="DokRubrik"/>
                            </w:pPr>
                            <w:r>
                              <w:t>Introduktion till Vue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0E38E4B4" w14:textId="78ACED7E" w:rsidR="009E4D5D" w:rsidRDefault="00971774" w:rsidP="009E4D5D">
                      <w:pPr>
                        <w:pStyle w:val="DokRubrik"/>
                      </w:pPr>
                      <w:r w:rsidRPr="009B3E23">
                        <w:t>JavaScript-</w:t>
                      </w:r>
                      <w:r w:rsidR="00170EEB">
                        <w:t>16</w:t>
                      </w:r>
                    </w:p>
                    <w:p w14:paraId="37AA77F3" w14:textId="64C48619" w:rsidR="00971774" w:rsidRPr="009B3E23" w:rsidRDefault="00170EEB" w:rsidP="009E4D5D">
                      <w:pPr>
                        <w:pStyle w:val="DokRubrik"/>
                      </w:pPr>
                      <w:r>
                        <w:t>Introduktion till Vue</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4BE6831" w14:textId="77777777" w:rsidR="00971774" w:rsidRPr="009B3E23" w:rsidRDefault="00971774" w:rsidP="009E4D5D">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24BE6831" w14:textId="77777777" w:rsidR="00971774" w:rsidRPr="009B3E23" w:rsidRDefault="00971774" w:rsidP="009E4D5D">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B327AF3"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725CB907"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48DEAB9F"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1746B7FE"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0D775788"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790D40C2"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4A3EA057"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35547DA0"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71A8FFB8"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3F387736"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2890E31C"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24D8ED5A"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2718715"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0542E783"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1EDDFC1D"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25CB907"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8DEAB9F"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746B7FE"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0D775788"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790D40C2"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A3EA057"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5547DA0"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1A8FFB8"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F387736"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890E31C"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4D8ED5A"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2718715"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542E783"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EDDFC1D"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BBB134"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1C15747D" w14:textId="77777777"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1C15747D" w14:textId="77777777"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r w:rsidR="00170EEB" w:rsidRPr="00170EEB">
        <w:rPr>
          <w:rStyle w:val="Rubrik1Char"/>
        </w:rPr>
        <w:lastRenderedPageBreak/>
        <w:t>Introduktion till Vue JS</w:t>
      </w:r>
    </w:p>
    <w:p w14:paraId="1AB4A4D8" w14:textId="77777777" w:rsidR="0037515C" w:rsidRDefault="0037515C" w:rsidP="0037515C">
      <w:r>
        <w:t>I de föregående kapitlen har vi djupdykt i React och sett hur det hanterar gränssnitt genom att blanda HTML och JavaScript i JSX-filer. React använder ett så kallat enkelriktat dataflöde, vilket innebär att vi manuellt måste tala om för motorn när ett värde ska ändras via en set-funktion (setAntal).</w:t>
      </w:r>
    </w:p>
    <w:p w14:paraId="1F24B66E" w14:textId="77777777" w:rsidR="0037515C" w:rsidRDefault="0037515C" w:rsidP="0037515C">
      <w:r>
        <w:t>Vue JS har blivit känt i branschen för att ha en betydligt skonsammare inlärningskurva. Vue delar inte bara upp koden i traditionella block (HTML, JS och CSS separat), utan introducerar också Tvåvägs-databindning (Two-way data binding). I det här kapitlet ska vi titta närmare på hur detta fungerar under huven med hjälp av Vues moderna Composition API och smarta beräknade värden (Computed Properties).</w:t>
      </w:r>
    </w:p>
    <w:p w14:paraId="4E273CC7" w14:textId="77777777" w:rsidR="0037515C" w:rsidRPr="00216BE3" w:rsidRDefault="0037515C" w:rsidP="0037515C">
      <w:r>
        <w:pict w14:anchorId="06ADA1DD">
          <v:rect id="_x0000_i1035" style="width:0;height:1.5pt" o:hralign="center" o:hrstd="t" o:hr="t" fillcolor="#a0a0a0" stroked="f"/>
        </w:pict>
      </w:r>
    </w:p>
    <w:p w14:paraId="5E776A22" w14:textId="2E62937F" w:rsidR="0037515C" w:rsidRDefault="0037515C" w:rsidP="0037515C">
      <w:pPr>
        <w:pStyle w:val="Rubrik2"/>
      </w:pPr>
      <w:r>
        <w:t>Composition API och Reaktivitet med ref()</w:t>
      </w:r>
    </w:p>
    <w:p w14:paraId="079475F0" w14:textId="0F337AD7" w:rsidR="0037515C" w:rsidRDefault="0037515C" w:rsidP="0037515C">
      <w:r>
        <w:t>I moderna Vue-applikationer (Vue 3 och framåt) använder vi ett upplägg som skrivs via &lt;script setup&gt;. Det gör att vi slipper krångliga inställningar och kan skriva ren, minimalistisk JavaScript-kod.</w:t>
      </w:r>
      <w:r>
        <w:t xml:space="preserve"> </w:t>
      </w:r>
      <w:r>
        <w:t>För att skapa en variabel som komponenten ska komma ihåg, packar vi in den i en inbyggd Vue-funktion som heter ref(). Det talar om för Vue att variabeln ska vara reaktiv – så fort värdet ändras i minnet ska skärmen uppdateras automatiskt.</w:t>
      </w:r>
    </w:p>
    <w:p w14:paraId="657D3C72" w14:textId="77777777" w:rsidR="0037515C" w:rsidRDefault="0037515C" w:rsidP="0037515C">
      <w:pPr>
        <w:pStyle w:val="Rubrik3"/>
      </w:pPr>
      <w:r>
        <w:t>Det dolda objektet under huven</w:t>
      </w:r>
    </w:p>
    <w:p w14:paraId="1084CD77" w14:textId="77777777" w:rsidR="0037515C" w:rsidRDefault="0037515C" w:rsidP="0037515C">
      <w:r>
        <w:t>När du skapar en variabel med ref(), gör Vue om din variabel till ett dolt objekt. Detta skapar en viktig JavaScript-regel som alla nybörjare snubblar på:</w:t>
      </w:r>
    </w:p>
    <w:p w14:paraId="51CAFEDC" w14:textId="77777777" w:rsidR="0037515C" w:rsidRDefault="0037515C" w:rsidP="0037515C">
      <w:r>
        <w:t>• Inuti din HTML-mall (&lt;template&gt;) skriver du bara variabelns namn precis som vanligt.</w:t>
      </w:r>
    </w:p>
    <w:p w14:paraId="73A01356" w14:textId="77777777" w:rsidR="0037515C" w:rsidRDefault="0037515C" w:rsidP="0037515C">
      <w:r>
        <w:t>• Men inuti ditt JavaScript-block (&lt;script&gt;) måste du skriva .value efter namnet för att kunna läsa eller ändra på värdet!</w:t>
      </w:r>
    </w:p>
    <w:p w14:paraId="46D78D74" w14:textId="77777777" w:rsidR="0037515C" w:rsidRDefault="0037515C">
      <w:pPr>
        <w:spacing w:after="160" w:line="278" w:lineRule="auto"/>
        <w:ind w:left="0" w:firstLine="0"/>
        <w:rPr>
          <w:rFonts w:ascii="Consolas" w:hAnsi="Consolas"/>
          <w:color w:val="156082" w:themeColor="accent1"/>
          <w:sz w:val="20"/>
          <w:szCs w:val="20"/>
        </w:rPr>
      </w:pPr>
      <w:r>
        <w:br w:type="page"/>
      </w:r>
    </w:p>
    <w:p w14:paraId="22036E51" w14:textId="5F5E7C68" w:rsidR="0037515C" w:rsidRDefault="0037515C" w:rsidP="0037515C">
      <w:pPr>
        <w:pStyle w:val="Kodstycke"/>
      </w:pPr>
      <w:r>
        <w:lastRenderedPageBreak/>
        <w:t>&lt;script setup&gt;</w:t>
      </w:r>
    </w:p>
    <w:p w14:paraId="78ABF12A" w14:textId="77777777" w:rsidR="0037515C" w:rsidRDefault="0037515C" w:rsidP="0037515C">
      <w:pPr>
        <w:pStyle w:val="Kodstycke"/>
      </w:pPr>
      <w:r>
        <w:t>import { ref } from 'vue';</w:t>
      </w:r>
    </w:p>
    <w:p w14:paraId="774FCCFE" w14:textId="77777777" w:rsidR="0037515C" w:rsidRDefault="0037515C" w:rsidP="0037515C">
      <w:pPr>
        <w:pStyle w:val="Kodstycke"/>
      </w:pPr>
    </w:p>
    <w:p w14:paraId="4B782C7A" w14:textId="77777777" w:rsidR="0037515C" w:rsidRDefault="0037515C" w:rsidP="0037515C">
      <w:pPr>
        <w:pStyle w:val="Kodstycke"/>
      </w:pPr>
      <w:r>
        <w:t>// Vi skapar ett reaktivt minne</w:t>
      </w:r>
    </w:p>
    <w:p w14:paraId="5C4F1611" w14:textId="77777777" w:rsidR="0037515C" w:rsidRDefault="0037515C" w:rsidP="0037515C">
      <w:pPr>
        <w:pStyle w:val="Kodstycke"/>
      </w:pPr>
      <w:r>
        <w:t>const meddelande = ref('Hej klassen!');</w:t>
      </w:r>
    </w:p>
    <w:p w14:paraId="610E6A88" w14:textId="77777777" w:rsidR="0037515C" w:rsidRDefault="0037515C" w:rsidP="0037515C">
      <w:pPr>
        <w:pStyle w:val="Kodstycke"/>
      </w:pPr>
    </w:p>
    <w:p w14:paraId="0119D3E1" w14:textId="77777777" w:rsidR="0037515C" w:rsidRDefault="0037515C" w:rsidP="0037515C">
      <w:pPr>
        <w:pStyle w:val="Kodstycke"/>
      </w:pPr>
      <w:r>
        <w:t>function uppdateraText() {</w:t>
      </w:r>
    </w:p>
    <w:p w14:paraId="56E20480" w14:textId="77777777" w:rsidR="0037515C" w:rsidRDefault="0037515C" w:rsidP="0037515C">
      <w:pPr>
        <w:pStyle w:val="Kodstycke"/>
      </w:pPr>
      <w:r>
        <w:t xml:space="preserve">  // VIKTIGT: Inuti script-blocket MÅSTE vi använda .value!</w:t>
      </w:r>
    </w:p>
    <w:p w14:paraId="37D39152" w14:textId="77777777" w:rsidR="0037515C" w:rsidRDefault="0037515C" w:rsidP="0037515C">
      <w:pPr>
        <w:pStyle w:val="Kodstycke"/>
      </w:pPr>
      <w:r>
        <w:t xml:space="preserve">  meddelande.value = 'Hoppsan, texten ändrades!'; </w:t>
      </w:r>
    </w:p>
    <w:p w14:paraId="4A7ACE88" w14:textId="77777777" w:rsidR="0037515C" w:rsidRDefault="0037515C" w:rsidP="0037515C">
      <w:pPr>
        <w:pStyle w:val="Kodstycke"/>
      </w:pPr>
      <w:r>
        <w:t>}</w:t>
      </w:r>
    </w:p>
    <w:p w14:paraId="645205C8" w14:textId="77777777" w:rsidR="0037515C" w:rsidRDefault="0037515C" w:rsidP="0037515C">
      <w:pPr>
        <w:pStyle w:val="Kodstycke"/>
      </w:pPr>
      <w:r>
        <w:t>&lt;/script&gt;</w:t>
      </w:r>
    </w:p>
    <w:p w14:paraId="39B4A359" w14:textId="77777777" w:rsidR="0037515C" w:rsidRDefault="0037515C" w:rsidP="0037515C">
      <w:pPr>
        <w:pStyle w:val="Kodstycke"/>
      </w:pPr>
    </w:p>
    <w:p w14:paraId="61EB5111" w14:textId="77777777" w:rsidR="0037515C" w:rsidRDefault="0037515C" w:rsidP="0037515C">
      <w:pPr>
        <w:pStyle w:val="Kodstycke"/>
      </w:pPr>
      <w:r>
        <w:t>&lt;template&gt;</w:t>
      </w:r>
    </w:p>
    <w:p w14:paraId="1B91DACF" w14:textId="77777777" w:rsidR="0037515C" w:rsidRDefault="0037515C" w:rsidP="0037515C">
      <w:pPr>
        <w:pStyle w:val="Kodstycke"/>
      </w:pPr>
      <w:r>
        <w:t xml:space="preserve">  &lt;div&gt;</w:t>
      </w:r>
    </w:p>
    <w:p w14:paraId="458404AD" w14:textId="77777777" w:rsidR="0037515C" w:rsidRDefault="0037515C" w:rsidP="0037515C">
      <w:pPr>
        <w:pStyle w:val="Kodstycke"/>
      </w:pPr>
      <w:r>
        <w:t xml:space="preserve">    &lt;!-- I HTML-mallen behövs INTE .value, Vue packar upp det automatiskt --&gt;</w:t>
      </w:r>
    </w:p>
    <w:p w14:paraId="74B433A4" w14:textId="77777777" w:rsidR="0037515C" w:rsidRDefault="0037515C" w:rsidP="0037515C">
      <w:pPr>
        <w:pStyle w:val="Kodstycke"/>
      </w:pPr>
      <w:r>
        <w:t xml:space="preserve">    &lt;h1&gt;{{ meddelande }}&lt;/h1&gt;</w:t>
      </w:r>
    </w:p>
    <w:p w14:paraId="402E0FC4" w14:textId="77777777" w:rsidR="0037515C" w:rsidRDefault="0037515C" w:rsidP="0037515C">
      <w:pPr>
        <w:pStyle w:val="Kodstycke"/>
      </w:pPr>
      <w:r>
        <w:t xml:space="preserve">    &lt;button @click="uppdateraText"&gt;Ändra texten&lt;/button&gt;</w:t>
      </w:r>
    </w:p>
    <w:p w14:paraId="421FAF57" w14:textId="77777777" w:rsidR="0037515C" w:rsidRDefault="0037515C" w:rsidP="0037515C">
      <w:pPr>
        <w:pStyle w:val="Kodstycke"/>
      </w:pPr>
      <w:r>
        <w:t xml:space="preserve">  &lt;/div&gt;</w:t>
      </w:r>
    </w:p>
    <w:p w14:paraId="54966DFA" w14:textId="77777777" w:rsidR="0037515C" w:rsidRDefault="0037515C" w:rsidP="0037515C">
      <w:pPr>
        <w:pStyle w:val="Kodstycke"/>
      </w:pPr>
      <w:r>
        <w:t>&lt;/template&gt;</w:t>
      </w:r>
    </w:p>
    <w:p w14:paraId="4162F8BD" w14:textId="77777777" w:rsidR="0037515C" w:rsidRDefault="0037515C" w:rsidP="0037515C">
      <w:pPr>
        <w:pStyle w:val="Bildtext"/>
      </w:pPr>
      <w:r>
        <w:t>Bild 1 Vue använder dolda objekt-proxies under huven för att känna av exakt när du ändrar på .value och ritar då direkt om gränssnittet.</w:t>
      </w:r>
    </w:p>
    <w:p w14:paraId="337A0A74" w14:textId="77777777" w:rsidR="0037515C" w:rsidRPr="00216BE3" w:rsidRDefault="0037515C" w:rsidP="0037515C">
      <w:r>
        <w:pict w14:anchorId="489C6922">
          <v:rect id="_x0000_i1038" style="width:0;height:1.5pt" o:hralign="center" o:hrstd="t" o:hr="t" fillcolor="#a0a0a0" stroked="f"/>
        </w:pict>
      </w:r>
    </w:p>
    <w:p w14:paraId="0CED34EB" w14:textId="0C1A1C44" w:rsidR="0037515C" w:rsidRDefault="0037515C" w:rsidP="0037515C">
      <w:pPr>
        <w:pStyle w:val="Rubrik2"/>
      </w:pPr>
      <w:r>
        <w:t>Strukturen i en Single File Component (.vue)</w:t>
      </w:r>
    </w:p>
    <w:p w14:paraId="0313CF13" w14:textId="05D84A53" w:rsidR="0037515C" w:rsidRDefault="0037515C" w:rsidP="0037515C">
      <w:r>
        <w:t>Medan React blandar allt i .jsx-filer, håller Vue kvar vid det traditionella webbtänket där vi separerar kodspråken, fast inuti en och samma fil. En .vue-fil kallas för en Single File Component (SFC) och är snyggt uppdelad i tre tydliga block</w:t>
      </w:r>
      <w:r>
        <w:t>.</w:t>
      </w:r>
    </w:p>
    <w:p w14:paraId="29FBCC1E" w14:textId="539B5ADD" w:rsidR="0037515C" w:rsidRDefault="0037515C" w:rsidP="0037515C">
      <w:pPr>
        <w:pStyle w:val="Liststycke"/>
        <w:numPr>
          <w:ilvl w:val="0"/>
          <w:numId w:val="27"/>
        </w:numPr>
      </w:pPr>
      <w:r>
        <w:t>&lt;script setup&gt;: Här bor din JavaScript-kod, dina importer och dina reaktiva variabler.</w:t>
      </w:r>
    </w:p>
    <w:p w14:paraId="3BD267ED" w14:textId="61B4141B" w:rsidR="0037515C" w:rsidRDefault="0037515C" w:rsidP="0037515C">
      <w:pPr>
        <w:pStyle w:val="Liststycke"/>
        <w:numPr>
          <w:ilvl w:val="0"/>
          <w:numId w:val="27"/>
        </w:numPr>
      </w:pPr>
      <w:r>
        <w:t>&lt;template&gt;: Här bor din HTML-struktur. Det är detta som faktiskt ritas ut på skärmen.</w:t>
      </w:r>
    </w:p>
    <w:p w14:paraId="11E9D574" w14:textId="688881C4" w:rsidR="0037515C" w:rsidRDefault="0037515C" w:rsidP="0037515C">
      <w:pPr>
        <w:pStyle w:val="Liststycke"/>
        <w:numPr>
          <w:ilvl w:val="0"/>
          <w:numId w:val="27"/>
        </w:numPr>
      </w:pPr>
      <w:r>
        <w:t>&lt;style scoped&gt;: Här bor din CSS-styling. Nyckelordet scoped är en superkraft som gör att stylingen bara gäller för just den här komponenten och kan aldrig råka spilla över och förstöra designen på andra sidor.</w:t>
      </w:r>
    </w:p>
    <w:p w14:paraId="51E950A1" w14:textId="77777777" w:rsidR="0037515C" w:rsidRDefault="0037515C">
      <w:pPr>
        <w:spacing w:after="160" w:line="278" w:lineRule="auto"/>
        <w:ind w:left="0" w:firstLine="0"/>
      </w:pPr>
      <w:r>
        <w:br w:type="page"/>
      </w:r>
    </w:p>
    <w:p w14:paraId="52AE7B43" w14:textId="22F250E6" w:rsidR="0037515C" w:rsidRDefault="0037515C" w:rsidP="0037515C">
      <w:pPr>
        <w:pStyle w:val="Rubrik2"/>
      </w:pPr>
      <w:r>
        <w:lastRenderedPageBreak/>
        <w:t>Tvåvägs-databindning (v-model)</w:t>
      </w:r>
    </w:p>
    <w:p w14:paraId="5951FA26" w14:textId="43B67C71" w:rsidR="0037515C" w:rsidRDefault="0037515C" w:rsidP="0037515C">
      <w:r>
        <w:t>Det absolut mest populära verktyget i Vue kallas för v-model. Det används för att koppla ihop ett input-fält (som ett sökfält eller ett formulär) med en reaktiv variabel i din kod.</w:t>
      </w:r>
      <w:r>
        <w:t xml:space="preserve"> </w:t>
      </w:r>
      <w:r>
        <w:t>Det fantastiska med v-model är att kopplingen är tvåvägs:</w:t>
      </w:r>
    </w:p>
    <w:p w14:paraId="38F66942" w14:textId="198DCAD1" w:rsidR="0037515C" w:rsidRDefault="0037515C" w:rsidP="0037515C">
      <w:pPr>
        <w:pStyle w:val="Liststycke"/>
        <w:numPr>
          <w:ilvl w:val="0"/>
          <w:numId w:val="28"/>
        </w:numPr>
      </w:pPr>
      <w:r>
        <w:t>När användaren skriver i textfältet uppdateras din JavaScript-variabel automatiskt.</w:t>
      </w:r>
    </w:p>
    <w:p w14:paraId="6030E091" w14:textId="1DECA39D" w:rsidR="0037515C" w:rsidRDefault="0037515C" w:rsidP="0037515C">
      <w:pPr>
        <w:pStyle w:val="Liststycke"/>
        <w:numPr>
          <w:ilvl w:val="0"/>
          <w:numId w:val="28"/>
        </w:numPr>
      </w:pPr>
      <w:r>
        <w:t>Om du ändrar på variabeln inifrån din JavaScript-kod uppdateras textfältet på skärmen automatiskt.</w:t>
      </w:r>
    </w:p>
    <w:p w14:paraId="4E24017A" w14:textId="77777777" w:rsidR="0037515C" w:rsidRDefault="0037515C" w:rsidP="0037515C">
      <w:r>
        <w:t>Jämförelse (React vs Vue):</w:t>
      </w:r>
    </w:p>
    <w:p w14:paraId="56598740" w14:textId="77777777" w:rsidR="0037515C" w:rsidRDefault="0037515C" w:rsidP="0037515C">
      <w:r>
        <w:t>Titta på hur mycket mindre kod du behöver skriva i Vue jämfört med React för att synka ett textfält med en variabel:</w:t>
      </w:r>
    </w:p>
    <w:p w14:paraId="67465541" w14:textId="77777777" w:rsidR="0037515C" w:rsidRDefault="0037515C" w:rsidP="0037515C">
      <w:pPr>
        <w:pStyle w:val="Kodstycke"/>
      </w:pPr>
      <w:r>
        <w:t>// SÅ HÄR GÖR MAN I REACT (Enkelriktat - mycket kod):</w:t>
      </w:r>
    </w:p>
    <w:p w14:paraId="1041954E" w14:textId="77777777" w:rsidR="0037515C" w:rsidRDefault="0037515C" w:rsidP="0037515C">
      <w:pPr>
        <w:pStyle w:val="Kodstycke"/>
      </w:pPr>
      <w:r>
        <w:t>&lt;input type="text" value={namn} onChange={(e) =&gt; setNamn(e.target.value)} /&gt;</w:t>
      </w:r>
    </w:p>
    <w:p w14:paraId="699B03DB" w14:textId="16AE6782" w:rsidR="0037515C" w:rsidRDefault="0037515C" w:rsidP="0037515C"/>
    <w:p w14:paraId="7AEFD3ED" w14:textId="77777777" w:rsidR="0037515C" w:rsidRDefault="0037515C" w:rsidP="0037515C">
      <w:pPr>
        <w:pStyle w:val="Kodstycke"/>
      </w:pPr>
      <w:r>
        <w:t>&lt;!-- SÅ HÄR GÖR MAN I VUE (Tvåvägs - "magiskt" och kort): --&gt;</w:t>
      </w:r>
    </w:p>
    <w:p w14:paraId="5DA23676" w14:textId="77777777" w:rsidR="0037515C" w:rsidRDefault="0037515C" w:rsidP="0037515C">
      <w:pPr>
        <w:pStyle w:val="Kodstycke"/>
      </w:pPr>
      <w:r>
        <w:t>&lt;input type="text" v-model="namn" /&gt;</w:t>
      </w:r>
    </w:p>
    <w:p w14:paraId="128F070B" w14:textId="77777777" w:rsidR="0037515C" w:rsidRDefault="0037515C" w:rsidP="0037515C">
      <w:pPr>
        <w:pStyle w:val="Bildtext"/>
      </w:pPr>
      <w:r>
        <w:t>Bild 2 Med v-model slipper du skriva manuella händelselyssnare (onChange/input) för att hämta text från formulär – Vue sköter allt synkande i bakgrunden.</w:t>
      </w:r>
    </w:p>
    <w:p w14:paraId="6B9C9DEE" w14:textId="77777777" w:rsidR="0037515C" w:rsidRPr="00216BE3" w:rsidRDefault="0037515C" w:rsidP="0037515C">
      <w:r>
        <w:pict w14:anchorId="6BEFDA75">
          <v:rect id="_x0000_i1039" style="width:0;height:1.5pt" o:hralign="center" o:hrstd="t" o:hr="t" fillcolor="#a0a0a0" stroked="f"/>
        </w:pict>
      </w:r>
    </w:p>
    <w:p w14:paraId="140DEA52" w14:textId="61EA515E" w:rsidR="0037515C" w:rsidRDefault="0037515C" w:rsidP="0037515C">
      <w:pPr>
        <w:pStyle w:val="Rubrik2"/>
      </w:pPr>
      <w:r>
        <w:t>Vues Directives (Smarta HTML-attribut)</w:t>
      </w:r>
    </w:p>
    <w:p w14:paraId="43258859" w14:textId="6A0BDD18" w:rsidR="0037515C" w:rsidRDefault="0037515C" w:rsidP="0037515C">
      <w:r>
        <w:t>I React använder vi vanlig JavaScript (.map(), if-satser) inuti vår JSX för att styra vad som visas. Vue har valt en annan väg. De använder något som kallas Directives. Det är speciella attribut som man sätter direkt på HTML-taggarna (alla startar med v-).</w:t>
      </w:r>
      <w:r>
        <w:t xml:space="preserve"> </w:t>
      </w:r>
      <w:r>
        <w:t>Här är de tre viktigaste som du måste kunna</w:t>
      </w:r>
      <w:r>
        <w:t>.</w:t>
      </w:r>
    </w:p>
    <w:p w14:paraId="11ECA9DB" w14:textId="77777777" w:rsidR="0037515C" w:rsidRDefault="0037515C" w:rsidP="0037515C">
      <w:pPr>
        <w:pStyle w:val="Liststycke"/>
        <w:numPr>
          <w:ilvl w:val="0"/>
          <w:numId w:val="31"/>
        </w:numPr>
      </w:pPr>
      <w:r>
        <w:t>v-on (eller @) – Händelselyssnare</w:t>
      </w:r>
    </w:p>
    <w:p w14:paraId="3F3D0323" w14:textId="77777777" w:rsidR="0037515C" w:rsidRDefault="0037515C" w:rsidP="0037515C">
      <w:pPr>
        <w:pStyle w:val="Liststycke"/>
        <w:ind w:firstLine="0"/>
      </w:pPr>
      <w:r>
        <w:t>Istället för onClick använder Vue v-on:click, vilket nästan alltid förkortas till bara @click.</w:t>
      </w:r>
    </w:p>
    <w:p w14:paraId="0D4C8451" w14:textId="77777777" w:rsidR="0037515C" w:rsidRDefault="0037515C" w:rsidP="0037515C">
      <w:pPr>
        <w:pStyle w:val="Kodstycke"/>
        <w:numPr>
          <w:ilvl w:val="0"/>
          <w:numId w:val="0"/>
        </w:numPr>
        <w:ind w:left="720"/>
      </w:pPr>
      <w:r>
        <w:t>&lt;button @click="antal++"&gt;Klicka här&lt;/button&gt;</w:t>
      </w:r>
    </w:p>
    <w:p w14:paraId="0D52D3AA" w14:textId="77777777" w:rsidR="0037515C" w:rsidRDefault="0037515C" w:rsidP="0037515C">
      <w:pPr>
        <w:pStyle w:val="Liststycke"/>
        <w:numPr>
          <w:ilvl w:val="0"/>
          <w:numId w:val="31"/>
        </w:numPr>
      </w:pPr>
      <w:r>
        <w:t>v-if – Visa om ett villkor är sant</w:t>
      </w:r>
    </w:p>
    <w:p w14:paraId="3D8EC8FF" w14:textId="77777777" w:rsidR="0037515C" w:rsidRDefault="0037515C" w:rsidP="0037515C">
      <w:pPr>
        <w:pStyle w:val="Liststycke"/>
        <w:ind w:firstLine="0"/>
      </w:pPr>
      <w:r>
        <w:t>Om du vill att ett element bara ska synas om ett visst villkor är uppfyllt använder du v-if.</w:t>
      </w:r>
    </w:p>
    <w:p w14:paraId="052B7063" w14:textId="77777777" w:rsidR="0037515C" w:rsidRDefault="0037515C" w:rsidP="0037515C">
      <w:pPr>
        <w:pStyle w:val="Kodstycke"/>
        <w:numPr>
          <w:ilvl w:val="0"/>
          <w:numId w:val="0"/>
        </w:numPr>
        <w:ind w:left="720"/>
      </w:pPr>
      <w:r>
        <w:t>&lt;h2 v-if="arInloggad"&gt;Välkommen tillbaka!&lt;/h2&gt;</w:t>
      </w:r>
    </w:p>
    <w:p w14:paraId="6E83425B" w14:textId="77777777" w:rsidR="0037515C" w:rsidRDefault="0037515C" w:rsidP="0037515C">
      <w:pPr>
        <w:pStyle w:val="Kodstycke"/>
        <w:numPr>
          <w:ilvl w:val="0"/>
          <w:numId w:val="0"/>
        </w:numPr>
        <w:ind w:left="720"/>
      </w:pPr>
      <w:r>
        <w:t>&lt;h2 v-else&gt;Vänligen logga in...&lt;/h2&gt;</w:t>
      </w:r>
    </w:p>
    <w:p w14:paraId="4A4A690C" w14:textId="77777777" w:rsidR="0037515C" w:rsidRDefault="0037515C" w:rsidP="0037515C">
      <w:pPr>
        <w:pStyle w:val="Liststycke"/>
        <w:numPr>
          <w:ilvl w:val="0"/>
          <w:numId w:val="31"/>
        </w:numPr>
      </w:pPr>
      <w:r>
        <w:lastRenderedPageBreak/>
        <w:t>v-for – Loopa ut listor</w:t>
      </w:r>
    </w:p>
    <w:p w14:paraId="303CCACF" w14:textId="0B8D6438" w:rsidR="0037515C" w:rsidRDefault="0037515C" w:rsidP="0037515C">
      <w:pPr>
        <w:pStyle w:val="Liststycke"/>
        <w:ind w:firstLine="0"/>
      </w:pPr>
      <w:r>
        <w:t>Istället för .map() har Vue en inbyggd loop-sats direkt på HTML-taggen som heter v-for. Den fungerar nästan exakt som en vanlig for...of-loop i JavaScript.</w:t>
      </w:r>
    </w:p>
    <w:p w14:paraId="71AA88AF" w14:textId="77777777" w:rsidR="0037515C" w:rsidRDefault="0037515C" w:rsidP="0037515C">
      <w:pPr>
        <w:pStyle w:val="Kodstycke"/>
        <w:numPr>
          <w:ilvl w:val="0"/>
          <w:numId w:val="0"/>
        </w:numPr>
        <w:ind w:left="720"/>
      </w:pPr>
      <w:r>
        <w:t>&lt;ul&gt;</w:t>
      </w:r>
    </w:p>
    <w:p w14:paraId="364A9E08" w14:textId="77777777" w:rsidR="0037515C" w:rsidRDefault="0037515C" w:rsidP="0037515C">
      <w:pPr>
        <w:pStyle w:val="Kodstycke"/>
        <w:numPr>
          <w:ilvl w:val="0"/>
          <w:numId w:val="0"/>
        </w:numPr>
        <w:ind w:left="720"/>
      </w:pPr>
      <w:r>
        <w:t xml:space="preserve">  &lt;!-- Vi loopar ut frukterna direkt på li-taggen --&gt;</w:t>
      </w:r>
    </w:p>
    <w:p w14:paraId="679D6781" w14:textId="77777777" w:rsidR="0037515C" w:rsidRDefault="0037515C" w:rsidP="0037515C">
      <w:pPr>
        <w:pStyle w:val="Kodstycke"/>
        <w:numPr>
          <w:ilvl w:val="0"/>
          <w:numId w:val="0"/>
        </w:numPr>
        <w:ind w:left="720"/>
      </w:pPr>
      <w:r>
        <w:t xml:space="preserve">  &lt;li v-for="(frukt, index) in frukter" :key="index"&gt;</w:t>
      </w:r>
    </w:p>
    <w:p w14:paraId="1C98AE76" w14:textId="77777777" w:rsidR="0037515C" w:rsidRDefault="0037515C" w:rsidP="0037515C">
      <w:pPr>
        <w:pStyle w:val="Kodstycke"/>
        <w:numPr>
          <w:ilvl w:val="0"/>
          <w:numId w:val="0"/>
        </w:numPr>
        <w:ind w:left="720"/>
      </w:pPr>
      <w:r>
        <w:t xml:space="preserve">    {{ frukt }}</w:t>
      </w:r>
    </w:p>
    <w:p w14:paraId="28699C3E" w14:textId="77777777" w:rsidR="0037515C" w:rsidRDefault="0037515C" w:rsidP="0037515C">
      <w:pPr>
        <w:pStyle w:val="Kodstycke"/>
        <w:numPr>
          <w:ilvl w:val="0"/>
          <w:numId w:val="0"/>
        </w:numPr>
        <w:ind w:left="720"/>
      </w:pPr>
      <w:r>
        <w:t xml:space="preserve">  &lt;/li&gt;</w:t>
      </w:r>
    </w:p>
    <w:p w14:paraId="769BB2EA" w14:textId="77777777" w:rsidR="0037515C" w:rsidRDefault="0037515C" w:rsidP="0037515C">
      <w:pPr>
        <w:pStyle w:val="Kodstycke"/>
        <w:numPr>
          <w:ilvl w:val="0"/>
          <w:numId w:val="0"/>
        </w:numPr>
        <w:ind w:left="720"/>
      </w:pPr>
      <w:r>
        <w:t>&lt;/ul&gt;</w:t>
      </w:r>
    </w:p>
    <w:p w14:paraId="527A654A" w14:textId="77777777" w:rsidR="0037515C" w:rsidRPr="00216BE3" w:rsidRDefault="0037515C" w:rsidP="0037515C">
      <w:r>
        <w:pict w14:anchorId="06ED2393">
          <v:rect id="_x0000_i1040" style="width:0;height:1.5pt" o:hralign="center" o:hrstd="t" o:hr="t" fillcolor="#a0a0a0" stroked="f"/>
        </w:pict>
      </w:r>
    </w:p>
    <w:p w14:paraId="7B4A3FEF" w14:textId="164D8F54" w:rsidR="0037515C" w:rsidRDefault="0037515C" w:rsidP="0037515C">
      <w:pPr>
        <w:pStyle w:val="Rubrik2"/>
      </w:pPr>
      <w:r>
        <w:t>Computed Properties – Smarta beräknade värden</w:t>
      </w:r>
    </w:p>
    <w:p w14:paraId="59DA9F7F" w14:textId="2AE18BC0" w:rsidR="0037515C" w:rsidRDefault="0037515C" w:rsidP="0037515C">
      <w:r>
        <w:t>När vi bygger större gränssnitt vill vi ofta göra beräkningar på vår data (t.ex. räkna ut totalsumman för en kundvagn, eller filtrera en lista baserat på vad användaren har skrivit i ett sökfält).</w:t>
      </w:r>
      <w:r>
        <w:t xml:space="preserve"> </w:t>
      </w:r>
      <w:r>
        <w:t>I React görs dessa beräkningar om från början vid varje rendering, vilket kan bli långsamt om man har mycket data. Vue löser detta med Computed Properties via funktionen computed().</w:t>
      </w:r>
    </w:p>
    <w:p w14:paraId="3325C113" w14:textId="77777777" w:rsidR="0037515C" w:rsidRDefault="0037515C" w:rsidP="0037515C">
      <w:r>
        <w:t>Ett beräknat värde (computed) är en smart funktion som minneslagrar (cachar) sitt resultat. Den körs bara om en gång om den data som funktionen beror på faktiskt ändras. Om datan är densamma, hämtar Vue blixtsnabbt det färdiga resultatet direkt ur cache-minnet!</w:t>
      </w:r>
    </w:p>
    <w:p w14:paraId="4ADAC429" w14:textId="77777777" w:rsidR="0037515C" w:rsidRDefault="0037515C" w:rsidP="0037515C">
      <w:r>
        <w:t>Här knyter vi ihop alla delar vi har lärt oss: SFC-strukturen, tvåvägs-databindning, directives och computed properties.</w:t>
      </w:r>
    </w:p>
    <w:p w14:paraId="494C102C" w14:textId="77777777" w:rsidR="0037515C" w:rsidRDefault="0037515C" w:rsidP="0037515C">
      <w:pPr>
        <w:pStyle w:val="Kodstycke"/>
      </w:pPr>
      <w:r>
        <w:t>&lt;script setup&gt;</w:t>
      </w:r>
    </w:p>
    <w:p w14:paraId="06154A5E" w14:textId="77777777" w:rsidR="0037515C" w:rsidRDefault="0037515C" w:rsidP="0037515C">
      <w:pPr>
        <w:pStyle w:val="Kodstycke"/>
      </w:pPr>
      <w:r>
        <w:t>import { ref, computed } from 'vue';</w:t>
      </w:r>
    </w:p>
    <w:p w14:paraId="79D2BE94" w14:textId="77777777" w:rsidR="0037515C" w:rsidRDefault="0037515C" w:rsidP="0037515C">
      <w:pPr>
        <w:pStyle w:val="Kodstycke"/>
      </w:pPr>
    </w:p>
    <w:p w14:paraId="24E62A14" w14:textId="77777777" w:rsidR="0037515C" w:rsidRDefault="0037515C" w:rsidP="0037515C">
      <w:pPr>
        <w:pStyle w:val="Kodstycke"/>
      </w:pPr>
      <w:r>
        <w:t>const sökord = ref('');</w:t>
      </w:r>
    </w:p>
    <w:p w14:paraId="2CE913EA" w14:textId="77777777" w:rsidR="0037515C" w:rsidRDefault="0037515C" w:rsidP="0037515C">
      <w:pPr>
        <w:pStyle w:val="Kodstycke"/>
      </w:pPr>
      <w:r>
        <w:t>const produkter = ref(['Smartphone', 'Hörlurar', 'Smartwatch', 'Laptop']);</w:t>
      </w:r>
    </w:p>
    <w:p w14:paraId="04ADB8E6" w14:textId="77777777" w:rsidR="0037515C" w:rsidRDefault="0037515C" w:rsidP="0037515C">
      <w:pPr>
        <w:pStyle w:val="Kodstycke"/>
      </w:pPr>
    </w:p>
    <w:p w14:paraId="179B0E92" w14:textId="77777777" w:rsidR="0037515C" w:rsidRDefault="0037515C" w:rsidP="0037515C">
      <w:pPr>
        <w:pStyle w:val="Kodstycke"/>
      </w:pPr>
      <w:r>
        <w:t>// En computed property och smart funktion som filtrerar listan i realtid</w:t>
      </w:r>
    </w:p>
    <w:p w14:paraId="328AC7AA" w14:textId="77777777" w:rsidR="0037515C" w:rsidRDefault="0037515C" w:rsidP="0037515C">
      <w:pPr>
        <w:pStyle w:val="Kodstycke"/>
      </w:pPr>
      <w:r>
        <w:t>const filtreradeProdukter = computed(() =&gt; {</w:t>
      </w:r>
    </w:p>
    <w:p w14:paraId="111A8952" w14:textId="77777777" w:rsidR="0037515C" w:rsidRDefault="0037515C" w:rsidP="0037515C">
      <w:pPr>
        <w:pStyle w:val="Kodstycke"/>
      </w:pPr>
      <w:r>
        <w:t xml:space="preserve">  return produkter.value.filter(produkt =&gt; </w:t>
      </w:r>
    </w:p>
    <w:p w14:paraId="4212C9FC" w14:textId="77777777" w:rsidR="0037515C" w:rsidRDefault="0037515C" w:rsidP="0037515C">
      <w:pPr>
        <w:pStyle w:val="Kodstycke"/>
      </w:pPr>
      <w:r>
        <w:t xml:space="preserve">    produkt.toLowerCase().includes(sökord.value.toLowerCase())</w:t>
      </w:r>
    </w:p>
    <w:p w14:paraId="65DB8F0D" w14:textId="77777777" w:rsidR="0037515C" w:rsidRDefault="0037515C" w:rsidP="0037515C">
      <w:pPr>
        <w:pStyle w:val="Kodstycke"/>
      </w:pPr>
      <w:r>
        <w:t xml:space="preserve">  );</w:t>
      </w:r>
    </w:p>
    <w:p w14:paraId="330BE301" w14:textId="77777777" w:rsidR="0037515C" w:rsidRDefault="0037515C" w:rsidP="0037515C">
      <w:pPr>
        <w:pStyle w:val="Kodstycke"/>
      </w:pPr>
      <w:r>
        <w:t>});</w:t>
      </w:r>
    </w:p>
    <w:p w14:paraId="6A106BD0" w14:textId="77777777" w:rsidR="0037515C" w:rsidRDefault="0037515C" w:rsidP="0037515C">
      <w:pPr>
        <w:pStyle w:val="Kodstycke"/>
      </w:pPr>
      <w:r>
        <w:t>&lt;/script&gt;</w:t>
      </w:r>
    </w:p>
    <w:p w14:paraId="1304EB39" w14:textId="77777777" w:rsidR="0037515C" w:rsidRDefault="0037515C" w:rsidP="0037515C">
      <w:pPr>
        <w:pStyle w:val="Kodstycke"/>
      </w:pPr>
    </w:p>
    <w:p w14:paraId="3EC0A952" w14:textId="77777777" w:rsidR="0037515C" w:rsidRDefault="0037515C" w:rsidP="0037515C">
      <w:pPr>
        <w:pStyle w:val="Kodstycke"/>
      </w:pPr>
      <w:r>
        <w:lastRenderedPageBreak/>
        <w:t>&lt;template&gt;</w:t>
      </w:r>
    </w:p>
    <w:p w14:paraId="002C90CD" w14:textId="77777777" w:rsidR="0037515C" w:rsidRDefault="0037515C" w:rsidP="0037515C">
      <w:pPr>
        <w:pStyle w:val="Kodstycke"/>
      </w:pPr>
      <w:r>
        <w:t xml:space="preserve">  &lt;div class="sök-box"&gt;</w:t>
      </w:r>
    </w:p>
    <w:p w14:paraId="48BBAC10" w14:textId="77777777" w:rsidR="0037515C" w:rsidRDefault="0037515C" w:rsidP="0037515C">
      <w:pPr>
        <w:pStyle w:val="Kodstycke"/>
      </w:pPr>
      <w:r>
        <w:t xml:space="preserve">    &lt;!-- Tvåvägs-databindning synkar sökordet direkt --&gt;</w:t>
      </w:r>
    </w:p>
    <w:p w14:paraId="62C4C65E" w14:textId="77777777" w:rsidR="0037515C" w:rsidRDefault="0037515C" w:rsidP="0037515C">
      <w:pPr>
        <w:pStyle w:val="Kodstycke"/>
      </w:pPr>
      <w:r>
        <w:t xml:space="preserve">    &lt;input type="text" v-model="sökord" placeholder="Sök produkt..." /&gt;</w:t>
      </w:r>
    </w:p>
    <w:p w14:paraId="31FAE33C" w14:textId="77777777" w:rsidR="0037515C" w:rsidRDefault="0037515C" w:rsidP="0037515C">
      <w:pPr>
        <w:pStyle w:val="Kodstycke"/>
      </w:pPr>
      <w:r>
        <w:t xml:space="preserve">    </w:t>
      </w:r>
    </w:p>
    <w:p w14:paraId="00EC3B89" w14:textId="77777777" w:rsidR="0037515C" w:rsidRDefault="0037515C" w:rsidP="0037515C">
      <w:pPr>
        <w:pStyle w:val="Kodstycke"/>
      </w:pPr>
      <w:r>
        <w:t xml:space="preserve">    &lt;h3&gt;Resultat:&lt;/h3&gt;</w:t>
      </w:r>
    </w:p>
    <w:p w14:paraId="01B495DE" w14:textId="77777777" w:rsidR="0037515C" w:rsidRDefault="0037515C" w:rsidP="0037515C">
      <w:pPr>
        <w:pStyle w:val="Kodstycke"/>
      </w:pPr>
      <w:r>
        <w:t xml:space="preserve">    &lt;ul&gt;</w:t>
      </w:r>
    </w:p>
    <w:p w14:paraId="07E627BD" w14:textId="77777777" w:rsidR="0037515C" w:rsidRDefault="0037515C" w:rsidP="0037515C">
      <w:pPr>
        <w:pStyle w:val="Kodstycke"/>
      </w:pPr>
      <w:r>
        <w:t xml:space="preserve">      &lt;!-- Vi loopar ut det smarta, beräknade värdet istället för original-listan --&gt;</w:t>
      </w:r>
    </w:p>
    <w:p w14:paraId="238F4494" w14:textId="77777777" w:rsidR="0037515C" w:rsidRDefault="0037515C" w:rsidP="0037515C">
      <w:pPr>
        <w:pStyle w:val="Kodstycke"/>
      </w:pPr>
      <w:r>
        <w:t xml:space="preserve">      &lt;li v-for="(produkt, index) in filtreradeProdukter" :key="index"&gt;</w:t>
      </w:r>
    </w:p>
    <w:p w14:paraId="4A46B4D5" w14:textId="77777777" w:rsidR="0037515C" w:rsidRDefault="0037515C" w:rsidP="0037515C">
      <w:pPr>
        <w:pStyle w:val="Kodstycke"/>
      </w:pPr>
      <w:r>
        <w:t xml:space="preserve">        {{ produkt }}</w:t>
      </w:r>
    </w:p>
    <w:p w14:paraId="159432A9" w14:textId="77777777" w:rsidR="0037515C" w:rsidRDefault="0037515C" w:rsidP="0037515C">
      <w:pPr>
        <w:pStyle w:val="Kodstycke"/>
      </w:pPr>
      <w:r>
        <w:t xml:space="preserve">      &lt;/li&gt;</w:t>
      </w:r>
    </w:p>
    <w:p w14:paraId="71684AB8" w14:textId="77777777" w:rsidR="0037515C" w:rsidRDefault="0037515C" w:rsidP="0037515C">
      <w:pPr>
        <w:pStyle w:val="Kodstycke"/>
      </w:pPr>
      <w:r>
        <w:t xml:space="preserve">    &lt;/ul&gt;</w:t>
      </w:r>
    </w:p>
    <w:p w14:paraId="49076011" w14:textId="77777777" w:rsidR="0037515C" w:rsidRDefault="0037515C" w:rsidP="0037515C">
      <w:pPr>
        <w:pStyle w:val="Kodstycke"/>
      </w:pPr>
      <w:r>
        <w:t xml:space="preserve">  &lt;/div&gt;</w:t>
      </w:r>
    </w:p>
    <w:p w14:paraId="3AFD4351" w14:textId="77777777" w:rsidR="0037515C" w:rsidRDefault="0037515C" w:rsidP="0037515C">
      <w:pPr>
        <w:pStyle w:val="Kodstycke"/>
      </w:pPr>
      <w:r>
        <w:t>&lt;/template&gt;</w:t>
      </w:r>
    </w:p>
    <w:p w14:paraId="210C5DC8" w14:textId="77777777" w:rsidR="0037515C" w:rsidRDefault="0037515C" w:rsidP="0037515C">
      <w:pPr>
        <w:pStyle w:val="Kodstycke"/>
      </w:pPr>
    </w:p>
    <w:p w14:paraId="727695F3" w14:textId="77777777" w:rsidR="0037515C" w:rsidRDefault="0037515C" w:rsidP="0037515C">
      <w:pPr>
        <w:pStyle w:val="Kodstycke"/>
      </w:pPr>
      <w:r>
        <w:t>&lt;style scoped&gt;</w:t>
      </w:r>
    </w:p>
    <w:p w14:paraId="4A637261" w14:textId="77777777" w:rsidR="0037515C" w:rsidRDefault="0037515C" w:rsidP="0037515C">
      <w:pPr>
        <w:pStyle w:val="Kodstycke"/>
      </w:pPr>
      <w:r>
        <w:t>.sök-box { padding: 20px; background: #f8f9fa; border-radius: 8px; }</w:t>
      </w:r>
    </w:p>
    <w:p w14:paraId="6427CAAD" w14:textId="77777777" w:rsidR="0037515C" w:rsidRDefault="0037515C" w:rsidP="0037515C">
      <w:pPr>
        <w:pStyle w:val="Kodstycke"/>
      </w:pPr>
      <w:r>
        <w:t>input { padding: 8px; width: 100%; border: 1px solid #ccc; }</w:t>
      </w:r>
    </w:p>
    <w:p w14:paraId="65974E13" w14:textId="77777777" w:rsidR="0037515C" w:rsidRDefault="0037515C" w:rsidP="0037515C">
      <w:pPr>
        <w:pStyle w:val="Kodstycke"/>
      </w:pPr>
      <w:r>
        <w:t>ul { list-style: none; padding: 0; }</w:t>
      </w:r>
    </w:p>
    <w:p w14:paraId="789B1913" w14:textId="77777777" w:rsidR="0037515C" w:rsidRDefault="0037515C" w:rsidP="0037515C">
      <w:pPr>
        <w:pStyle w:val="Kodstycke"/>
      </w:pPr>
      <w:r>
        <w:t>li { padding: 8px 0; border-bottom: 1px solid #eee; }</w:t>
      </w:r>
    </w:p>
    <w:p w14:paraId="711DD680" w14:textId="77777777" w:rsidR="0037515C" w:rsidRDefault="0037515C" w:rsidP="0037515C">
      <w:pPr>
        <w:pStyle w:val="Kodstycke"/>
      </w:pPr>
      <w:r>
        <w:t>&lt;/style&gt;</w:t>
      </w:r>
    </w:p>
    <w:p w14:paraId="130F6FBC" w14:textId="3B9F2397" w:rsidR="0037515C" w:rsidRDefault="0037515C" w:rsidP="0037515C">
      <w:pPr>
        <w:pStyle w:val="Bildtext"/>
      </w:pPr>
      <w:r>
        <w:t>Bild 3 computed() är ett ovärderligt verktyg för prestanda. Det ser till att tunga filtreringar eller uträkningar inte belastar webbläsaren i onödan.</w:t>
      </w:r>
    </w:p>
    <w:sectPr w:rsidR="0037515C" w:rsidSect="009B489E">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8893E" w14:textId="77777777" w:rsidR="00D046B1" w:rsidRPr="00065C87" w:rsidRDefault="00D046B1" w:rsidP="00013F54">
      <w:r w:rsidRPr="00065C87">
        <w:separator/>
      </w:r>
    </w:p>
  </w:endnote>
  <w:endnote w:type="continuationSeparator" w:id="0">
    <w:p w14:paraId="10A59310" w14:textId="77777777" w:rsidR="00D046B1" w:rsidRPr="00065C87" w:rsidRDefault="00D046B1"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699B"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376725D1"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C1EB" w14:textId="59C5E181"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p>
  <w:p w14:paraId="1F403508" w14:textId="77777777"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85752"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612AD51B"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FDB3B" w14:textId="77777777" w:rsidR="00D046B1" w:rsidRPr="00065C87" w:rsidRDefault="00D046B1" w:rsidP="00013F54">
      <w:r w:rsidRPr="00065C87">
        <w:separator/>
      </w:r>
    </w:p>
  </w:footnote>
  <w:footnote w:type="continuationSeparator" w:id="0">
    <w:p w14:paraId="28007A4C" w14:textId="77777777" w:rsidR="00D046B1" w:rsidRPr="00065C87" w:rsidRDefault="00D046B1"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AE8C"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64AE2B20"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53E2DD24"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653DC19"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F9CE4" w14:textId="77777777"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2ED3280B"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3A42CDD1" w14:textId="77777777"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474F6B0"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983"/>
    <w:multiLevelType w:val="hybridMultilevel"/>
    <w:tmpl w:val="888E3E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C55CA"/>
    <w:multiLevelType w:val="hybridMultilevel"/>
    <w:tmpl w:val="EEF268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BE6336F"/>
    <w:multiLevelType w:val="hybridMultilevel"/>
    <w:tmpl w:val="C16A93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00D3"/>
    <w:multiLevelType w:val="hybridMultilevel"/>
    <w:tmpl w:val="9730B1D2"/>
    <w:lvl w:ilvl="0" w:tplc="2000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9" w15:restartNumberingAfterBreak="0">
    <w:nsid w:val="2E03684D"/>
    <w:multiLevelType w:val="hybridMultilevel"/>
    <w:tmpl w:val="36720922"/>
    <w:lvl w:ilvl="0" w:tplc="729E7E14">
      <w:start w:val="3"/>
      <w:numFmt w:val="bullet"/>
      <w:lvlText w:val="•"/>
      <w:lvlJc w:val="left"/>
      <w:pPr>
        <w:ind w:left="1080" w:hanging="72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7D2ABC"/>
    <w:multiLevelType w:val="hybridMultilevel"/>
    <w:tmpl w:val="B750FC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4570926"/>
    <w:multiLevelType w:val="hybridMultilevel"/>
    <w:tmpl w:val="8D28D8E4"/>
    <w:lvl w:ilvl="0" w:tplc="2000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71D97"/>
    <w:multiLevelType w:val="hybridMultilevel"/>
    <w:tmpl w:val="C55A89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F51F59"/>
    <w:multiLevelType w:val="hybridMultilevel"/>
    <w:tmpl w:val="0040F2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22"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E4145F6"/>
    <w:multiLevelType w:val="hybridMultilevel"/>
    <w:tmpl w:val="5434DB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8807389">
    <w:abstractNumId w:val="21"/>
  </w:num>
  <w:num w:numId="2" w16cid:durableId="225381545">
    <w:abstractNumId w:val="24"/>
  </w:num>
  <w:num w:numId="3" w16cid:durableId="972254287">
    <w:abstractNumId w:val="26"/>
  </w:num>
  <w:num w:numId="4" w16cid:durableId="1980718377">
    <w:abstractNumId w:val="8"/>
  </w:num>
  <w:num w:numId="5" w16cid:durableId="193688131">
    <w:abstractNumId w:val="4"/>
  </w:num>
  <w:num w:numId="6" w16cid:durableId="1255825629">
    <w:abstractNumId w:val="1"/>
  </w:num>
  <w:num w:numId="7" w16cid:durableId="555943606">
    <w:abstractNumId w:val="19"/>
  </w:num>
  <w:num w:numId="8" w16cid:durableId="1945068039">
    <w:abstractNumId w:val="22"/>
  </w:num>
  <w:num w:numId="9" w16cid:durableId="1650356061">
    <w:abstractNumId w:val="7"/>
  </w:num>
  <w:num w:numId="10" w16cid:durableId="2058889347">
    <w:abstractNumId w:val="20"/>
  </w:num>
  <w:num w:numId="11" w16cid:durableId="1239902538">
    <w:abstractNumId w:val="16"/>
  </w:num>
  <w:num w:numId="12" w16cid:durableId="1943806250">
    <w:abstractNumId w:val="23"/>
  </w:num>
  <w:num w:numId="13" w16cid:durableId="872304685">
    <w:abstractNumId w:val="27"/>
  </w:num>
  <w:num w:numId="14" w16cid:durableId="2019624065">
    <w:abstractNumId w:val="6"/>
  </w:num>
  <w:num w:numId="15" w16cid:durableId="120155749">
    <w:abstractNumId w:val="18"/>
  </w:num>
  <w:num w:numId="16" w16cid:durableId="1627270058">
    <w:abstractNumId w:val="29"/>
  </w:num>
  <w:num w:numId="17" w16cid:durableId="469447801">
    <w:abstractNumId w:val="28"/>
  </w:num>
  <w:num w:numId="18" w16cid:durableId="1610120101">
    <w:abstractNumId w:val="14"/>
  </w:num>
  <w:num w:numId="19" w16cid:durableId="1809475097">
    <w:abstractNumId w:val="13"/>
  </w:num>
  <w:num w:numId="20" w16cid:durableId="1946182502">
    <w:abstractNumId w:val="25"/>
  </w:num>
  <w:num w:numId="21" w16cid:durableId="1484544100">
    <w:abstractNumId w:val="10"/>
  </w:num>
  <w:num w:numId="22" w16cid:durableId="1900050683">
    <w:abstractNumId w:val="3"/>
  </w:num>
  <w:num w:numId="23" w16cid:durableId="1972400727">
    <w:abstractNumId w:val="9"/>
  </w:num>
  <w:num w:numId="24" w16cid:durableId="838353528">
    <w:abstractNumId w:val="12"/>
  </w:num>
  <w:num w:numId="25" w16cid:durableId="1186797153">
    <w:abstractNumId w:val="5"/>
  </w:num>
  <w:num w:numId="26" w16cid:durableId="1068958776">
    <w:abstractNumId w:val="2"/>
  </w:num>
  <w:num w:numId="27" w16cid:durableId="807624576">
    <w:abstractNumId w:val="17"/>
  </w:num>
  <w:num w:numId="28" w16cid:durableId="1377313400">
    <w:abstractNumId w:val="30"/>
  </w:num>
  <w:num w:numId="29" w16cid:durableId="2102294120">
    <w:abstractNumId w:val="0"/>
  </w:num>
  <w:num w:numId="30" w16cid:durableId="1123621100">
    <w:abstractNumId w:val="15"/>
  </w:num>
  <w:num w:numId="31" w16cid:durableId="16597267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EEB"/>
    <w:rsid w:val="000033BE"/>
    <w:rsid w:val="000137B2"/>
    <w:rsid w:val="00013F54"/>
    <w:rsid w:val="00047279"/>
    <w:rsid w:val="00047CB2"/>
    <w:rsid w:val="00065396"/>
    <w:rsid w:val="00065C87"/>
    <w:rsid w:val="0008206E"/>
    <w:rsid w:val="0008643B"/>
    <w:rsid w:val="00092B43"/>
    <w:rsid w:val="000A2FB1"/>
    <w:rsid w:val="000A4A85"/>
    <w:rsid w:val="000B2C2D"/>
    <w:rsid w:val="000B41C3"/>
    <w:rsid w:val="000D0A57"/>
    <w:rsid w:val="000F6597"/>
    <w:rsid w:val="00104C9F"/>
    <w:rsid w:val="00123C9A"/>
    <w:rsid w:val="001270B3"/>
    <w:rsid w:val="00170CFB"/>
    <w:rsid w:val="00170EEB"/>
    <w:rsid w:val="00176340"/>
    <w:rsid w:val="001A7468"/>
    <w:rsid w:val="001B0E65"/>
    <w:rsid w:val="001B5514"/>
    <w:rsid w:val="001E4AF1"/>
    <w:rsid w:val="00227F7D"/>
    <w:rsid w:val="0023639C"/>
    <w:rsid w:val="002401A3"/>
    <w:rsid w:val="002413EE"/>
    <w:rsid w:val="0025622A"/>
    <w:rsid w:val="002F01C9"/>
    <w:rsid w:val="002F3FDE"/>
    <w:rsid w:val="002F4A5B"/>
    <w:rsid w:val="00334056"/>
    <w:rsid w:val="00371949"/>
    <w:rsid w:val="0037515C"/>
    <w:rsid w:val="00377EE4"/>
    <w:rsid w:val="00386E7C"/>
    <w:rsid w:val="003A6018"/>
    <w:rsid w:val="003C46DD"/>
    <w:rsid w:val="003D07C6"/>
    <w:rsid w:val="003D2AA4"/>
    <w:rsid w:val="003D530A"/>
    <w:rsid w:val="0040143F"/>
    <w:rsid w:val="004242BB"/>
    <w:rsid w:val="004653E4"/>
    <w:rsid w:val="004C5533"/>
    <w:rsid w:val="004E20B4"/>
    <w:rsid w:val="00533D68"/>
    <w:rsid w:val="00555C61"/>
    <w:rsid w:val="00570BE6"/>
    <w:rsid w:val="00590789"/>
    <w:rsid w:val="005C47CF"/>
    <w:rsid w:val="005C4BD5"/>
    <w:rsid w:val="005D57C2"/>
    <w:rsid w:val="00604C4B"/>
    <w:rsid w:val="00611291"/>
    <w:rsid w:val="0065221F"/>
    <w:rsid w:val="006621AA"/>
    <w:rsid w:val="006A17B0"/>
    <w:rsid w:val="006A58D8"/>
    <w:rsid w:val="006A67CF"/>
    <w:rsid w:val="006C15A2"/>
    <w:rsid w:val="006D69DA"/>
    <w:rsid w:val="006F6E58"/>
    <w:rsid w:val="00703309"/>
    <w:rsid w:val="0071291C"/>
    <w:rsid w:val="00725065"/>
    <w:rsid w:val="0075061D"/>
    <w:rsid w:val="007811D6"/>
    <w:rsid w:val="00786D1D"/>
    <w:rsid w:val="007A005C"/>
    <w:rsid w:val="007D3293"/>
    <w:rsid w:val="007F42F7"/>
    <w:rsid w:val="007F7C2A"/>
    <w:rsid w:val="00800499"/>
    <w:rsid w:val="00827CE2"/>
    <w:rsid w:val="00891587"/>
    <w:rsid w:val="008962C2"/>
    <w:rsid w:val="00897A8C"/>
    <w:rsid w:val="00900FCD"/>
    <w:rsid w:val="009011D4"/>
    <w:rsid w:val="009430E3"/>
    <w:rsid w:val="009465D6"/>
    <w:rsid w:val="00961DCE"/>
    <w:rsid w:val="00971774"/>
    <w:rsid w:val="009B3E23"/>
    <w:rsid w:val="009B489E"/>
    <w:rsid w:val="009C76D1"/>
    <w:rsid w:val="009D4153"/>
    <w:rsid w:val="009E3267"/>
    <w:rsid w:val="009E4D5D"/>
    <w:rsid w:val="009E6CF7"/>
    <w:rsid w:val="009F46FC"/>
    <w:rsid w:val="00A0548D"/>
    <w:rsid w:val="00A16AD3"/>
    <w:rsid w:val="00A53846"/>
    <w:rsid w:val="00A55672"/>
    <w:rsid w:val="00A757E7"/>
    <w:rsid w:val="00A806A1"/>
    <w:rsid w:val="00A944D9"/>
    <w:rsid w:val="00A94885"/>
    <w:rsid w:val="00AD0A70"/>
    <w:rsid w:val="00B10AAF"/>
    <w:rsid w:val="00B36262"/>
    <w:rsid w:val="00B52369"/>
    <w:rsid w:val="00B52B06"/>
    <w:rsid w:val="00B60A42"/>
    <w:rsid w:val="00B60D91"/>
    <w:rsid w:val="00B63A96"/>
    <w:rsid w:val="00B91CF4"/>
    <w:rsid w:val="00BA1922"/>
    <w:rsid w:val="00BB0BF4"/>
    <w:rsid w:val="00BE4704"/>
    <w:rsid w:val="00BF2C20"/>
    <w:rsid w:val="00BF4D24"/>
    <w:rsid w:val="00C266E7"/>
    <w:rsid w:val="00C42371"/>
    <w:rsid w:val="00C471D1"/>
    <w:rsid w:val="00C61EB4"/>
    <w:rsid w:val="00C865F4"/>
    <w:rsid w:val="00CA5724"/>
    <w:rsid w:val="00CB5890"/>
    <w:rsid w:val="00CC1984"/>
    <w:rsid w:val="00CF7D77"/>
    <w:rsid w:val="00D046B1"/>
    <w:rsid w:val="00D120C9"/>
    <w:rsid w:val="00D2339F"/>
    <w:rsid w:val="00D23646"/>
    <w:rsid w:val="00D406DF"/>
    <w:rsid w:val="00D51526"/>
    <w:rsid w:val="00DC73F9"/>
    <w:rsid w:val="00DD1107"/>
    <w:rsid w:val="00E275DD"/>
    <w:rsid w:val="00E424ED"/>
    <w:rsid w:val="00EB3D2A"/>
    <w:rsid w:val="00ED7FB6"/>
    <w:rsid w:val="00EE271F"/>
    <w:rsid w:val="00F0686F"/>
    <w:rsid w:val="00F1179E"/>
    <w:rsid w:val="00F23E75"/>
    <w:rsid w:val="00F23E98"/>
    <w:rsid w:val="00F4692A"/>
    <w:rsid w:val="00F61A23"/>
    <w:rsid w:val="00F62D6C"/>
    <w:rsid w:val="00F84D64"/>
    <w:rsid w:val="00FC1BC5"/>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E9DCB"/>
  <w15:docId w15:val="{FCE71A93-B254-4B50-B47B-E42B3F0FC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89E"/>
    <w:pPr>
      <w:spacing w:after="120" w:line="290" w:lineRule="auto"/>
      <w:ind w:left="11" w:hanging="11"/>
    </w:pPr>
    <w:rPr>
      <w:rFonts w:ascii="Arial" w:hAnsi="Arial" w:cs="Arial"/>
      <w:color w:val="061F57"/>
      <w:spacing w:val="15"/>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numPr>
        <w:ilvl w:val="1"/>
      </w:num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 w:val="28"/>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 w:type="paragraph" w:styleId="Sidhuvud">
    <w:name w:val="header"/>
    <w:basedOn w:val="Normal"/>
    <w:link w:val="SidhuvudChar"/>
    <w:uiPriority w:val="99"/>
    <w:unhideWhenUsed/>
    <w:rsid w:val="006621AA"/>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6621AA"/>
    <w:rPr>
      <w:rFonts w:ascii="Arial" w:hAnsi="Arial" w:cs="Arial"/>
      <w:color w:val="061F57"/>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65</TotalTime>
  <Pages>6</Pages>
  <Words>1040</Words>
  <Characters>5930</Characters>
  <Application>Microsoft Office Word</Application>
  <DocSecurity>0</DocSecurity>
  <Lines>49</Lines>
  <Paragraphs>13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2</cp:revision>
  <cp:lastPrinted>2026-09-24T18:00:00Z</cp:lastPrinted>
  <dcterms:created xsi:type="dcterms:W3CDTF">2026-10-02T10:47:00Z</dcterms:created>
  <dcterms:modified xsi:type="dcterms:W3CDTF">2026-10-02T14:17:00Z</dcterms:modified>
</cp:coreProperties>
</file>