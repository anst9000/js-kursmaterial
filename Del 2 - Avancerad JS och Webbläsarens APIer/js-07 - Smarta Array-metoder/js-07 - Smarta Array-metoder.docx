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8FC1" w14:textId="77777777" w:rsidR="003003A8" w:rsidRPr="003003A8" w:rsidRDefault="009B3E23" w:rsidP="00955087">
      <w:pPr>
        <w:rPr>
          <w:rStyle w:val="Rubrik1Char"/>
        </w:rPr>
      </w:pPr>
      <w:r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32F63BD"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Pr="000137B2">
        <w:rPr>
          <w:noProof/>
        </w:rPr>
        <mc:AlternateContent>
          <mc:Choice Requires="wps">
            <w:drawing>
              <wp:anchor distT="45720" distB="45720" distL="114300" distR="114300" simplePos="0" relativeHeight="251678720" behindDoc="0" locked="0" layoutInCell="1" allowOverlap="1" wp14:anchorId="587859D3" wp14:editId="0B46DC82">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4D128BC9" w14:textId="77777777" w:rsidR="00B91CF4" w:rsidRPr="00AB1A9B" w:rsidRDefault="004E20B4" w:rsidP="00955087">
                            <w:pPr>
                              <w:rPr>
                                <w:rFonts w:ascii="Calibri" w:hAnsi="Calibri" w:cs="Calibri"/>
                                <w:sz w:val="28"/>
                                <w:szCs w:val="24"/>
                              </w:rPr>
                            </w:pPr>
                            <w:r w:rsidRPr="00AB1A9B">
                              <w:rPr>
                                <w:rFonts w:ascii="Calibri" w:hAnsi="Calibri" w:cs="Calibri"/>
                                <w:sz w:val="28"/>
                                <w:szCs w:val="24"/>
                              </w:rPr>
                              <w:t>30</w:t>
                            </w:r>
                            <w:r w:rsidR="00971774" w:rsidRPr="00AB1A9B">
                              <w:rPr>
                                <w:rFonts w:ascii="Calibri" w:hAnsi="Calibri" w:cs="Calibri"/>
                                <w:sz w:val="28"/>
                                <w:szCs w:val="24"/>
                              </w:rPr>
                              <w:t xml:space="preserve"> </w:t>
                            </w:r>
                            <w:r w:rsidR="00B91CF4" w:rsidRPr="00AB1A9B">
                              <w:rPr>
                                <w:rFonts w:ascii="Calibri" w:hAnsi="Calibri" w:cs="Calibri"/>
                                <w:sz w:val="28"/>
                                <w:szCs w:val="24"/>
                              </w:rPr>
                              <w:t>september</w:t>
                            </w:r>
                            <w:r w:rsidR="00971774" w:rsidRPr="00AB1A9B">
                              <w:rPr>
                                <w:rFonts w:ascii="Calibri" w:hAnsi="Calibri" w:cs="Calibri"/>
                                <w:sz w:val="28"/>
                                <w:szCs w:val="24"/>
                              </w:rPr>
                              <w:t xml:space="preserve"> 202</w:t>
                            </w:r>
                            <w:r w:rsidR="00B91CF4" w:rsidRPr="00AB1A9B">
                              <w:rPr>
                                <w:rFonts w:ascii="Calibri" w:hAnsi="Calibri" w:cs="Calibri"/>
                                <w:sz w:val="28"/>
                                <w:szCs w:val="24"/>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4D128BC9" w14:textId="77777777" w:rsidR="00B91CF4" w:rsidRPr="00AB1A9B" w:rsidRDefault="004E20B4" w:rsidP="00955087">
                      <w:pPr>
                        <w:rPr>
                          <w:rFonts w:ascii="Calibri" w:hAnsi="Calibri" w:cs="Calibri"/>
                          <w:sz w:val="28"/>
                          <w:szCs w:val="24"/>
                        </w:rPr>
                      </w:pPr>
                      <w:r w:rsidRPr="00AB1A9B">
                        <w:rPr>
                          <w:rFonts w:ascii="Calibri" w:hAnsi="Calibri" w:cs="Calibri"/>
                          <w:sz w:val="28"/>
                          <w:szCs w:val="24"/>
                        </w:rPr>
                        <w:t>30</w:t>
                      </w:r>
                      <w:r w:rsidR="00971774" w:rsidRPr="00AB1A9B">
                        <w:rPr>
                          <w:rFonts w:ascii="Calibri" w:hAnsi="Calibri" w:cs="Calibri"/>
                          <w:sz w:val="28"/>
                          <w:szCs w:val="24"/>
                        </w:rPr>
                        <w:t xml:space="preserve"> </w:t>
                      </w:r>
                      <w:r w:rsidR="00B91CF4" w:rsidRPr="00AB1A9B">
                        <w:rPr>
                          <w:rFonts w:ascii="Calibri" w:hAnsi="Calibri" w:cs="Calibri"/>
                          <w:sz w:val="28"/>
                          <w:szCs w:val="24"/>
                        </w:rPr>
                        <w:t>september</w:t>
                      </w:r>
                      <w:r w:rsidR="00971774" w:rsidRPr="00AB1A9B">
                        <w:rPr>
                          <w:rFonts w:ascii="Calibri" w:hAnsi="Calibri" w:cs="Calibri"/>
                          <w:sz w:val="28"/>
                          <w:szCs w:val="24"/>
                        </w:rPr>
                        <w:t xml:space="preserve"> 202</w:t>
                      </w:r>
                      <w:r w:rsidR="00B91CF4" w:rsidRPr="00AB1A9B">
                        <w:rPr>
                          <w:rFonts w:ascii="Calibri" w:hAnsi="Calibri" w:cs="Calibri"/>
                          <w:sz w:val="28"/>
                          <w:szCs w:val="24"/>
                        </w:rPr>
                        <w:t>6</w:t>
                      </w:r>
                    </w:p>
                  </w:txbxContent>
                </v:textbox>
                <w10:wrap type="square"/>
              </v:shape>
            </w:pict>
          </mc:Fallback>
        </mc:AlternateContent>
      </w:r>
      <w:r w:rsidR="004E20B4">
        <w:rPr>
          <w:noProof/>
        </w:rPr>
        <w:drawing>
          <wp:anchor distT="0" distB="0" distL="114300" distR="114300" simplePos="0" relativeHeight="251684864" behindDoc="1" locked="0" layoutInCell="1" allowOverlap="1" wp14:anchorId="673BF43D" wp14:editId="3CAD248B">
            <wp:simplePos x="0" y="0"/>
            <wp:positionH relativeFrom="page">
              <wp:posOffset>-1430419</wp:posOffset>
            </wp:positionH>
            <wp:positionV relativeFrom="paragraph">
              <wp:posOffset>-58096</wp:posOffset>
            </wp:positionV>
            <wp:extent cx="8985428" cy="6694341"/>
            <wp:effectExtent l="0" t="0" r="6350" b="0"/>
            <wp:wrapNone/>
            <wp:docPr id="911530603"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30603" name="Bildobjekt 911530603"/>
                    <pic:cNvPicPr/>
                  </pic:nvPicPr>
                  <pic:blipFill>
                    <a:blip r:embed="rId8">
                      <a:extLst>
                        <a:ext uri="{28A0092B-C50C-407E-A947-70E740481C1C}">
                          <a14:useLocalDpi xmlns:a14="http://schemas.microsoft.com/office/drawing/2010/main" val="0"/>
                        </a:ext>
                      </a:extLst>
                    </a:blip>
                    <a:stretch>
                      <a:fillRect/>
                    </a:stretch>
                  </pic:blipFill>
                  <pic:spPr>
                    <a:xfrm>
                      <a:off x="0" y="0"/>
                      <a:ext cx="9003891" cy="6708096"/>
                    </a:xfrm>
                    <a:prstGeom prst="rect">
                      <a:avLst/>
                    </a:prstGeom>
                  </pic:spPr>
                </pic:pic>
              </a:graphicData>
            </a:graphic>
            <wp14:sizeRelH relativeFrom="margin">
              <wp14:pctWidth>0</wp14:pctWidth>
            </wp14:sizeRelH>
            <wp14:sizeRelV relativeFrom="margin">
              <wp14:pctHeight>0</wp14:pctHeight>
            </wp14:sizeRelV>
          </wp:anchor>
        </w:drawing>
      </w:r>
      <w:r w:rsidR="00B63A96" w:rsidRPr="000137B2">
        <w:rPr>
          <w:noProof/>
        </w:rPr>
        <mc:AlternateContent>
          <mc:Choice Requires="wps">
            <w:drawing>
              <wp:anchor distT="0" distB="0" distL="114300" distR="114300" simplePos="0" relativeHeight="251681792" behindDoc="0" locked="0" layoutInCell="1" allowOverlap="1" wp14:anchorId="5DFD7017" wp14:editId="4480F3D3">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0498341"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06DA0979" w14:textId="77777777" w:rsidR="003003A8" w:rsidRPr="00AB1A9B" w:rsidRDefault="00971774" w:rsidP="00AB1A9B">
                            <w:pPr>
                              <w:pStyle w:val="Rubrik1"/>
                              <w:rPr>
                                <w:rFonts w:ascii="Calibri" w:hAnsi="Calibri" w:cs="Calibri"/>
                                <w:lang w:val="en-US"/>
                              </w:rPr>
                            </w:pPr>
                            <w:r w:rsidRPr="00AB1A9B">
                              <w:rPr>
                                <w:rFonts w:ascii="Calibri" w:hAnsi="Calibri" w:cs="Calibri"/>
                                <w:lang w:val="en-US"/>
                              </w:rPr>
                              <w:t>JavaScript-0</w:t>
                            </w:r>
                            <w:r w:rsidR="003003A8" w:rsidRPr="00AB1A9B">
                              <w:rPr>
                                <w:rFonts w:ascii="Calibri" w:hAnsi="Calibri" w:cs="Calibri"/>
                                <w:lang w:val="en-US"/>
                              </w:rPr>
                              <w:t>7</w:t>
                            </w:r>
                          </w:p>
                          <w:p w14:paraId="44661D7B" w14:textId="34006E81" w:rsidR="00971774" w:rsidRPr="00AB1A9B" w:rsidRDefault="003003A8" w:rsidP="00AB1A9B">
                            <w:pPr>
                              <w:pStyle w:val="Rubrik1"/>
                              <w:rPr>
                                <w:rFonts w:ascii="Calibri" w:hAnsi="Calibri" w:cs="Calibri"/>
                                <w:lang w:val="en-US"/>
                              </w:rPr>
                            </w:pPr>
                            <w:r w:rsidRPr="00AB1A9B">
                              <w:rPr>
                                <w:rFonts w:ascii="Calibri" w:hAnsi="Calibri" w:cs="Calibri"/>
                                <w:lang w:val="en-US"/>
                              </w:rPr>
                              <w:t>Smarta Array-metoder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left:0;text-align:left;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06DA0979" w14:textId="77777777" w:rsidR="003003A8" w:rsidRPr="00AB1A9B" w:rsidRDefault="00971774" w:rsidP="00AB1A9B">
                      <w:pPr>
                        <w:pStyle w:val="Rubrik1"/>
                        <w:rPr>
                          <w:rFonts w:ascii="Calibri" w:hAnsi="Calibri" w:cs="Calibri"/>
                          <w:lang w:val="en-US"/>
                        </w:rPr>
                      </w:pPr>
                      <w:r w:rsidRPr="00AB1A9B">
                        <w:rPr>
                          <w:rFonts w:ascii="Calibri" w:hAnsi="Calibri" w:cs="Calibri"/>
                          <w:lang w:val="en-US"/>
                        </w:rPr>
                        <w:t>JavaScript-0</w:t>
                      </w:r>
                      <w:r w:rsidR="003003A8" w:rsidRPr="00AB1A9B">
                        <w:rPr>
                          <w:rFonts w:ascii="Calibri" w:hAnsi="Calibri" w:cs="Calibri"/>
                          <w:lang w:val="en-US"/>
                        </w:rPr>
                        <w:t>7</w:t>
                      </w:r>
                    </w:p>
                    <w:p w14:paraId="44661D7B" w14:textId="34006E81" w:rsidR="00971774" w:rsidRPr="00AB1A9B" w:rsidRDefault="003003A8" w:rsidP="00AB1A9B">
                      <w:pPr>
                        <w:pStyle w:val="Rubrik1"/>
                        <w:rPr>
                          <w:rFonts w:ascii="Calibri" w:hAnsi="Calibri" w:cs="Calibri"/>
                          <w:lang w:val="en-US"/>
                        </w:rPr>
                      </w:pPr>
                      <w:r w:rsidRPr="00AB1A9B">
                        <w:rPr>
                          <w:rFonts w:ascii="Calibri" w:hAnsi="Calibri" w:cs="Calibri"/>
                          <w:lang w:val="en-US"/>
                        </w:rPr>
                        <w:t>Smarta Array-metoder</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539AE0C" w14:textId="77777777" w:rsidR="00971774" w:rsidRPr="00AB1A9B" w:rsidRDefault="00971774" w:rsidP="00955087">
                            <w:pPr>
                              <w:rPr>
                                <w:rFonts w:ascii="Calibri" w:hAnsi="Calibri" w:cs="Calibri"/>
                              </w:rPr>
                            </w:pPr>
                            <w:r w:rsidRPr="00AB1A9B">
                              <w:rPr>
                                <w:rFonts w:ascii="Calibri" w:hAnsi="Calibri" w:cs="Calibri"/>
                              </w:rPr>
                              <w:t>JavaScript – utan tjafs</w:t>
                            </w:r>
                            <w:r w:rsidRPr="00AB1A9B">
                              <w:rPr>
                                <w:rFonts w:ascii="Calibri" w:hAnsi="Calibri" w:cs="Calibri"/>
                              </w:rPr>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5539AE0C" w14:textId="77777777" w:rsidR="00971774" w:rsidRPr="00AB1A9B" w:rsidRDefault="00971774" w:rsidP="00955087">
                      <w:pPr>
                        <w:rPr>
                          <w:rFonts w:ascii="Calibri" w:hAnsi="Calibri" w:cs="Calibri"/>
                        </w:rPr>
                      </w:pPr>
                      <w:r w:rsidRPr="00AB1A9B">
                        <w:rPr>
                          <w:rFonts w:ascii="Calibri" w:hAnsi="Calibri" w:cs="Calibri"/>
                        </w:rPr>
                        <w:t>JavaScript – utan tjafs</w:t>
                      </w:r>
                      <w:r w:rsidRPr="00AB1A9B">
                        <w:rPr>
                          <w:rFonts w:ascii="Calibri" w:hAnsi="Calibri" w:cs="Calibri"/>
                        </w:rPr>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2010000F"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7125DB87" w14:textId="77777777" w:rsidR="00047CB2" w:rsidRPr="00065C87" w:rsidRDefault="00000000" w:rsidP="00955087">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12920D3A" w14:textId="77777777" w:rsidR="00047CB2" w:rsidRPr="00065C87" w:rsidRDefault="00000000" w:rsidP="00955087">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B15693F" w14:textId="77777777" w:rsidR="00047CB2" w:rsidRPr="00065C87" w:rsidRDefault="00000000" w:rsidP="00955087">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4952F299" w14:textId="77777777" w:rsidR="00047CB2" w:rsidRPr="00065C87" w:rsidRDefault="00000000" w:rsidP="00955087">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2EEF3BA" w14:textId="77777777" w:rsidR="00047CB2" w:rsidRPr="00065C87" w:rsidRDefault="00000000" w:rsidP="00955087">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275BF996" w14:textId="77777777" w:rsidR="00047CB2" w:rsidRPr="00065C87" w:rsidRDefault="00000000" w:rsidP="00955087">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4916C333" w14:textId="77777777" w:rsidR="00047CB2" w:rsidRPr="00065C87" w:rsidRDefault="00000000" w:rsidP="00955087">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2A02A9BA" w14:textId="77777777" w:rsidR="00047CB2" w:rsidRPr="00065C87" w:rsidRDefault="00000000" w:rsidP="00955087">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0CBB2505" w14:textId="77777777" w:rsidR="00047CB2" w:rsidRPr="00065C87" w:rsidRDefault="00000000" w:rsidP="00955087">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33E330AF" w14:textId="77777777" w:rsidR="00047CB2" w:rsidRPr="00065C87" w:rsidRDefault="00000000" w:rsidP="00955087">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088CA9" w14:textId="77777777" w:rsidR="00047CB2" w:rsidRPr="00065C87" w:rsidRDefault="00000000" w:rsidP="00955087">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558F38AE" w14:textId="77777777" w:rsidR="00047CB2" w:rsidRPr="00065C87" w:rsidRDefault="00000000" w:rsidP="00955087">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18D90FF" w14:textId="77777777" w:rsidR="00047CB2" w:rsidRPr="00065C87" w:rsidRDefault="00000000" w:rsidP="00955087">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2E7063D3" w14:textId="77777777" w:rsidR="00047CB2" w:rsidRPr="00065C87" w:rsidRDefault="00000000" w:rsidP="00955087">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125DB87" w14:textId="77777777" w:rsidR="00047CB2" w:rsidRPr="00065C87" w:rsidRDefault="00000000" w:rsidP="00955087">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2920D3A" w14:textId="77777777" w:rsidR="00047CB2" w:rsidRPr="00065C87" w:rsidRDefault="00000000" w:rsidP="00955087">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B15693F" w14:textId="77777777" w:rsidR="00047CB2" w:rsidRPr="00065C87" w:rsidRDefault="00000000" w:rsidP="00955087">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4952F299" w14:textId="77777777" w:rsidR="00047CB2" w:rsidRPr="00065C87" w:rsidRDefault="00000000" w:rsidP="00955087">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2EEF3BA" w14:textId="77777777" w:rsidR="00047CB2" w:rsidRPr="00065C87" w:rsidRDefault="00000000" w:rsidP="00955087">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75BF996" w14:textId="77777777" w:rsidR="00047CB2" w:rsidRPr="00065C87" w:rsidRDefault="00000000" w:rsidP="00955087">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916C333" w14:textId="77777777" w:rsidR="00047CB2" w:rsidRPr="00065C87" w:rsidRDefault="00000000" w:rsidP="00955087">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A02A9BA" w14:textId="77777777" w:rsidR="00047CB2" w:rsidRPr="00065C87" w:rsidRDefault="00000000" w:rsidP="00955087">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CBB2505" w14:textId="77777777" w:rsidR="00047CB2" w:rsidRPr="00065C87" w:rsidRDefault="00000000" w:rsidP="00955087">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3E330AF" w14:textId="77777777" w:rsidR="00047CB2" w:rsidRPr="00065C87" w:rsidRDefault="00000000" w:rsidP="00955087">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088CA9" w14:textId="77777777" w:rsidR="00047CB2" w:rsidRPr="00065C87" w:rsidRDefault="00000000" w:rsidP="00955087">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58F38AE" w14:textId="77777777" w:rsidR="00047CB2" w:rsidRPr="00065C87" w:rsidRDefault="00000000" w:rsidP="00955087">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18D90FF" w14:textId="77777777" w:rsidR="00047CB2" w:rsidRPr="00065C87" w:rsidRDefault="00000000" w:rsidP="00955087">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E7063D3" w14:textId="77777777" w:rsidR="00047CB2" w:rsidRPr="00065C87" w:rsidRDefault="00000000" w:rsidP="00955087">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AFAF97"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5EA8BABF" w14:textId="77777777" w:rsidR="000F6597" w:rsidRPr="000F6597" w:rsidRDefault="000F6597" w:rsidP="00955087">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5EA8BABF" w14:textId="77777777" w:rsidR="000F6597" w:rsidRPr="000F6597" w:rsidRDefault="000F6597" w:rsidP="00955087">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r w:rsidR="003003A8" w:rsidRPr="003003A8">
        <w:rPr>
          <w:rStyle w:val="Rubrik1Char"/>
        </w:rPr>
        <w:lastRenderedPageBreak/>
        <w:t>Smarta Array-metoder</w:t>
      </w:r>
    </w:p>
    <w:p w14:paraId="7E9B6F26" w14:textId="687243AC" w:rsidR="00955087" w:rsidRPr="003A11DF" w:rsidRDefault="00955087" w:rsidP="00955087">
      <w:pPr>
        <w:pStyle w:val="Rubrik2"/>
      </w:pPr>
      <w:r>
        <w:t>Inledning</w:t>
      </w:r>
    </w:p>
    <w:p w14:paraId="7788C29D" w14:textId="77777777" w:rsidR="003003A8" w:rsidRPr="00955087" w:rsidRDefault="003003A8" w:rsidP="00955087">
      <w:r w:rsidRPr="00955087">
        <w:t>I JavaScript är arrayer och listor tekniskt sett två olika saker, men i vardagligt kodsnack använder programmerare ofta orden för att beskriva samma sak.</w:t>
      </w:r>
    </w:p>
    <w:p w14:paraId="549F09A1" w14:textId="77777777" w:rsidR="003003A8" w:rsidRPr="00955087" w:rsidRDefault="003003A8" w:rsidP="00592F6B">
      <w:pPr>
        <w:pStyle w:val="Liststycke"/>
        <w:numPr>
          <w:ilvl w:val="0"/>
          <w:numId w:val="25"/>
        </w:numPr>
      </w:pPr>
      <w:r w:rsidRPr="00955087">
        <w:t>Det korta svaret</w:t>
      </w:r>
      <w:r w:rsidRPr="00955087">
        <w:br/>
        <w:t>Array är den faktiska, officiella datatypen i JavaScript (t.ex. const arr = []). Lista är mer av ett allmänt begrepp. Det finns ingen inbyggd datatyp i JavaScript som heter "Lista". När en JavaScript-utvecklare säger "lista", menar de nästan alltid en helt vanlig array.</w:t>
      </w:r>
    </w:p>
    <w:p w14:paraId="7441446B" w14:textId="77777777" w:rsidR="003003A8" w:rsidRPr="00955087" w:rsidRDefault="003003A8" w:rsidP="00592F6B">
      <w:pPr>
        <w:pStyle w:val="Liststycke"/>
        <w:numPr>
          <w:ilvl w:val="0"/>
          <w:numId w:val="25"/>
        </w:numPr>
      </w:pPr>
      <w:r w:rsidRPr="00955087">
        <w:t>Den tekniska skillnaden</w:t>
      </w:r>
      <w:r w:rsidRPr="00955087">
        <w:br/>
        <w:t>Även om man använder orden på samma sätt i vardagen, skiljer de sig åt om man tittar under huven rent datatekniskt:</w:t>
      </w:r>
    </w:p>
    <w:tbl>
      <w:tblPr>
        <w:tblStyle w:val="Tabellrutnt"/>
        <w:tblW w:w="0" w:type="auto"/>
        <w:tblInd w:w="-5" w:type="dxa"/>
        <w:tblLook w:val="04A0" w:firstRow="1" w:lastRow="0" w:firstColumn="1" w:lastColumn="0" w:noHBand="0" w:noVBand="1"/>
      </w:tblPr>
      <w:tblGrid>
        <w:gridCol w:w="2127"/>
        <w:gridCol w:w="3743"/>
        <w:gridCol w:w="3911"/>
      </w:tblGrid>
      <w:tr w:rsidR="003003A8" w:rsidRPr="003003A8" w14:paraId="5DD9D74C" w14:textId="77777777" w:rsidTr="00955087">
        <w:tc>
          <w:tcPr>
            <w:tcW w:w="2127" w:type="dxa"/>
            <w:shd w:val="clear" w:color="auto" w:fill="D1D1D1" w:themeFill="background2" w:themeFillShade="E6"/>
            <w:vAlign w:val="center"/>
          </w:tcPr>
          <w:p w14:paraId="06EAC266" w14:textId="77777777" w:rsidR="003003A8" w:rsidRPr="003003A8" w:rsidRDefault="003003A8" w:rsidP="00592F6B">
            <w:pPr>
              <w:jc w:val="center"/>
            </w:pPr>
            <w:r w:rsidRPr="003003A8">
              <w:t>Funktion</w:t>
            </w:r>
          </w:p>
        </w:tc>
        <w:tc>
          <w:tcPr>
            <w:tcW w:w="3743" w:type="dxa"/>
            <w:shd w:val="clear" w:color="auto" w:fill="D1D1D1" w:themeFill="background2" w:themeFillShade="E6"/>
            <w:vAlign w:val="center"/>
          </w:tcPr>
          <w:p w14:paraId="77306A8A" w14:textId="77777777" w:rsidR="003003A8" w:rsidRPr="003003A8" w:rsidRDefault="003003A8" w:rsidP="00592F6B">
            <w:pPr>
              <w:jc w:val="center"/>
            </w:pPr>
            <w:r w:rsidRPr="003003A8">
              <w:t>JavaScript-array</w:t>
            </w:r>
          </w:p>
        </w:tc>
        <w:tc>
          <w:tcPr>
            <w:tcW w:w="3911" w:type="dxa"/>
            <w:shd w:val="clear" w:color="auto" w:fill="D1D1D1" w:themeFill="background2" w:themeFillShade="E6"/>
            <w:vAlign w:val="center"/>
          </w:tcPr>
          <w:p w14:paraId="177425C6" w14:textId="77777777" w:rsidR="003003A8" w:rsidRPr="003003A8" w:rsidRDefault="003003A8" w:rsidP="00592F6B">
            <w:pPr>
              <w:jc w:val="center"/>
            </w:pPr>
            <w:r w:rsidRPr="003003A8">
              <w:t>Datateknisk ”lista”</w:t>
            </w:r>
          </w:p>
        </w:tc>
      </w:tr>
      <w:tr w:rsidR="003003A8" w:rsidRPr="003003A8" w14:paraId="44CEB18D" w14:textId="77777777" w:rsidTr="00955087">
        <w:tc>
          <w:tcPr>
            <w:tcW w:w="2127" w:type="dxa"/>
            <w:shd w:val="clear" w:color="auto" w:fill="D1D1D1" w:themeFill="background2" w:themeFillShade="E6"/>
            <w:vAlign w:val="center"/>
          </w:tcPr>
          <w:p w14:paraId="09256B8F" w14:textId="77777777" w:rsidR="003003A8" w:rsidRPr="003003A8" w:rsidRDefault="003003A8" w:rsidP="00955087">
            <w:r w:rsidRPr="003003A8">
              <w:t>Vad det är</w:t>
            </w:r>
          </w:p>
        </w:tc>
        <w:tc>
          <w:tcPr>
            <w:tcW w:w="3743" w:type="dxa"/>
          </w:tcPr>
          <w:p w14:paraId="7B9C0478" w14:textId="77777777" w:rsidR="003003A8" w:rsidRPr="003003A8" w:rsidRDefault="003003A8" w:rsidP="00955087">
            <w:r w:rsidRPr="003003A8">
              <w:t>Ett inbyggt objekt i JavaScript som används för att spara en sorterad samling av saker.</w:t>
            </w:r>
          </w:p>
        </w:tc>
        <w:tc>
          <w:tcPr>
            <w:tcW w:w="3911" w:type="dxa"/>
          </w:tcPr>
          <w:p w14:paraId="2B64604A" w14:textId="77777777" w:rsidR="003003A8" w:rsidRPr="003003A8" w:rsidRDefault="003003A8" w:rsidP="00955087">
            <w:r w:rsidRPr="003003A8">
              <w:t>Ett teoretiskt begrepp för en sorterad samling av element.</w:t>
            </w:r>
          </w:p>
        </w:tc>
      </w:tr>
      <w:tr w:rsidR="003003A8" w:rsidRPr="003003A8" w14:paraId="09692B3C" w14:textId="77777777" w:rsidTr="00955087">
        <w:tc>
          <w:tcPr>
            <w:tcW w:w="2127" w:type="dxa"/>
            <w:shd w:val="clear" w:color="auto" w:fill="D1D1D1" w:themeFill="background2" w:themeFillShade="E6"/>
            <w:vAlign w:val="center"/>
          </w:tcPr>
          <w:p w14:paraId="487E50AE" w14:textId="77777777" w:rsidR="003003A8" w:rsidRPr="003003A8" w:rsidRDefault="003003A8" w:rsidP="00955087">
            <w:r w:rsidRPr="003003A8">
              <w:t>Minneshantering</w:t>
            </w:r>
          </w:p>
        </w:tc>
        <w:tc>
          <w:tcPr>
            <w:tcW w:w="3743" w:type="dxa"/>
          </w:tcPr>
          <w:p w14:paraId="30E9F09D" w14:textId="77777777" w:rsidR="003003A8" w:rsidRPr="003003A8" w:rsidRDefault="003003A8" w:rsidP="00955087">
            <w:r w:rsidRPr="003003A8">
              <w:t>Dynamisk och sköts helt automatiskt av JavaScript-motorn.</w:t>
            </w:r>
          </w:p>
        </w:tc>
        <w:tc>
          <w:tcPr>
            <w:tcW w:w="3911" w:type="dxa"/>
          </w:tcPr>
          <w:p w14:paraId="19C082DE" w14:textId="77777777" w:rsidR="003003A8" w:rsidRPr="003003A8" w:rsidRDefault="003003A8" w:rsidP="00955087">
            <w:r w:rsidRPr="003003A8">
              <w:t>Elementen är oftast länkade till varandra med "pekare" som ligger utspridda i minnet.</w:t>
            </w:r>
          </w:p>
        </w:tc>
      </w:tr>
      <w:tr w:rsidR="003003A8" w:rsidRPr="003003A8" w14:paraId="1493B4E1" w14:textId="77777777" w:rsidTr="00955087">
        <w:tc>
          <w:tcPr>
            <w:tcW w:w="2127" w:type="dxa"/>
            <w:shd w:val="clear" w:color="auto" w:fill="D1D1D1" w:themeFill="background2" w:themeFillShade="E6"/>
            <w:vAlign w:val="center"/>
          </w:tcPr>
          <w:p w14:paraId="22AC5332" w14:textId="77777777" w:rsidR="003003A8" w:rsidRPr="003003A8" w:rsidRDefault="003003A8" w:rsidP="00955087">
            <w:r w:rsidRPr="003003A8">
              <w:t>Prestanda</w:t>
            </w:r>
          </w:p>
        </w:tc>
        <w:tc>
          <w:tcPr>
            <w:tcW w:w="3743" w:type="dxa"/>
          </w:tcPr>
          <w:p w14:paraId="48007A0F" w14:textId="77777777" w:rsidR="003003A8" w:rsidRPr="003003A8" w:rsidRDefault="003003A8" w:rsidP="00955087">
            <w:r w:rsidRPr="003003A8">
              <w:t>Att hämta något med ett index (t.ex. arr[0]) går blixtsnabbt.</w:t>
            </w:r>
          </w:p>
        </w:tc>
        <w:tc>
          <w:tcPr>
            <w:tcW w:w="3911" w:type="dxa"/>
          </w:tcPr>
          <w:p w14:paraId="55576392" w14:textId="77777777" w:rsidR="003003A8" w:rsidRPr="003003A8" w:rsidRDefault="003003A8" w:rsidP="00955087">
            <w:r w:rsidRPr="003003A8">
              <w:t>Att hämta ett element kräver oftast att datorn börjar från början och räknar sig framåt.</w:t>
            </w:r>
          </w:p>
        </w:tc>
      </w:tr>
    </w:tbl>
    <w:p w14:paraId="018ED13E" w14:textId="77777777" w:rsidR="003003A8" w:rsidRPr="003A11DF" w:rsidRDefault="003003A8" w:rsidP="00955087">
      <w:pPr>
        <w:pStyle w:val="Underrubrik"/>
      </w:pPr>
      <w:r w:rsidRPr="003A11DF">
        <w:t xml:space="preserve">Bild 1 </w:t>
      </w:r>
      <w:r>
        <w:t>Skillnad mellan JavaScript array och lista.</w:t>
      </w:r>
      <w:r w:rsidRPr="003A11DF">
        <w:t xml:space="preserve"> </w:t>
      </w:r>
    </w:p>
    <w:p w14:paraId="5EFDDF29" w14:textId="77777777" w:rsidR="003003A8" w:rsidRPr="00971DE3" w:rsidRDefault="003003A8" w:rsidP="00955087">
      <w:pPr>
        <w:pStyle w:val="Liststycke"/>
      </w:pPr>
    </w:p>
    <w:p w14:paraId="4C67051B" w14:textId="77777777" w:rsidR="003003A8" w:rsidRDefault="003003A8" w:rsidP="00955087">
      <w:r>
        <w:br w:type="page"/>
      </w:r>
    </w:p>
    <w:p w14:paraId="6C6F8D68" w14:textId="77777777" w:rsidR="00592F6B" w:rsidRPr="00592F6B" w:rsidRDefault="003003A8" w:rsidP="00592F6B">
      <w:pPr>
        <w:pStyle w:val="Rubrik3"/>
        <w:rPr>
          <w:szCs w:val="22"/>
        </w:rPr>
      </w:pPr>
      <w:r w:rsidRPr="00592F6B">
        <w:lastRenderedPageBreak/>
        <w:t>När "Lista" betyder något annat i JavaScript</w:t>
      </w:r>
    </w:p>
    <w:p w14:paraId="273BC09D" w14:textId="0E90CD90" w:rsidR="003003A8" w:rsidRDefault="003003A8" w:rsidP="00592F6B">
      <w:pPr>
        <w:ind w:left="0" w:firstLine="0"/>
      </w:pPr>
      <w:r w:rsidRPr="003A11DF">
        <w:t>Det finns ett par sällsynta undantag inom webbutveckling där ordet "lista" dyker upp och faktiskt inte betyder en vanlig array:</w:t>
      </w:r>
    </w:p>
    <w:tbl>
      <w:tblPr>
        <w:tblStyle w:val="Tabellrutnt"/>
        <w:tblW w:w="0" w:type="auto"/>
        <w:tblInd w:w="11" w:type="dxa"/>
        <w:tblLook w:val="04A0" w:firstRow="1" w:lastRow="0" w:firstColumn="1" w:lastColumn="0" w:noHBand="0" w:noVBand="1"/>
      </w:tblPr>
      <w:tblGrid>
        <w:gridCol w:w="2819"/>
        <w:gridCol w:w="7192"/>
      </w:tblGrid>
      <w:tr w:rsidR="003003A8" w:rsidRPr="003003A8" w14:paraId="3C23119E" w14:textId="77777777" w:rsidTr="003003A8">
        <w:tc>
          <w:tcPr>
            <w:tcW w:w="2819" w:type="dxa"/>
            <w:shd w:val="clear" w:color="auto" w:fill="E8E8E8" w:themeFill="background2"/>
            <w:vAlign w:val="center"/>
          </w:tcPr>
          <w:p w14:paraId="6E9D0C32" w14:textId="066E2433" w:rsidR="003003A8" w:rsidRPr="003003A8" w:rsidRDefault="003003A8" w:rsidP="00955087">
            <w:r w:rsidRPr="003003A8">
              <w:t>NodeList</w:t>
            </w:r>
          </w:p>
        </w:tc>
        <w:tc>
          <w:tcPr>
            <w:tcW w:w="7192" w:type="dxa"/>
          </w:tcPr>
          <w:p w14:paraId="19E9DF2A" w14:textId="14DB32FA" w:rsidR="003003A8" w:rsidRPr="003003A8" w:rsidRDefault="003003A8" w:rsidP="00955087">
            <w:r w:rsidRPr="003003A8">
              <w:t>När du hämtar HTML-element med JavaScript (t.ex. med document.querySelectorAll('p')) får du tillbaka något som kallas för en NodeList. Den ser ut och fungerar nästan som en vanlig array, men den saknar många av de vanliga inbyggda funktionerna (som .map() eller .reduce()). Man brukar ofta omvandla den med Array.from(minNodeList) för att kunna jobba med den som en vanlig array.</w:t>
            </w:r>
          </w:p>
        </w:tc>
      </w:tr>
      <w:tr w:rsidR="003003A8" w:rsidRPr="003003A8" w14:paraId="555D8F42" w14:textId="77777777" w:rsidTr="003003A8">
        <w:tc>
          <w:tcPr>
            <w:tcW w:w="2819" w:type="dxa"/>
            <w:shd w:val="clear" w:color="auto" w:fill="E8E8E8" w:themeFill="background2"/>
            <w:vAlign w:val="center"/>
          </w:tcPr>
          <w:p w14:paraId="2867BF8E" w14:textId="4FB6DDD4" w:rsidR="003003A8" w:rsidRPr="003003A8" w:rsidRDefault="003003A8" w:rsidP="00955087">
            <w:r w:rsidRPr="003003A8">
              <w:t>Egna datastrukturer</w:t>
            </w:r>
          </w:p>
        </w:tc>
        <w:tc>
          <w:tcPr>
            <w:tcW w:w="7192" w:type="dxa"/>
          </w:tcPr>
          <w:p w14:paraId="2F2C664E" w14:textId="02767011" w:rsidR="003003A8" w:rsidRPr="003003A8" w:rsidRDefault="003003A8" w:rsidP="00955087">
            <w:r w:rsidRPr="003003A8">
              <w:t>Om du bygger avancerade algoritmer kan du programmera en egen Länkad lista (Linked List) från grunden med hjälp av JavaScript-klasser.</w:t>
            </w:r>
          </w:p>
        </w:tc>
      </w:tr>
    </w:tbl>
    <w:p w14:paraId="141922BF" w14:textId="77777777" w:rsidR="003003A8" w:rsidRPr="003A11DF" w:rsidRDefault="003003A8" w:rsidP="00955087">
      <w:pPr>
        <w:pStyle w:val="Bildtext"/>
      </w:pPr>
      <w:r w:rsidRPr="003A11DF">
        <w:t xml:space="preserve">Bild </w:t>
      </w:r>
      <w:r>
        <w:t>2</w:t>
      </w:r>
      <w:r w:rsidRPr="003A11DF">
        <w:t xml:space="preserve"> </w:t>
      </w:r>
      <w:r>
        <w:t>NodeList och egna datastrukturer</w:t>
      </w:r>
    </w:p>
    <w:p w14:paraId="694F9B16" w14:textId="77777777" w:rsidR="00592F6B" w:rsidRDefault="003003A8" w:rsidP="00955087">
      <w:pPr>
        <w:rPr>
          <w:rStyle w:val="Rubrik3Char"/>
        </w:rPr>
      </w:pPr>
      <w:r w:rsidRPr="00592F6B">
        <w:rPr>
          <w:rStyle w:val="Rubrik3Char"/>
        </w:rPr>
        <w:t>Sammanfattning</w:t>
      </w:r>
    </w:p>
    <w:p w14:paraId="7B5C4654" w14:textId="2DFD9CD8" w:rsidR="00955087" w:rsidRDefault="003003A8" w:rsidP="00955087">
      <w:r w:rsidRPr="003A11DF">
        <w:t>När du skriver vanlig JavaScript-kod kommer du alltid att använda klamrar, eller hakparenteser [</w:t>
      </w:r>
      <w:r>
        <w:t xml:space="preserve"> </w:t>
      </w:r>
      <w:r w:rsidRPr="003A11DF">
        <w:t>]. Men det går alldeles utmärkt att kalla det för en "lista" när du pratar med andra utvecklare – alla kommer att förstå precis vad du menar.</w:t>
      </w:r>
    </w:p>
    <w:p w14:paraId="7E0FD4A7" w14:textId="1E02F3A3" w:rsidR="003003A8" w:rsidRPr="003A11DF" w:rsidRDefault="003003A8" w:rsidP="00955087">
      <w:r w:rsidRPr="003A11DF">
        <w:t xml:space="preserve">Hittills har vi mest använt vanliga for-loopar när vi velat gå igenom listor (arrays). Det fungerar, men det blir snabbt mycket kod att skriva (skapa en räknare, hålla koll på i &lt; array.length, plussa på i++). Moderna JavaScript-utvecklare använder nästan aldrig for-loopar. I stället använder man inbyggda </w:t>
      </w:r>
      <w:r w:rsidRPr="003A11DF">
        <w:rPr>
          <w:b/>
          <w:bCs/>
        </w:rPr>
        <w:t>array-metoder</w:t>
      </w:r>
      <w:r w:rsidRPr="003A11DF">
        <w:t>. De gör exakt samma sak, men med mycket mindre kod, och koden blir betydligt lättare att läsa. Vi går igenom de vanligaste och de du har mest nytta av i de kommande momenten.</w:t>
      </w:r>
    </w:p>
    <w:p w14:paraId="405DFF08" w14:textId="77777777" w:rsidR="003003A8" w:rsidRPr="00216BE3" w:rsidRDefault="00000000" w:rsidP="00955087">
      <w:pPr>
        <w:pStyle w:val="Underrubrik"/>
        <w:rPr>
          <w:lang w:val="en-SE"/>
        </w:rPr>
      </w:pPr>
      <w:r>
        <w:rPr>
          <w:lang w:val="en-SE"/>
        </w:rPr>
        <w:pict w14:anchorId="2EFDC997">
          <v:rect id="_x0000_i1025" style="width:0;height:1.5pt" o:hralign="center" o:hrstd="t" o:hr="t" fillcolor="#a0a0a0" stroked="f"/>
        </w:pict>
      </w:r>
    </w:p>
    <w:p w14:paraId="710DB330" w14:textId="7576DBFD" w:rsidR="003003A8" w:rsidRPr="003A11DF" w:rsidRDefault="003003A8" w:rsidP="00955087">
      <w:pPr>
        <w:pStyle w:val="Rubrik2"/>
      </w:pPr>
      <w:r w:rsidRPr="003A11DF">
        <w:t>.forEach() – Den enkla loopen</w:t>
      </w:r>
    </w:p>
    <w:p w14:paraId="35A03E1C" w14:textId="77777777" w:rsidR="003003A8" w:rsidRPr="003A11DF" w:rsidRDefault="003003A8" w:rsidP="00955087">
      <w:r w:rsidRPr="003A11DF">
        <w:t>Om du bara vill loopa igenom en lista och göra något med varje sak (t.ex. skriva ut det i konsolen), då är det .forEach() du ska välja. I den skickar man in en funktion (ofta en arrow function) direkt i .forEach(). JavaScript kommer sedan att köra den funktionen en gång för varje sak i listan.</w:t>
      </w:r>
    </w:p>
    <w:p w14:paraId="5F7B93CF" w14:textId="77777777" w:rsidR="003003A8" w:rsidRDefault="003003A8" w:rsidP="00955087">
      <w:r>
        <w:br w:type="page"/>
      </w:r>
    </w:p>
    <w:tbl>
      <w:tblPr>
        <w:tblStyle w:val="Tabellrutnt"/>
        <w:tblW w:w="0" w:type="auto"/>
        <w:tblInd w:w="-5" w:type="dxa"/>
        <w:shd w:val="clear" w:color="auto" w:fill="D1D1D1" w:themeFill="background2" w:themeFillShade="E6"/>
        <w:tblLook w:val="04A0" w:firstRow="1" w:lastRow="0" w:firstColumn="1" w:lastColumn="0" w:noHBand="0" w:noVBand="1"/>
      </w:tblPr>
      <w:tblGrid>
        <w:gridCol w:w="10022"/>
      </w:tblGrid>
      <w:tr w:rsidR="003003A8" w:rsidRPr="00901EAC" w14:paraId="03417F3F" w14:textId="77777777" w:rsidTr="00A64E15">
        <w:tc>
          <w:tcPr>
            <w:tcW w:w="10022" w:type="dxa"/>
            <w:shd w:val="clear" w:color="auto" w:fill="D1D1D1" w:themeFill="background2" w:themeFillShade="E6"/>
          </w:tcPr>
          <w:p w14:paraId="22E24BA9" w14:textId="77777777" w:rsidR="003003A8" w:rsidRPr="00901EAC" w:rsidRDefault="003003A8" w:rsidP="00955087">
            <w:pPr>
              <w:pStyle w:val="Kodstycke"/>
            </w:pPr>
            <w:r w:rsidRPr="00901EAC">
              <w:lastRenderedPageBreak/>
              <w:t>const frukter = ['äpple', 'banan', 'apelsin']</w:t>
            </w:r>
          </w:p>
          <w:p w14:paraId="5E7D559B" w14:textId="77777777" w:rsidR="003003A8" w:rsidRPr="00901EAC" w:rsidRDefault="003003A8" w:rsidP="00955087">
            <w:pPr>
              <w:pStyle w:val="Kodstycke"/>
            </w:pPr>
          </w:p>
          <w:p w14:paraId="0949F287" w14:textId="77777777" w:rsidR="003003A8" w:rsidRPr="00901EAC" w:rsidRDefault="003003A8" w:rsidP="00955087">
            <w:pPr>
              <w:pStyle w:val="Kodstycke"/>
            </w:pPr>
            <w:r w:rsidRPr="00901EAC">
              <w:t>// För varje frukt i listan, kör console.log()</w:t>
            </w:r>
            <w:r w:rsidRPr="00901EAC">
              <w:br/>
              <w:t>frukter.forEach((frukt) =&gt; {</w:t>
            </w:r>
          </w:p>
          <w:p w14:paraId="74E9E900" w14:textId="77777777" w:rsidR="003003A8" w:rsidRPr="00901EAC" w:rsidRDefault="003003A8" w:rsidP="00955087">
            <w:pPr>
              <w:pStyle w:val="Kodstycke"/>
            </w:pPr>
            <w:r w:rsidRPr="00901EAC">
              <w:t xml:space="preserve">  console.log(`Jag gillar ${frukt}!`)</w:t>
            </w:r>
          </w:p>
          <w:p w14:paraId="4C9C9B89" w14:textId="77777777" w:rsidR="003003A8" w:rsidRPr="00901EAC" w:rsidRDefault="003003A8" w:rsidP="00955087">
            <w:pPr>
              <w:pStyle w:val="Kodstycke"/>
            </w:pPr>
            <w:r w:rsidRPr="00901EAC">
              <w:t>});</w:t>
            </w:r>
          </w:p>
          <w:p w14:paraId="2F07BE66" w14:textId="77777777" w:rsidR="003003A8" w:rsidRPr="00901EAC" w:rsidRDefault="003003A8" w:rsidP="00955087">
            <w:pPr>
              <w:pStyle w:val="Kodstycke"/>
            </w:pPr>
            <w:r w:rsidRPr="00901EAC">
              <w:br/>
              <w:t>// Utskrift i konsolen</w:t>
            </w:r>
            <w:r w:rsidRPr="00901EAC">
              <w:br/>
              <w:t>Jag gillar äpple!</w:t>
            </w:r>
            <w:r w:rsidRPr="00901EAC">
              <w:br/>
              <w:t>Jag gillar banan!</w:t>
            </w:r>
          </w:p>
          <w:p w14:paraId="57200A8C" w14:textId="77777777" w:rsidR="003003A8" w:rsidRPr="00901EAC" w:rsidRDefault="003003A8" w:rsidP="00955087">
            <w:pPr>
              <w:pStyle w:val="Kodstycke"/>
            </w:pPr>
            <w:r w:rsidRPr="00901EAC">
              <w:t>Jag gillar apelsin!</w:t>
            </w:r>
          </w:p>
        </w:tc>
      </w:tr>
    </w:tbl>
    <w:p w14:paraId="02BB33F6" w14:textId="77777777" w:rsidR="003003A8" w:rsidRPr="003A11DF" w:rsidRDefault="003003A8" w:rsidP="00955087">
      <w:pPr>
        <w:pStyle w:val="Bildtext"/>
      </w:pPr>
      <w:r w:rsidRPr="003A11DF">
        <w:t xml:space="preserve">Bild </w:t>
      </w:r>
      <w:r>
        <w:t>3</w:t>
      </w:r>
      <w:r w:rsidRPr="003A11DF">
        <w:t xml:space="preserve"> En enkel forEach-loop av en frukt-array. </w:t>
      </w:r>
    </w:p>
    <w:p w14:paraId="62C50DF4" w14:textId="77777777" w:rsidR="003003A8" w:rsidRPr="003A11DF" w:rsidRDefault="003003A8" w:rsidP="00955087">
      <w:r w:rsidRPr="003A11DF">
        <w:t>På själva console.log-raden är det smidigast att använda en så kallad ’template literal’. Alternativet är att klippa ihop en sträng som i Java till exempel med plustecken mellan delarna.</w:t>
      </w:r>
    </w:p>
    <w:p w14:paraId="3CB53336" w14:textId="77777777" w:rsidR="003003A8" w:rsidRPr="00216BE3" w:rsidRDefault="00000000" w:rsidP="00955087">
      <w:pPr>
        <w:pStyle w:val="Underrubrik"/>
        <w:rPr>
          <w:lang w:val="en-SE"/>
        </w:rPr>
      </w:pPr>
      <w:r>
        <w:rPr>
          <w:lang w:val="en-SE"/>
        </w:rPr>
        <w:pict w14:anchorId="592B6A1D">
          <v:rect id="_x0000_i1026" style="width:0;height:1.5pt" o:hralign="center" o:hrstd="t" o:hr="t" fillcolor="#a0a0a0" stroked="f"/>
        </w:pict>
      </w:r>
    </w:p>
    <w:p w14:paraId="0E7A6E32" w14:textId="6BE26AB9" w:rsidR="003003A8" w:rsidRPr="003A11DF" w:rsidRDefault="003003A8" w:rsidP="00955087">
      <w:pPr>
        <w:pStyle w:val="Rubrik2"/>
      </w:pPr>
      <w:r w:rsidRPr="003A11DF">
        <w:t>.map() – Gör om en lista till en ny lista</w:t>
      </w:r>
    </w:p>
    <w:p w14:paraId="09E223E6" w14:textId="77777777" w:rsidR="003003A8" w:rsidRPr="003A11DF" w:rsidRDefault="003003A8" w:rsidP="00955087">
      <w:r w:rsidRPr="003A11DF">
        <w:t xml:space="preserve">Det här är en av de viktigaste metoderna (och den absolut viktigaste för React). .map() används när du har en lista, vill ändra på alla saker i listan, och få tillbaka en </w:t>
      </w:r>
      <w:r w:rsidRPr="003A11DF">
        <w:rPr>
          <w:b/>
          <w:bCs/>
        </w:rPr>
        <w:t>helt ny</w:t>
      </w:r>
      <w:r w:rsidRPr="003A11DF">
        <w:t xml:space="preserve"> lista med de ändrade sakerna. Den ursprungliga listan rörs inte.</w:t>
      </w:r>
    </w:p>
    <w:tbl>
      <w:tblPr>
        <w:tblStyle w:val="Tabellrutnt"/>
        <w:tblW w:w="0" w:type="auto"/>
        <w:tblInd w:w="-5" w:type="dxa"/>
        <w:shd w:val="clear" w:color="auto" w:fill="D1D1D1" w:themeFill="background2" w:themeFillShade="E6"/>
        <w:tblLook w:val="04A0" w:firstRow="1" w:lastRow="0" w:firstColumn="1" w:lastColumn="0" w:noHBand="0" w:noVBand="1"/>
      </w:tblPr>
      <w:tblGrid>
        <w:gridCol w:w="10022"/>
      </w:tblGrid>
      <w:tr w:rsidR="003003A8" w:rsidRPr="00901EAC" w14:paraId="21477F69" w14:textId="77777777" w:rsidTr="00A64E15">
        <w:tc>
          <w:tcPr>
            <w:tcW w:w="10022" w:type="dxa"/>
            <w:shd w:val="clear" w:color="auto" w:fill="D1D1D1" w:themeFill="background2" w:themeFillShade="E6"/>
          </w:tcPr>
          <w:p w14:paraId="4387D6B7" w14:textId="77777777" w:rsidR="003003A8" w:rsidRPr="00901EAC" w:rsidRDefault="003003A8" w:rsidP="00955087">
            <w:pPr>
              <w:pStyle w:val="Kodstycke"/>
            </w:pPr>
            <w:r w:rsidRPr="00901EAC">
              <w:t xml:space="preserve">Inkommande array  </w:t>
            </w:r>
            <w:r w:rsidRPr="00901EAC">
              <w:rPr>
                <w:rFonts w:ascii="Segoe UI Symbol" w:hAnsi="Segoe UI Symbol" w:cs="Segoe UI Symbol"/>
              </w:rPr>
              <w:t>➔</w:t>
            </w:r>
            <w:r w:rsidRPr="00901EAC">
              <w:t xml:space="preserve">   [ </w:t>
            </w:r>
            <w:r w:rsidRPr="00901EAC">
              <w:rPr>
                <w:rFonts w:ascii="Segoe UI Emoji" w:hAnsi="Segoe UI Emoji" w:cs="Segoe UI Emoji"/>
              </w:rPr>
              <w:t>🍓</w:t>
            </w:r>
            <w:r w:rsidRPr="00901EAC">
              <w:t xml:space="preserve">,      </w:t>
            </w:r>
            <w:r w:rsidRPr="00901EAC">
              <w:rPr>
                <w:rFonts w:ascii="Segoe UI Emoji" w:hAnsi="Segoe UI Emoji" w:cs="Segoe UI Emoji"/>
              </w:rPr>
              <w:t>🍌</w:t>
            </w:r>
            <w:r w:rsidRPr="00901EAC">
              <w:t xml:space="preserve">,      </w:t>
            </w:r>
            <w:r w:rsidRPr="00901EAC">
              <w:rPr>
                <w:rFonts w:ascii="Segoe UI Emoji" w:hAnsi="Segoe UI Emoji" w:cs="Segoe UI Emoji"/>
              </w:rPr>
              <w:t>🍍</w:t>
            </w:r>
            <w:r w:rsidRPr="00901EAC">
              <w:t xml:space="preserve"> ]</w:t>
            </w:r>
            <w:r w:rsidRPr="00901EAC">
              <w:br/>
              <w:t xml:space="preserve">                          |        |         |</w:t>
            </w:r>
          </w:p>
          <w:p w14:paraId="4D45121B" w14:textId="77777777" w:rsidR="003003A8" w:rsidRPr="00901EAC" w:rsidRDefault="003003A8" w:rsidP="00955087">
            <w:pPr>
              <w:pStyle w:val="Kodstycke"/>
            </w:pPr>
            <w:r w:rsidRPr="00901EAC">
              <w:t xml:space="preserve">Metoden .map()    </w:t>
            </w:r>
            <w:r w:rsidRPr="00901EAC">
              <w:rPr>
                <w:rFonts w:ascii="Segoe UI Symbol" w:hAnsi="Segoe UI Symbol" w:cs="Segoe UI Symbol"/>
              </w:rPr>
              <w:t>➔</w:t>
            </w:r>
            <w:r w:rsidRPr="00901EAC">
              <w:t xml:space="preserve">   [      Skala frukten     ]</w:t>
            </w:r>
          </w:p>
          <w:p w14:paraId="6DD477AA" w14:textId="77777777" w:rsidR="003003A8" w:rsidRPr="00901EAC" w:rsidRDefault="003003A8" w:rsidP="00955087">
            <w:pPr>
              <w:pStyle w:val="Kodstycke"/>
            </w:pPr>
            <w:r w:rsidRPr="00901EAC">
              <w:t xml:space="preserve">                          |        |         |</w:t>
            </w:r>
          </w:p>
          <w:p w14:paraId="0AFF9724" w14:textId="77777777" w:rsidR="003003A8" w:rsidRPr="00901EAC" w:rsidRDefault="003003A8" w:rsidP="00955087">
            <w:pPr>
              <w:pStyle w:val="Kodstycke"/>
            </w:pPr>
            <w:r w:rsidRPr="00901EAC">
              <w:t xml:space="preserve">                               (skalad)   (skalad)</w:t>
            </w:r>
          </w:p>
          <w:p w14:paraId="0A560697" w14:textId="77777777" w:rsidR="003003A8" w:rsidRPr="00901EAC" w:rsidRDefault="003003A8" w:rsidP="00955087">
            <w:pPr>
              <w:pStyle w:val="Kodstycke"/>
            </w:pPr>
            <w:r w:rsidRPr="00901EAC">
              <w:t xml:space="preserve">Ny array ut       </w:t>
            </w:r>
            <w:r w:rsidRPr="00901EAC">
              <w:rPr>
                <w:rFonts w:ascii="Segoe UI Symbol" w:hAnsi="Segoe UI Symbol" w:cs="Segoe UI Symbol"/>
              </w:rPr>
              <w:t>➔</w:t>
            </w:r>
            <w:r w:rsidRPr="00901EAC">
              <w:t xml:space="preserve">   [ </w:t>
            </w:r>
            <w:r w:rsidRPr="00901EAC">
              <w:rPr>
                <w:rFonts w:ascii="Segoe UI Emoji" w:hAnsi="Segoe UI Emoji" w:cs="Segoe UI Emoji"/>
              </w:rPr>
              <w:t>🍓</w:t>
            </w:r>
            <w:r w:rsidRPr="00901EAC">
              <w:t xml:space="preserve">,      </w:t>
            </w:r>
            <w:r w:rsidRPr="00901EAC">
              <w:rPr>
                <w:rFonts w:ascii="Segoe UI Emoji" w:hAnsi="Segoe UI Emoji" w:cs="Segoe UI Emoji"/>
              </w:rPr>
              <w:t>🍌</w:t>
            </w:r>
            <w:r w:rsidRPr="00901EAC">
              <w:t xml:space="preserve">,       </w:t>
            </w:r>
            <w:r w:rsidRPr="00901EAC">
              <w:rPr>
                <w:rFonts w:ascii="Segoe UI Emoji" w:hAnsi="Segoe UI Emoji" w:cs="Segoe UI Emoji"/>
              </w:rPr>
              <w:t>🍍</w:t>
            </w:r>
            <w:r w:rsidRPr="00901EAC">
              <w:t xml:space="preserve"> ]</w:t>
            </w:r>
          </w:p>
        </w:tc>
      </w:tr>
    </w:tbl>
    <w:p w14:paraId="4EEFAD98" w14:textId="77777777" w:rsidR="003003A8" w:rsidRPr="003A11DF" w:rsidRDefault="003003A8" w:rsidP="00955087">
      <w:pPr>
        <w:pStyle w:val="Bildtext"/>
      </w:pPr>
      <w:r w:rsidRPr="003A11DF">
        <w:t xml:space="preserve">Bild </w:t>
      </w:r>
      <w:r>
        <w:t>4</w:t>
      </w:r>
      <w:r w:rsidRPr="003A11DF">
        <w:t xml:space="preserve"> En förklaring hur array-metoden .map() fungerar.</w:t>
      </w:r>
    </w:p>
    <w:p w14:paraId="541231C6" w14:textId="77777777" w:rsidR="00955087" w:rsidRDefault="003003A8" w:rsidP="00955087">
      <w:r w:rsidRPr="003A11DF">
        <w:t xml:space="preserve">På bild </w:t>
      </w:r>
      <w:r>
        <w:t>4</w:t>
      </w:r>
      <w:r w:rsidRPr="003A11DF">
        <w:t xml:space="preserve"> ser man principen för hur .map() fungerar. Man loopar igenom hela arrayen, element för element. För varje element gör man någonting, i det här fallet skalar en frukt, om den inte redan är skalad eller inte behöver skalas. Som resultat får man tillbaka en ny array med det nya innehållet. Den gamla arrayen som man använde från början finns fortfarande kvar, oförändrad, som före man körde metoden.</w:t>
      </w:r>
    </w:p>
    <w:p w14:paraId="5BE380E0" w14:textId="590C5816" w:rsidR="003003A8" w:rsidRPr="003A11DF" w:rsidRDefault="003003A8" w:rsidP="00955087"/>
    <w:p w14:paraId="41D3F75A" w14:textId="77777777" w:rsidR="003003A8" w:rsidRPr="003A11DF" w:rsidRDefault="003003A8" w:rsidP="00955087">
      <w:r w:rsidRPr="003A11DF">
        <w:br w:type="page"/>
      </w:r>
    </w:p>
    <w:tbl>
      <w:tblPr>
        <w:tblStyle w:val="Tabellrutnt"/>
        <w:tblW w:w="0" w:type="auto"/>
        <w:tblInd w:w="-5" w:type="dxa"/>
        <w:tblLook w:val="04A0" w:firstRow="1" w:lastRow="0" w:firstColumn="1" w:lastColumn="0" w:noHBand="0" w:noVBand="1"/>
      </w:tblPr>
      <w:tblGrid>
        <w:gridCol w:w="10027"/>
      </w:tblGrid>
      <w:tr w:rsidR="003003A8" w:rsidRPr="00901EAC" w14:paraId="1EAAD0AF" w14:textId="77777777" w:rsidTr="00A64E15">
        <w:tc>
          <w:tcPr>
            <w:tcW w:w="10027" w:type="dxa"/>
            <w:shd w:val="clear" w:color="auto" w:fill="D1D1D1" w:themeFill="background2" w:themeFillShade="E6"/>
          </w:tcPr>
          <w:p w14:paraId="7BC519B3" w14:textId="77777777" w:rsidR="003003A8" w:rsidRPr="00901EAC" w:rsidRDefault="003003A8" w:rsidP="00955087">
            <w:pPr>
              <w:pStyle w:val="Kodstycke"/>
            </w:pPr>
            <w:r w:rsidRPr="00901EAC">
              <w:lastRenderedPageBreak/>
              <w:t>let priserDollar = [10, 20, 50]</w:t>
            </w:r>
          </w:p>
          <w:p w14:paraId="5377D858" w14:textId="77777777" w:rsidR="003003A8" w:rsidRPr="00901EAC" w:rsidRDefault="003003A8" w:rsidP="00955087">
            <w:pPr>
              <w:pStyle w:val="Kodstycke"/>
            </w:pPr>
          </w:p>
          <w:p w14:paraId="37B38C99" w14:textId="77777777" w:rsidR="003003A8" w:rsidRPr="00901EAC" w:rsidRDefault="003003A8" w:rsidP="00955087">
            <w:pPr>
              <w:pStyle w:val="Kodstycke"/>
            </w:pPr>
            <w:r w:rsidRPr="00901EAC">
              <w:t>let priserSEK = priserDollar.map((pris) =&gt; {</w:t>
            </w:r>
          </w:p>
          <w:p w14:paraId="7E25A13F" w14:textId="77777777" w:rsidR="003003A8" w:rsidRPr="00901EAC" w:rsidRDefault="003003A8" w:rsidP="00955087">
            <w:pPr>
              <w:pStyle w:val="Kodstycke"/>
            </w:pPr>
            <w:r w:rsidRPr="00901EAC">
              <w:t>  return pris * 10</w:t>
            </w:r>
          </w:p>
          <w:p w14:paraId="04A7DBA9" w14:textId="77777777" w:rsidR="003003A8" w:rsidRPr="00901EAC" w:rsidRDefault="003003A8" w:rsidP="00955087">
            <w:pPr>
              <w:pStyle w:val="Kodstycke"/>
            </w:pPr>
            <w:r w:rsidRPr="00901EAC">
              <w:t>})</w:t>
            </w:r>
          </w:p>
          <w:p w14:paraId="36A299EB" w14:textId="77777777" w:rsidR="003003A8" w:rsidRPr="00901EAC" w:rsidRDefault="003003A8" w:rsidP="00955087">
            <w:pPr>
              <w:pStyle w:val="Kodstycke"/>
            </w:pPr>
          </w:p>
          <w:p w14:paraId="16F796B4" w14:textId="77777777" w:rsidR="003003A8" w:rsidRPr="00901EAC" w:rsidRDefault="003003A8" w:rsidP="00955087">
            <w:pPr>
              <w:pStyle w:val="Kodstycke"/>
            </w:pPr>
            <w:r w:rsidRPr="00901EAC">
              <w:t>console.log(priserSEK)</w:t>
            </w:r>
          </w:p>
          <w:p w14:paraId="335D3210" w14:textId="77777777" w:rsidR="003003A8" w:rsidRPr="00901EAC" w:rsidRDefault="003003A8" w:rsidP="00955087">
            <w:pPr>
              <w:pStyle w:val="Kodstycke"/>
            </w:pPr>
            <w:r w:rsidRPr="00901EAC">
              <w:t>console.log(priserDollar)</w:t>
            </w:r>
            <w:r w:rsidRPr="00901EAC">
              <w:br/>
            </w:r>
            <w:r w:rsidRPr="00901EAC">
              <w:br/>
              <w:t>// Utskrift i konsolen</w:t>
            </w:r>
            <w:r w:rsidRPr="00901EAC">
              <w:br/>
              <w:t>[ 100, 200, 500 ]</w:t>
            </w:r>
          </w:p>
          <w:p w14:paraId="19564BE8" w14:textId="77777777" w:rsidR="003003A8" w:rsidRPr="00901EAC" w:rsidRDefault="003003A8" w:rsidP="00955087">
            <w:pPr>
              <w:pStyle w:val="Kodstycke"/>
            </w:pPr>
            <w:r w:rsidRPr="00901EAC">
              <w:t>[ 10, 20, 50 ]</w:t>
            </w:r>
          </w:p>
        </w:tc>
      </w:tr>
    </w:tbl>
    <w:p w14:paraId="1A149567" w14:textId="77777777" w:rsidR="003003A8" w:rsidRPr="003A11DF" w:rsidRDefault="003003A8" w:rsidP="00955087">
      <w:pPr>
        <w:pStyle w:val="Bildtext"/>
      </w:pPr>
      <w:r w:rsidRPr="003A11DF">
        <w:t xml:space="preserve">Bild </w:t>
      </w:r>
      <w:r>
        <w:t>5</w:t>
      </w:r>
      <w:r w:rsidRPr="003A11DF">
        <w:t xml:space="preserve"> Ett kodexempel med array-metoden .map().</w:t>
      </w:r>
    </w:p>
    <w:p w14:paraId="22B4635E" w14:textId="77777777" w:rsidR="003003A8" w:rsidRPr="003A11DF" w:rsidRDefault="003003A8" w:rsidP="00955087">
      <w:r w:rsidRPr="003A11DF">
        <w:t xml:space="preserve">I kodexemplet på bild </w:t>
      </w:r>
      <w:r>
        <w:t>5</w:t>
      </w:r>
      <w:r w:rsidRPr="003A11DF">
        <w:t xml:space="preserve"> ser man att ursprungs-arrayen är kvar precis som innan, men den nya arrayen med svenska priser har man fått som resultat av körningen.</w:t>
      </w:r>
    </w:p>
    <w:p w14:paraId="7D54C38B" w14:textId="77777777" w:rsidR="003003A8" w:rsidRPr="00216BE3" w:rsidRDefault="00000000" w:rsidP="00955087">
      <w:pPr>
        <w:pStyle w:val="Underrubrik"/>
        <w:rPr>
          <w:lang w:val="en-SE"/>
        </w:rPr>
      </w:pPr>
      <w:r>
        <w:rPr>
          <w:lang w:val="en-SE"/>
        </w:rPr>
        <w:pict w14:anchorId="7192C694">
          <v:rect id="_x0000_i1027" style="width:0;height:1.5pt" o:hralign="center" o:hrstd="t" o:hr="t" fillcolor="#a0a0a0" stroked="f"/>
        </w:pict>
      </w:r>
    </w:p>
    <w:p w14:paraId="1CF659F3" w14:textId="77777777" w:rsidR="00955087" w:rsidRDefault="003003A8" w:rsidP="00955087">
      <w:pPr>
        <w:pStyle w:val="Rubrik1"/>
        <w:rPr>
          <w:rStyle w:val="Rubrik2Char"/>
        </w:rPr>
      </w:pPr>
      <w:r w:rsidRPr="00955087">
        <w:rPr>
          <w:rStyle w:val="Rubrik2Char"/>
        </w:rPr>
        <w:t>.filter() – Sortera bort det du inte vill ha</w:t>
      </w:r>
    </w:p>
    <w:p w14:paraId="37DEA6C1" w14:textId="31E56DA9" w:rsidR="003003A8" w:rsidRPr="00955087" w:rsidRDefault="003003A8" w:rsidP="00955087">
      <w:r w:rsidRPr="00955087">
        <w:t>Den här metoden går igenom alla element i din array och behåller bara de du vill ha kvar. De stannar på filtret. Man jämför med ett villkor, de element som uppfyller villkoret är de som stannar kvar och de andra elementen filtreras bort. Även i det här fallet får man tillbaka en helt ny array och ursprungs-arrayen är kvar helt oförändrad.</w:t>
      </w:r>
    </w:p>
    <w:tbl>
      <w:tblPr>
        <w:tblStyle w:val="Tabellrutnt"/>
        <w:tblW w:w="0" w:type="auto"/>
        <w:tblInd w:w="-5" w:type="dxa"/>
        <w:tblLook w:val="04A0" w:firstRow="1" w:lastRow="0" w:firstColumn="1" w:lastColumn="0" w:noHBand="0" w:noVBand="1"/>
      </w:tblPr>
      <w:tblGrid>
        <w:gridCol w:w="10027"/>
      </w:tblGrid>
      <w:tr w:rsidR="003003A8" w:rsidRPr="00901EAC" w14:paraId="021FE438" w14:textId="77777777" w:rsidTr="00A64E15">
        <w:tc>
          <w:tcPr>
            <w:tcW w:w="10027" w:type="dxa"/>
            <w:shd w:val="clear" w:color="auto" w:fill="D1D1D1" w:themeFill="background2" w:themeFillShade="E6"/>
          </w:tcPr>
          <w:p w14:paraId="73B00C4F" w14:textId="77777777" w:rsidR="003003A8" w:rsidRPr="00901EAC" w:rsidRDefault="003003A8" w:rsidP="00955087">
            <w:pPr>
              <w:pStyle w:val="Kodstycke"/>
            </w:pPr>
            <w:r w:rsidRPr="00901EAC">
              <w:t>const aldrar = [10, 17, 24, 38, 45, 52, 69, 85]</w:t>
            </w:r>
          </w:p>
          <w:p w14:paraId="43D51681" w14:textId="77777777" w:rsidR="003003A8" w:rsidRPr="00901EAC" w:rsidRDefault="003003A8" w:rsidP="00955087">
            <w:pPr>
              <w:pStyle w:val="Kodstycke"/>
            </w:pPr>
          </w:p>
          <w:p w14:paraId="60CD2A9A" w14:textId="77777777" w:rsidR="003003A8" w:rsidRPr="00901EAC" w:rsidRDefault="003003A8" w:rsidP="00955087">
            <w:pPr>
              <w:pStyle w:val="Kodstycke"/>
            </w:pPr>
            <w:r w:rsidRPr="00901EAC">
              <w:t>let vuxna = aldrar.filter((alder) =&gt; {</w:t>
            </w:r>
          </w:p>
          <w:p w14:paraId="39E84AAF" w14:textId="77777777" w:rsidR="003003A8" w:rsidRPr="00901EAC" w:rsidRDefault="003003A8" w:rsidP="00955087">
            <w:pPr>
              <w:pStyle w:val="Kodstycke"/>
            </w:pPr>
            <w:r w:rsidRPr="00901EAC">
              <w:t xml:space="preserve">  return alder &gt;= 18</w:t>
            </w:r>
          </w:p>
          <w:p w14:paraId="1F85F544" w14:textId="77777777" w:rsidR="003003A8" w:rsidRPr="00901EAC" w:rsidRDefault="003003A8" w:rsidP="00955087">
            <w:pPr>
              <w:pStyle w:val="Kodstycke"/>
            </w:pPr>
            <w:r w:rsidRPr="00901EAC">
              <w:t>})</w:t>
            </w:r>
          </w:p>
          <w:p w14:paraId="711EF570" w14:textId="77777777" w:rsidR="003003A8" w:rsidRPr="00901EAC" w:rsidRDefault="003003A8" w:rsidP="00955087">
            <w:pPr>
              <w:pStyle w:val="Kodstycke"/>
            </w:pPr>
          </w:p>
          <w:p w14:paraId="4BBAAB52" w14:textId="77777777" w:rsidR="003003A8" w:rsidRPr="00901EAC" w:rsidRDefault="003003A8" w:rsidP="00955087">
            <w:pPr>
              <w:pStyle w:val="Kodstycke"/>
            </w:pPr>
            <w:r w:rsidRPr="00901EAC">
              <w:t>console.log("vuxna =&gt; ", vuxna)</w:t>
            </w:r>
          </w:p>
          <w:p w14:paraId="534B3657" w14:textId="77777777" w:rsidR="003003A8" w:rsidRPr="00901EAC" w:rsidRDefault="003003A8" w:rsidP="00955087">
            <w:pPr>
              <w:pStyle w:val="Kodstycke"/>
            </w:pPr>
            <w:r w:rsidRPr="00901EAC">
              <w:t>console.log("aldrar =&gt; ", aldrar)</w:t>
            </w:r>
            <w:r w:rsidRPr="00901EAC">
              <w:br/>
            </w:r>
            <w:r w:rsidRPr="00901EAC">
              <w:br/>
              <w:t>// Utskrift i konsolen</w:t>
            </w:r>
            <w:r w:rsidRPr="00901EAC">
              <w:br/>
              <w:t>vuxna =&gt;  [ 24, 38, 45, 52, 69, 85 ]</w:t>
            </w:r>
          </w:p>
          <w:p w14:paraId="07708160" w14:textId="77777777" w:rsidR="003003A8" w:rsidRPr="00901EAC" w:rsidRDefault="003003A8" w:rsidP="00955087">
            <w:pPr>
              <w:pStyle w:val="Kodstycke"/>
            </w:pPr>
            <w:r w:rsidRPr="00901EAC">
              <w:t>aldrar =&gt;  [ 10, 17, 24, 38, 45, 52, 69, 85 ]</w:t>
            </w:r>
          </w:p>
        </w:tc>
      </w:tr>
    </w:tbl>
    <w:p w14:paraId="1C82EF7E" w14:textId="77777777" w:rsidR="003003A8" w:rsidRPr="003A11DF" w:rsidRDefault="003003A8" w:rsidP="00955087">
      <w:pPr>
        <w:pStyle w:val="Bildtext"/>
      </w:pPr>
      <w:r w:rsidRPr="003A11DF">
        <w:t xml:space="preserve">Bild </w:t>
      </w:r>
      <w:r>
        <w:t>6</w:t>
      </w:r>
      <w:r w:rsidRPr="003A11DF">
        <w:t xml:space="preserve"> Ett kodexempel med array-metoden .filter().</w:t>
      </w:r>
    </w:p>
    <w:p w14:paraId="7CCCA196" w14:textId="77777777" w:rsidR="00955087" w:rsidRPr="00216BE3" w:rsidRDefault="00000000" w:rsidP="00955087">
      <w:pPr>
        <w:pStyle w:val="Underrubrik"/>
        <w:rPr>
          <w:lang w:val="en-SE"/>
        </w:rPr>
      </w:pPr>
      <w:r>
        <w:rPr>
          <w:lang w:val="en-SE"/>
        </w:rPr>
        <w:pict w14:anchorId="630CCACA">
          <v:rect id="_x0000_i1028" style="width:0;height:1.5pt" o:hralign="center" o:hrstd="t" o:hr="t" fillcolor="#a0a0a0" stroked="f"/>
        </w:pict>
      </w:r>
    </w:p>
    <w:p w14:paraId="108E0DC1" w14:textId="77777777" w:rsidR="00955087" w:rsidRDefault="00955087">
      <w:pPr>
        <w:spacing w:after="160" w:line="278" w:lineRule="auto"/>
        <w:ind w:left="0" w:firstLine="0"/>
        <w:rPr>
          <w:sz w:val="32"/>
          <w:szCs w:val="52"/>
        </w:rPr>
      </w:pPr>
      <w:r>
        <w:rPr>
          <w:sz w:val="32"/>
        </w:rPr>
        <w:br w:type="page"/>
      </w:r>
    </w:p>
    <w:p w14:paraId="2D585A64" w14:textId="319086BF" w:rsidR="00955087" w:rsidRDefault="003003A8" w:rsidP="00955087">
      <w:pPr>
        <w:pStyle w:val="Rubrik2"/>
      </w:pPr>
      <w:r w:rsidRPr="003A11DF">
        <w:lastRenderedPageBreak/>
        <w:t>.find() – Hitta en specifik sak</w:t>
      </w:r>
    </w:p>
    <w:p w14:paraId="081BB8F0" w14:textId="3FE773F5" w:rsidR="003003A8" w:rsidRPr="003A11DF" w:rsidRDefault="003003A8" w:rsidP="00955087">
      <w:r w:rsidRPr="003A11DF">
        <w:t xml:space="preserve">Metoden .filter() hittar </w:t>
      </w:r>
      <w:r w:rsidRPr="003A11DF">
        <w:rPr>
          <w:b/>
          <w:bCs/>
        </w:rPr>
        <w:t>alla</w:t>
      </w:r>
      <w:r w:rsidRPr="003A11DF">
        <w:t xml:space="preserve"> element som uppfyller ett villkor och skickar tillbaka en lista med alla dem elementen i. Metoden .find() däremot hittar bara </w:t>
      </w:r>
      <w:r w:rsidRPr="003A11DF">
        <w:rPr>
          <w:b/>
          <w:bCs/>
        </w:rPr>
        <w:t>det första</w:t>
      </w:r>
      <w:r w:rsidRPr="003A11DF">
        <w:t xml:space="preserve"> elementet som uppfyller villkoret, och skickar bara tillbaka det elementet, inte en lista. Så fort metoden har hittat ett element så avbryter den och skickar tillbaka resultatet. Om den inte skulle hitta ett enda element som stämmer överens med ditt villkor, så skickar den tillbaka </w:t>
      </w:r>
      <w:r w:rsidRPr="003A11DF">
        <w:rPr>
          <w:b/>
          <w:bCs/>
        </w:rPr>
        <w:t>undefined</w:t>
      </w:r>
      <w:r w:rsidRPr="003A11DF">
        <w:t>.</w:t>
      </w:r>
    </w:p>
    <w:tbl>
      <w:tblPr>
        <w:tblStyle w:val="Tabellrutnt"/>
        <w:tblW w:w="0" w:type="auto"/>
        <w:tblInd w:w="-5" w:type="dxa"/>
        <w:tblLook w:val="04A0" w:firstRow="1" w:lastRow="0" w:firstColumn="1" w:lastColumn="0" w:noHBand="0" w:noVBand="1"/>
      </w:tblPr>
      <w:tblGrid>
        <w:gridCol w:w="10027"/>
      </w:tblGrid>
      <w:tr w:rsidR="003003A8" w:rsidRPr="00901EAC" w14:paraId="7BC8F799" w14:textId="77777777" w:rsidTr="00A64E15">
        <w:tc>
          <w:tcPr>
            <w:tcW w:w="10027" w:type="dxa"/>
            <w:shd w:val="clear" w:color="auto" w:fill="D1D1D1" w:themeFill="background2" w:themeFillShade="E6"/>
          </w:tcPr>
          <w:p w14:paraId="2A9288A9" w14:textId="77777777" w:rsidR="003003A8" w:rsidRPr="00901EAC" w:rsidRDefault="003003A8" w:rsidP="00955087">
            <w:pPr>
              <w:pStyle w:val="Kodstycke"/>
            </w:pPr>
            <w:r w:rsidRPr="00901EAC">
              <w:t xml:space="preserve">const personer = [ </w:t>
            </w:r>
            <w:r w:rsidRPr="00901EAC">
              <w:br/>
              <w:t xml:space="preserve">  { id: 1, namn: "Anna" },</w:t>
            </w:r>
            <w:r w:rsidRPr="00901EAC">
              <w:br/>
              <w:t xml:space="preserve">  { id: 2, namn: "Benny" },</w:t>
            </w:r>
            <w:r w:rsidRPr="00901EAC">
              <w:br/>
              <w:t xml:space="preserve">  { id: 3, namn: "Cecilia" }</w:t>
            </w:r>
            <w:r w:rsidRPr="00901EAC">
              <w:br/>
              <w:t>]</w:t>
            </w:r>
          </w:p>
          <w:p w14:paraId="52917B15" w14:textId="77777777" w:rsidR="003003A8" w:rsidRPr="00901EAC" w:rsidRDefault="003003A8" w:rsidP="00955087">
            <w:pPr>
              <w:pStyle w:val="Kodstycke"/>
            </w:pPr>
          </w:p>
          <w:p w14:paraId="322BBD9B" w14:textId="77777777" w:rsidR="003003A8" w:rsidRPr="00901EAC" w:rsidRDefault="003003A8" w:rsidP="00955087">
            <w:pPr>
              <w:pStyle w:val="Kodstycke"/>
            </w:pPr>
            <w:r w:rsidRPr="00901EAC">
              <w:t>// Hitta personen som har id 2</w:t>
            </w:r>
          </w:p>
          <w:p w14:paraId="5315A924" w14:textId="77777777" w:rsidR="003003A8" w:rsidRPr="00766E04" w:rsidRDefault="003003A8" w:rsidP="00955087">
            <w:pPr>
              <w:pStyle w:val="Kodstycke"/>
              <w:rPr>
                <w:lang w:val="en-US"/>
              </w:rPr>
            </w:pPr>
            <w:r w:rsidRPr="00766E04">
              <w:rPr>
                <w:lang w:val="en-US"/>
              </w:rPr>
              <w:t>const personFinns = personer.find((user) =&gt; {</w:t>
            </w:r>
          </w:p>
          <w:p w14:paraId="0106AF03" w14:textId="77777777" w:rsidR="003003A8" w:rsidRPr="00766E04" w:rsidRDefault="003003A8" w:rsidP="00955087">
            <w:pPr>
              <w:pStyle w:val="Kodstycke"/>
              <w:rPr>
                <w:lang w:val="en-US"/>
              </w:rPr>
            </w:pPr>
            <w:r w:rsidRPr="00766E04">
              <w:rPr>
                <w:lang w:val="en-US"/>
              </w:rPr>
              <w:t xml:space="preserve">  return user.id === 2</w:t>
            </w:r>
          </w:p>
          <w:p w14:paraId="7874ACE6" w14:textId="77777777" w:rsidR="003003A8" w:rsidRPr="00901EAC" w:rsidRDefault="003003A8" w:rsidP="00955087">
            <w:pPr>
              <w:pStyle w:val="Kodstycke"/>
            </w:pPr>
            <w:r w:rsidRPr="00901EAC">
              <w:t>})</w:t>
            </w:r>
          </w:p>
          <w:p w14:paraId="2F19F735" w14:textId="77777777" w:rsidR="003003A8" w:rsidRPr="00901EAC" w:rsidRDefault="003003A8" w:rsidP="00955087">
            <w:pPr>
              <w:pStyle w:val="Kodstycke"/>
            </w:pPr>
          </w:p>
          <w:p w14:paraId="122D70D1" w14:textId="77777777" w:rsidR="003003A8" w:rsidRPr="00901EAC" w:rsidRDefault="003003A8" w:rsidP="00955087">
            <w:pPr>
              <w:pStyle w:val="Kodstycke"/>
            </w:pPr>
            <w:r w:rsidRPr="00901EAC">
              <w:t>// Hitta personen som har id 7</w:t>
            </w:r>
          </w:p>
          <w:p w14:paraId="744DBD1E" w14:textId="77777777" w:rsidR="003003A8" w:rsidRPr="00901EAC" w:rsidRDefault="003003A8" w:rsidP="00955087">
            <w:pPr>
              <w:pStyle w:val="Kodstycke"/>
            </w:pPr>
            <w:r w:rsidRPr="00901EAC">
              <w:t>const personSaknas = personer.find((user) =&gt; {</w:t>
            </w:r>
          </w:p>
          <w:p w14:paraId="655D14C4" w14:textId="77777777" w:rsidR="003003A8" w:rsidRPr="00901EAC" w:rsidRDefault="003003A8" w:rsidP="00955087">
            <w:pPr>
              <w:pStyle w:val="Kodstycke"/>
            </w:pPr>
            <w:r w:rsidRPr="00901EAC">
              <w:t xml:space="preserve">  return user.id === 7</w:t>
            </w:r>
          </w:p>
          <w:p w14:paraId="3EF2A08F" w14:textId="77777777" w:rsidR="003003A8" w:rsidRPr="00901EAC" w:rsidRDefault="003003A8" w:rsidP="00955087">
            <w:pPr>
              <w:pStyle w:val="Kodstycke"/>
            </w:pPr>
            <w:r w:rsidRPr="00901EAC">
              <w:t>})</w:t>
            </w:r>
          </w:p>
          <w:p w14:paraId="7D06635D" w14:textId="77777777" w:rsidR="003003A8" w:rsidRPr="00901EAC" w:rsidRDefault="003003A8" w:rsidP="00955087">
            <w:pPr>
              <w:pStyle w:val="Kodstycke"/>
            </w:pPr>
          </w:p>
          <w:p w14:paraId="791EE9AF" w14:textId="77777777" w:rsidR="003003A8" w:rsidRPr="00901EAC" w:rsidRDefault="003003A8" w:rsidP="00955087">
            <w:pPr>
              <w:pStyle w:val="Kodstycke"/>
            </w:pPr>
            <w:r w:rsidRPr="00901EAC">
              <w:t>console.log("--&gt; personFinns", personFinns)</w:t>
            </w:r>
          </w:p>
          <w:p w14:paraId="31F7C501" w14:textId="77777777" w:rsidR="003003A8" w:rsidRPr="00901EAC" w:rsidRDefault="003003A8" w:rsidP="00955087">
            <w:pPr>
              <w:pStyle w:val="Kodstycke"/>
            </w:pPr>
            <w:r w:rsidRPr="00901EAC">
              <w:t>console.log("--&gt; personSaknas", personSaknas)</w:t>
            </w:r>
            <w:r w:rsidRPr="00901EAC">
              <w:br/>
            </w:r>
            <w:r w:rsidRPr="00901EAC">
              <w:br/>
              <w:t>// Utskrift i konsolen</w:t>
            </w:r>
            <w:r w:rsidRPr="00901EAC">
              <w:br/>
              <w:t>personFinns =&gt; { id: 2, namn: 'Benny' }</w:t>
            </w:r>
          </w:p>
          <w:p w14:paraId="094D7688" w14:textId="77777777" w:rsidR="003003A8" w:rsidRPr="00901EAC" w:rsidRDefault="003003A8" w:rsidP="00955087">
            <w:pPr>
              <w:pStyle w:val="Kodstycke"/>
            </w:pPr>
            <w:r w:rsidRPr="00901EAC">
              <w:t>personSaknas =&gt; undefined</w:t>
            </w:r>
          </w:p>
        </w:tc>
      </w:tr>
    </w:tbl>
    <w:p w14:paraId="67CFB1A0" w14:textId="77777777" w:rsidR="003003A8" w:rsidRPr="003A11DF" w:rsidRDefault="003003A8" w:rsidP="00955087">
      <w:pPr>
        <w:pStyle w:val="Bildtext"/>
      </w:pPr>
      <w:r w:rsidRPr="003A11DF">
        <w:t xml:space="preserve">Bild </w:t>
      </w:r>
      <w:r>
        <w:t>7</w:t>
      </w:r>
      <w:r w:rsidRPr="003A11DF">
        <w:t xml:space="preserve"> Ett kodexempel med array-metoden .find().</w:t>
      </w:r>
    </w:p>
    <w:p w14:paraId="25DE2982" w14:textId="77777777" w:rsidR="003003A8" w:rsidRPr="00216BE3" w:rsidRDefault="00000000" w:rsidP="00955087">
      <w:pPr>
        <w:pStyle w:val="Underrubrik"/>
        <w:rPr>
          <w:lang w:val="en-SE"/>
        </w:rPr>
      </w:pPr>
      <w:r>
        <w:rPr>
          <w:lang w:val="en-SE"/>
        </w:rPr>
        <w:pict w14:anchorId="26D9191F">
          <v:rect id="_x0000_i1029" style="width:0;height:1.5pt" o:hralign="center" o:hrstd="t" o:hr="t" fillcolor="#a0a0a0" stroked="f"/>
        </w:pict>
      </w:r>
    </w:p>
    <w:p w14:paraId="05EF0AA5" w14:textId="77777777" w:rsidR="00A91AD0" w:rsidRDefault="00A91AD0">
      <w:pPr>
        <w:spacing w:after="160" w:line="278" w:lineRule="auto"/>
        <w:ind w:left="0" w:firstLine="0"/>
        <w:rPr>
          <w:color w:val="5A5A5A" w:themeColor="text1" w:themeTint="A5"/>
          <w:sz w:val="32"/>
          <w:szCs w:val="32"/>
        </w:rPr>
      </w:pPr>
      <w:r>
        <w:br w:type="page"/>
      </w:r>
    </w:p>
    <w:p w14:paraId="03E50CBE" w14:textId="688308A2" w:rsidR="00955087" w:rsidRDefault="003003A8" w:rsidP="00955087">
      <w:pPr>
        <w:pStyle w:val="Rubrik2"/>
      </w:pPr>
      <w:r w:rsidRPr="003A11DF">
        <w:lastRenderedPageBreak/>
        <w:t>.reduce() – Slå ihop hela listan till en sak</w:t>
      </w:r>
    </w:p>
    <w:p w14:paraId="56EB26A8" w14:textId="052692C5" w:rsidR="003003A8" w:rsidRPr="003A11DF" w:rsidRDefault="003003A8" w:rsidP="00955087">
      <w:r w:rsidRPr="003A11DF">
        <w:t>Metoden .reduce() är den svåraste array-metoden att förstå sig på, men den är användbar. Om du vill räkna ihop totalsumman för alla varor du har i din kundvagn, när du handlar på nätet, är .reduce() bra. Den tar två argument i sin funktion.</w:t>
      </w:r>
    </w:p>
    <w:p w14:paraId="1636F159" w14:textId="6CE33357" w:rsidR="003003A8" w:rsidRPr="003A11DF" w:rsidRDefault="003003A8" w:rsidP="00A91AD0">
      <w:pPr>
        <w:pStyle w:val="Liststycke"/>
        <w:numPr>
          <w:ilvl w:val="0"/>
          <w:numId w:val="24"/>
        </w:numPr>
      </w:pPr>
      <w:r w:rsidRPr="00A91AD0">
        <w:rPr>
          <w:b/>
          <w:bCs/>
        </w:rPr>
        <w:t>Ackumulatorn (totalt)</w:t>
      </w:r>
      <w:r w:rsidRPr="003A11DF">
        <w:t xml:space="preserve"> - variabeln </w:t>
      </w:r>
      <w:r w:rsidR="00A91AD0">
        <w:t xml:space="preserve">med </w:t>
      </w:r>
      <w:r w:rsidRPr="003A11DF">
        <w:t>det ihopräknade värdet under resans gång.</w:t>
      </w:r>
    </w:p>
    <w:p w14:paraId="54D58F8A" w14:textId="77777777" w:rsidR="003003A8" w:rsidRPr="003A11DF" w:rsidRDefault="003003A8" w:rsidP="00A91AD0">
      <w:pPr>
        <w:pStyle w:val="Liststycke"/>
        <w:numPr>
          <w:ilvl w:val="0"/>
          <w:numId w:val="24"/>
        </w:numPr>
      </w:pPr>
      <w:r w:rsidRPr="00A91AD0">
        <w:rPr>
          <w:b/>
          <w:bCs/>
        </w:rPr>
        <w:t>Det nuvarande elementet</w:t>
      </w:r>
      <w:r w:rsidRPr="003A11DF">
        <w:t xml:space="preserve"> – elementet man är på just nu i loopen.</w:t>
      </w:r>
    </w:p>
    <w:p w14:paraId="1FF0816B" w14:textId="77777777" w:rsidR="003003A8" w:rsidRPr="003A11DF" w:rsidRDefault="003003A8" w:rsidP="00955087">
      <w:r w:rsidRPr="003A11DF">
        <w:t>Dessutom skickar vi med ett startvärde (oftast 0) i slutet av metoden. I bild 6 nedan ser du principen för hur .reduce() fungerar.</w:t>
      </w:r>
    </w:p>
    <w:tbl>
      <w:tblPr>
        <w:tblStyle w:val="Tabellrutnt"/>
        <w:tblW w:w="0" w:type="auto"/>
        <w:tblInd w:w="-5" w:type="dxa"/>
        <w:tblLook w:val="04A0" w:firstRow="1" w:lastRow="0" w:firstColumn="1" w:lastColumn="0" w:noHBand="0" w:noVBand="1"/>
      </w:tblPr>
      <w:tblGrid>
        <w:gridCol w:w="10027"/>
      </w:tblGrid>
      <w:tr w:rsidR="003003A8" w:rsidRPr="00901EAC" w14:paraId="5691C7B7" w14:textId="77777777" w:rsidTr="00A64E15">
        <w:tc>
          <w:tcPr>
            <w:tcW w:w="10027" w:type="dxa"/>
            <w:shd w:val="clear" w:color="auto" w:fill="D1D1D1" w:themeFill="background2" w:themeFillShade="E6"/>
          </w:tcPr>
          <w:p w14:paraId="68A1A901" w14:textId="77777777" w:rsidR="003003A8" w:rsidRPr="00901EAC" w:rsidRDefault="003003A8" w:rsidP="00955087">
            <w:pPr>
              <w:pStyle w:val="Kodstycke"/>
            </w:pPr>
            <w:r w:rsidRPr="00901EAC">
              <w:t>Loopen startar (Startvärde: 0)</w:t>
            </w:r>
          </w:p>
          <w:p w14:paraId="1CDD81FA" w14:textId="77777777" w:rsidR="003003A8" w:rsidRPr="00901EAC" w:rsidRDefault="003003A8" w:rsidP="00955087">
            <w:pPr>
              <w:pStyle w:val="Kodstycke"/>
            </w:pPr>
            <w:r w:rsidRPr="00901EAC">
              <w:t>Steg 1:     0 (totalt) + 150 kr (tröja)         = 150 kr</w:t>
            </w:r>
          </w:p>
          <w:p w14:paraId="78D01BE6" w14:textId="77777777" w:rsidR="003003A8" w:rsidRPr="00901EAC" w:rsidRDefault="003003A8" w:rsidP="00955087">
            <w:pPr>
              <w:pStyle w:val="Kodstycke"/>
            </w:pPr>
            <w:r w:rsidRPr="00901EAC">
              <w:t>Steg 2: 150 (totalt) + 400 kr (skor)          = 550 kr</w:t>
            </w:r>
          </w:p>
          <w:p w14:paraId="62CB3CB7" w14:textId="77777777" w:rsidR="003003A8" w:rsidRPr="00901EAC" w:rsidRDefault="003003A8" w:rsidP="00955087">
            <w:pPr>
              <w:pStyle w:val="Kodstycke"/>
            </w:pPr>
            <w:r w:rsidRPr="00901EAC">
              <w:t>Steg 3: 550 (totalt) +   50 kr (strumpor) = 600 kr</w:t>
            </w:r>
          </w:p>
          <w:p w14:paraId="29E5238E" w14:textId="77777777" w:rsidR="003003A8" w:rsidRPr="00901EAC" w:rsidRDefault="003003A8" w:rsidP="00955087">
            <w:pPr>
              <w:pStyle w:val="Kodstycke"/>
            </w:pPr>
            <w:r w:rsidRPr="00901EAC">
              <w:t>Slutresultat ut: 600 kr</w:t>
            </w:r>
          </w:p>
        </w:tc>
      </w:tr>
    </w:tbl>
    <w:p w14:paraId="31A79C1C" w14:textId="77777777" w:rsidR="003003A8" w:rsidRPr="003A11DF" w:rsidRDefault="003003A8" w:rsidP="00955087">
      <w:pPr>
        <w:pStyle w:val="Bildtext"/>
      </w:pPr>
      <w:r w:rsidRPr="003A11DF">
        <w:t xml:space="preserve">Bild </w:t>
      </w:r>
      <w:r>
        <w:t>8</w:t>
      </w:r>
      <w:r w:rsidRPr="003A11DF">
        <w:t xml:space="preserve"> Principen för hur metoden .find() fungerar.</w:t>
      </w:r>
    </w:p>
    <w:p w14:paraId="061CB5D8" w14:textId="77777777" w:rsidR="003003A8" w:rsidRPr="003A11DF" w:rsidRDefault="003003A8" w:rsidP="00955087">
      <w:r w:rsidRPr="003A11DF">
        <w:t>Säg att vi har den här kundvagnen nu (tröja, skor, strumpor, skjorta), och vill räkna ut totalvärdet för den. Med bara priset i arrayen skulle det se ut som följande kodexempel.</w:t>
      </w:r>
    </w:p>
    <w:tbl>
      <w:tblPr>
        <w:tblStyle w:val="Tabellrutnt"/>
        <w:tblW w:w="0" w:type="auto"/>
        <w:tblInd w:w="-5" w:type="dxa"/>
        <w:tblLook w:val="04A0" w:firstRow="1" w:lastRow="0" w:firstColumn="1" w:lastColumn="0" w:noHBand="0" w:noVBand="1"/>
      </w:tblPr>
      <w:tblGrid>
        <w:gridCol w:w="10027"/>
      </w:tblGrid>
      <w:tr w:rsidR="003003A8" w:rsidRPr="00901EAC" w14:paraId="170C87E4" w14:textId="77777777" w:rsidTr="00A64E15">
        <w:tc>
          <w:tcPr>
            <w:tcW w:w="10027" w:type="dxa"/>
            <w:shd w:val="clear" w:color="auto" w:fill="D1D1D1" w:themeFill="background2" w:themeFillShade="E6"/>
          </w:tcPr>
          <w:p w14:paraId="1678C084" w14:textId="77777777" w:rsidR="003003A8" w:rsidRPr="00766E04" w:rsidRDefault="003003A8" w:rsidP="00955087">
            <w:pPr>
              <w:pStyle w:val="Kodstycke"/>
              <w:rPr>
                <w:lang w:val="en-US"/>
              </w:rPr>
            </w:pPr>
            <w:r w:rsidRPr="00766E04">
              <w:rPr>
                <w:lang w:val="en-US"/>
              </w:rPr>
              <w:t>// A shopping cart array without using square brackets</w:t>
            </w:r>
          </w:p>
          <w:p w14:paraId="317E3F67" w14:textId="77777777" w:rsidR="003003A8" w:rsidRPr="00901EAC" w:rsidRDefault="003003A8" w:rsidP="00955087">
            <w:pPr>
              <w:pStyle w:val="Kodstycke"/>
            </w:pPr>
            <w:r w:rsidRPr="00901EAC">
              <w:t>const kundvagn = new Array(100, 150, 50, 300);</w:t>
            </w:r>
          </w:p>
          <w:p w14:paraId="535315C7" w14:textId="77777777" w:rsidR="003003A8" w:rsidRPr="00901EAC" w:rsidRDefault="003003A8" w:rsidP="00955087">
            <w:pPr>
              <w:pStyle w:val="Kodstycke"/>
            </w:pPr>
          </w:p>
          <w:p w14:paraId="35775872" w14:textId="77777777" w:rsidR="003003A8" w:rsidRPr="00901EAC" w:rsidRDefault="003003A8" w:rsidP="00955087">
            <w:pPr>
              <w:pStyle w:val="Kodstycke"/>
            </w:pPr>
            <w:r w:rsidRPr="00901EAC">
              <w:t>// Räkna ut totalsumman. Vi sätter startvärdet till 0 längst ner.</w:t>
            </w:r>
          </w:p>
          <w:p w14:paraId="3E88EF7F" w14:textId="77777777" w:rsidR="003003A8" w:rsidRPr="00901EAC" w:rsidRDefault="003003A8" w:rsidP="00955087">
            <w:pPr>
              <w:pStyle w:val="Kodstycke"/>
            </w:pPr>
            <w:r w:rsidRPr="00901EAC">
              <w:t>const totalsumma = kundvagn.reduce((totalt, pris) =&gt; {</w:t>
            </w:r>
          </w:p>
          <w:p w14:paraId="2658AC10" w14:textId="77777777" w:rsidR="003003A8" w:rsidRPr="00901EAC" w:rsidRDefault="003003A8" w:rsidP="00955087">
            <w:pPr>
              <w:pStyle w:val="Kodstycke"/>
            </w:pPr>
            <w:r w:rsidRPr="00901EAC">
              <w:t xml:space="preserve">  return totalt + pris;</w:t>
            </w:r>
          </w:p>
          <w:p w14:paraId="32CD9BE2" w14:textId="77777777" w:rsidR="003003A8" w:rsidRPr="00901EAC" w:rsidRDefault="003003A8" w:rsidP="00955087">
            <w:pPr>
              <w:pStyle w:val="Kodstycke"/>
            </w:pPr>
            <w:r w:rsidRPr="00901EAC">
              <w:t>}, 0);</w:t>
            </w:r>
          </w:p>
          <w:p w14:paraId="14E1FE2D" w14:textId="77777777" w:rsidR="003003A8" w:rsidRPr="00901EAC" w:rsidRDefault="003003A8" w:rsidP="00955087">
            <w:pPr>
              <w:pStyle w:val="Kodstycke"/>
            </w:pPr>
          </w:p>
          <w:p w14:paraId="3CE0CC5B" w14:textId="77777777" w:rsidR="003003A8" w:rsidRPr="00901EAC" w:rsidRDefault="003003A8" w:rsidP="00955087">
            <w:pPr>
              <w:pStyle w:val="Kodstycke"/>
            </w:pPr>
            <w:r w:rsidRPr="00901EAC">
              <w:t>console.log(totalsumma); // Utskrift: 600</w:t>
            </w:r>
          </w:p>
        </w:tc>
      </w:tr>
    </w:tbl>
    <w:p w14:paraId="56C5FE95" w14:textId="77777777" w:rsidR="003003A8" w:rsidRPr="003A11DF" w:rsidRDefault="003003A8" w:rsidP="00955087">
      <w:pPr>
        <w:pStyle w:val="Bildtext"/>
      </w:pPr>
      <w:r w:rsidRPr="003A11DF">
        <w:t xml:space="preserve">Bild </w:t>
      </w:r>
      <w:r>
        <w:t>9</w:t>
      </w:r>
      <w:r w:rsidRPr="003A11DF">
        <w:t xml:space="preserve"> Metoden .find() rent kodmässigt.</w:t>
      </w:r>
    </w:p>
    <w:p w14:paraId="04C48248" w14:textId="77777777" w:rsidR="003003A8" w:rsidRPr="003A11DF" w:rsidRDefault="003003A8" w:rsidP="00955087">
      <w:r w:rsidRPr="003A11DF">
        <w:t>Tittar man närmare på metoden reduce() så ser den ut som nedan i detalj.</w:t>
      </w:r>
    </w:p>
    <w:tbl>
      <w:tblPr>
        <w:tblStyle w:val="Tabellrutnt"/>
        <w:tblW w:w="0" w:type="auto"/>
        <w:tblInd w:w="-5" w:type="dxa"/>
        <w:tblLook w:val="04A0" w:firstRow="1" w:lastRow="0" w:firstColumn="1" w:lastColumn="0" w:noHBand="0" w:noVBand="1"/>
      </w:tblPr>
      <w:tblGrid>
        <w:gridCol w:w="10027"/>
      </w:tblGrid>
      <w:tr w:rsidR="003003A8" w:rsidRPr="00AB1A9B" w14:paraId="4242B3B6" w14:textId="77777777" w:rsidTr="00A64E15">
        <w:tc>
          <w:tcPr>
            <w:tcW w:w="10027" w:type="dxa"/>
            <w:shd w:val="clear" w:color="auto" w:fill="D1D1D1" w:themeFill="background2" w:themeFillShade="E6"/>
          </w:tcPr>
          <w:p w14:paraId="01C6CA12" w14:textId="77777777" w:rsidR="003003A8" w:rsidRPr="00766E04" w:rsidRDefault="003003A8" w:rsidP="00955087">
            <w:pPr>
              <w:pStyle w:val="Kodstycke"/>
              <w:rPr>
                <w:lang w:val="en-US"/>
              </w:rPr>
            </w:pPr>
            <w:r w:rsidRPr="00766E04">
              <w:rPr>
                <w:lang w:val="en-US"/>
              </w:rPr>
              <w:t>const callbackFunction = function(totalt, pris) { return totalt + pris }</w:t>
            </w:r>
            <w:r w:rsidRPr="00766E04">
              <w:rPr>
                <w:lang w:val="en-US"/>
              </w:rPr>
              <w:br/>
              <w:t>const initialValue = 0</w:t>
            </w:r>
            <w:r w:rsidRPr="00766E04">
              <w:rPr>
                <w:lang w:val="en-US"/>
              </w:rPr>
              <w:br/>
            </w:r>
            <w:r w:rsidRPr="00766E04">
              <w:rPr>
                <w:lang w:val="en-US"/>
              </w:rPr>
              <w:br/>
              <w:t>reduce(callbackFunction, initialValue)</w:t>
            </w:r>
          </w:p>
        </w:tc>
      </w:tr>
    </w:tbl>
    <w:p w14:paraId="13F5162D" w14:textId="77777777" w:rsidR="003003A8" w:rsidRPr="003A11DF" w:rsidRDefault="003003A8" w:rsidP="00955087">
      <w:pPr>
        <w:pStyle w:val="Underrubrik"/>
      </w:pPr>
      <w:r w:rsidRPr="003A11DF">
        <w:t xml:space="preserve">Bild </w:t>
      </w:r>
      <w:r>
        <w:t>10</w:t>
      </w:r>
      <w:r w:rsidRPr="003A11DF">
        <w:t xml:space="preserve"> Metoden .reduce() i detalj.</w:t>
      </w:r>
    </w:p>
    <w:p w14:paraId="3C608AA6" w14:textId="77777777" w:rsidR="003003A8" w:rsidRPr="003A11DF" w:rsidRDefault="003003A8" w:rsidP="00A91AD0">
      <w:r w:rsidRPr="003A11DF">
        <w:t xml:space="preserve">Enligt bild </w:t>
      </w:r>
      <w:r>
        <w:t>10</w:t>
      </w:r>
      <w:r w:rsidRPr="003A11DF">
        <w:t xml:space="preserve"> så tar den vanligaste formen av reduce(), två argument, en funktion (= callbackFunction) och ett startvärde (= initialValue). Så i princip kan man skriva den som ovan så ser den inte lika skräckinjagande ut. Så för varje element i den arrayen man har så anropas </w:t>
      </w:r>
      <w:r w:rsidRPr="003A11DF">
        <w:lastRenderedPageBreak/>
        <w:t>först funktionen med argument totalt som är startvärdet, som första gången är 0, plus priset för varan. Andra varvet är det 0 plus priset för första varan plus priset för andra varan. Så fortsätter det tills man har stegat igenom alla element i arrayen. Vi ser på ett sista kodexempel innan vi lämnar array-metoderna.</w:t>
      </w:r>
    </w:p>
    <w:tbl>
      <w:tblPr>
        <w:tblStyle w:val="Tabellrutnt"/>
        <w:tblW w:w="0" w:type="auto"/>
        <w:tblInd w:w="-5" w:type="dxa"/>
        <w:tblLook w:val="04A0" w:firstRow="1" w:lastRow="0" w:firstColumn="1" w:lastColumn="0" w:noHBand="0" w:noVBand="1"/>
      </w:tblPr>
      <w:tblGrid>
        <w:gridCol w:w="10027"/>
      </w:tblGrid>
      <w:tr w:rsidR="003003A8" w:rsidRPr="00901EAC" w14:paraId="5BEE6D96" w14:textId="77777777" w:rsidTr="00A64E15">
        <w:tc>
          <w:tcPr>
            <w:tcW w:w="10027" w:type="dxa"/>
            <w:shd w:val="clear" w:color="auto" w:fill="D1D1D1" w:themeFill="background2" w:themeFillShade="E6"/>
          </w:tcPr>
          <w:p w14:paraId="5EB3D506" w14:textId="6C695D99" w:rsidR="003003A8" w:rsidRPr="00901EAC" w:rsidRDefault="003003A8" w:rsidP="00A91AD0">
            <w:pPr>
              <w:pStyle w:val="Kodstycke"/>
            </w:pPr>
            <w:r w:rsidRPr="00901EAC">
              <w:t>const initialValue = 0</w:t>
            </w:r>
          </w:p>
          <w:p w14:paraId="34003566" w14:textId="77777777" w:rsidR="003003A8" w:rsidRPr="00901EAC" w:rsidRDefault="003003A8" w:rsidP="00A91AD0">
            <w:pPr>
              <w:pStyle w:val="Kodstycke"/>
            </w:pPr>
            <w:r w:rsidRPr="00901EAC">
              <w:t>const kundvagn = [</w:t>
            </w:r>
          </w:p>
          <w:p w14:paraId="070D6B51" w14:textId="77777777" w:rsidR="003003A8" w:rsidRPr="00901EAC" w:rsidRDefault="003003A8" w:rsidP="00A91AD0">
            <w:pPr>
              <w:pStyle w:val="Kodstycke"/>
            </w:pPr>
            <w:r w:rsidRPr="00901EAC">
              <w:t xml:space="preserve">  { vara: "byxor", pris: 125 },</w:t>
            </w:r>
          </w:p>
          <w:p w14:paraId="28DAAD10" w14:textId="77777777" w:rsidR="003003A8" w:rsidRPr="00901EAC" w:rsidRDefault="003003A8" w:rsidP="00A91AD0">
            <w:pPr>
              <w:pStyle w:val="Kodstycke"/>
            </w:pPr>
            <w:r w:rsidRPr="00901EAC">
              <w:t xml:space="preserve">  { vara: "tröja", pris: 200 },</w:t>
            </w:r>
          </w:p>
          <w:p w14:paraId="682DFFD9" w14:textId="77777777" w:rsidR="003003A8" w:rsidRPr="00901EAC" w:rsidRDefault="003003A8" w:rsidP="00A91AD0">
            <w:pPr>
              <w:pStyle w:val="Kodstycke"/>
            </w:pPr>
            <w:r w:rsidRPr="00901EAC">
              <w:t xml:space="preserve">  { vara: "skjorta", pris: 300 },</w:t>
            </w:r>
          </w:p>
          <w:p w14:paraId="47BD1B26" w14:textId="77777777" w:rsidR="003003A8" w:rsidRPr="00766E04" w:rsidRDefault="003003A8" w:rsidP="00A91AD0">
            <w:pPr>
              <w:pStyle w:val="Kodstycke"/>
              <w:rPr>
                <w:lang w:val="en-US"/>
              </w:rPr>
            </w:pPr>
            <w:r w:rsidRPr="00766E04">
              <w:rPr>
                <w:lang w:val="en-US"/>
              </w:rPr>
              <w:t>]</w:t>
            </w:r>
          </w:p>
          <w:p w14:paraId="3CC74930" w14:textId="77777777" w:rsidR="003003A8" w:rsidRPr="00766E04" w:rsidRDefault="003003A8" w:rsidP="00A91AD0">
            <w:pPr>
              <w:pStyle w:val="Kodstycke"/>
              <w:rPr>
                <w:lang w:val="en-US"/>
              </w:rPr>
            </w:pPr>
          </w:p>
          <w:p w14:paraId="444F7BBF" w14:textId="77777777" w:rsidR="003003A8" w:rsidRPr="00766E04" w:rsidRDefault="003003A8" w:rsidP="00A91AD0">
            <w:pPr>
              <w:pStyle w:val="Kodstycke"/>
              <w:rPr>
                <w:lang w:val="en-US"/>
              </w:rPr>
            </w:pPr>
            <w:r w:rsidRPr="00766E04">
              <w:rPr>
                <w:lang w:val="en-US"/>
              </w:rPr>
              <w:t>const callbackFunction = function (totalt, el) {</w:t>
            </w:r>
          </w:p>
          <w:p w14:paraId="384B28E7" w14:textId="77777777" w:rsidR="003003A8" w:rsidRPr="00901EAC" w:rsidRDefault="003003A8" w:rsidP="00A91AD0">
            <w:pPr>
              <w:pStyle w:val="Kodstycke"/>
            </w:pPr>
            <w:r w:rsidRPr="00766E04">
              <w:rPr>
                <w:lang w:val="en-US"/>
              </w:rPr>
              <w:t xml:space="preserve">  </w:t>
            </w:r>
            <w:r w:rsidRPr="00901EAC">
              <w:t>console.log("------------------------")</w:t>
            </w:r>
          </w:p>
          <w:p w14:paraId="366CE994" w14:textId="77777777" w:rsidR="003003A8" w:rsidRPr="00901EAC" w:rsidRDefault="003003A8" w:rsidP="00A91AD0">
            <w:pPr>
              <w:pStyle w:val="Kodstycke"/>
            </w:pPr>
            <w:r w:rsidRPr="00901EAC">
              <w:t xml:space="preserve">  console.log("--&gt; totalt", totalt, el.vara, el.pris)</w:t>
            </w:r>
          </w:p>
          <w:p w14:paraId="0B49AD6F" w14:textId="77777777" w:rsidR="003003A8" w:rsidRPr="00766E04" w:rsidRDefault="003003A8" w:rsidP="00A91AD0">
            <w:pPr>
              <w:pStyle w:val="Kodstycke"/>
              <w:rPr>
                <w:lang w:val="en-US"/>
              </w:rPr>
            </w:pPr>
            <w:r w:rsidRPr="00901EAC">
              <w:t xml:space="preserve">  </w:t>
            </w:r>
            <w:r w:rsidRPr="00766E04">
              <w:rPr>
                <w:lang w:val="en-US"/>
              </w:rPr>
              <w:t>return totalt + el.pris</w:t>
            </w:r>
          </w:p>
          <w:p w14:paraId="248F268F" w14:textId="77777777" w:rsidR="003003A8" w:rsidRPr="00766E04" w:rsidRDefault="003003A8" w:rsidP="00A91AD0">
            <w:pPr>
              <w:pStyle w:val="Kodstycke"/>
              <w:rPr>
                <w:lang w:val="en-US"/>
              </w:rPr>
            </w:pPr>
            <w:r w:rsidRPr="00766E04">
              <w:rPr>
                <w:lang w:val="en-US"/>
              </w:rPr>
              <w:t>}</w:t>
            </w:r>
          </w:p>
          <w:p w14:paraId="22C70E5F" w14:textId="77777777" w:rsidR="003003A8" w:rsidRPr="00766E04" w:rsidRDefault="003003A8" w:rsidP="00A91AD0">
            <w:pPr>
              <w:pStyle w:val="Kodstycke"/>
              <w:rPr>
                <w:lang w:val="en-US"/>
              </w:rPr>
            </w:pPr>
          </w:p>
          <w:p w14:paraId="497F24DC" w14:textId="77777777" w:rsidR="003003A8" w:rsidRPr="00766E04" w:rsidRDefault="003003A8" w:rsidP="00A91AD0">
            <w:pPr>
              <w:pStyle w:val="Kodstycke"/>
              <w:rPr>
                <w:lang w:val="en-US"/>
              </w:rPr>
            </w:pPr>
            <w:r w:rsidRPr="00766E04">
              <w:rPr>
                <w:lang w:val="en-US"/>
              </w:rPr>
              <w:t>let totaltPris = kundvagn.reduce(callbackFunction, initialValue)</w:t>
            </w:r>
            <w:r w:rsidRPr="00766E04">
              <w:rPr>
                <w:lang w:val="en-US"/>
              </w:rPr>
              <w:br/>
            </w:r>
          </w:p>
          <w:p w14:paraId="2DB5D74D" w14:textId="77777777" w:rsidR="003003A8" w:rsidRPr="00901EAC" w:rsidRDefault="003003A8" w:rsidP="00A91AD0">
            <w:pPr>
              <w:pStyle w:val="Kodstycke"/>
            </w:pPr>
            <w:r w:rsidRPr="00901EAC">
              <w:t>console.log("------------------------")</w:t>
            </w:r>
          </w:p>
          <w:p w14:paraId="34117479" w14:textId="77777777" w:rsidR="003003A8" w:rsidRPr="00901EAC" w:rsidRDefault="003003A8" w:rsidP="00A91AD0">
            <w:pPr>
              <w:pStyle w:val="Kodstycke"/>
            </w:pPr>
            <w:r w:rsidRPr="00901EAC">
              <w:t>console.log("--&gt; totaltPris", totaltPris)</w:t>
            </w:r>
            <w:r w:rsidRPr="00901EAC">
              <w:br/>
            </w:r>
            <w:r w:rsidRPr="00901EAC">
              <w:br/>
              <w:t>// Utskrift i konsolen</w:t>
            </w:r>
            <w:r w:rsidRPr="00901EAC">
              <w:br/>
              <w:t>------------------------</w:t>
            </w:r>
            <w:r w:rsidRPr="00901EAC">
              <w:br/>
              <w:t>--&gt; totalt 0 byxor 125</w:t>
            </w:r>
          </w:p>
          <w:p w14:paraId="1CAE1515" w14:textId="77777777" w:rsidR="003003A8" w:rsidRPr="00901EAC" w:rsidRDefault="003003A8" w:rsidP="00A91AD0">
            <w:pPr>
              <w:pStyle w:val="Kodstycke"/>
            </w:pPr>
            <w:r w:rsidRPr="00901EAC">
              <w:t>------------------------</w:t>
            </w:r>
            <w:r w:rsidRPr="00901EAC">
              <w:br/>
              <w:t>--&gt; totalt 125 tröja 200</w:t>
            </w:r>
          </w:p>
          <w:p w14:paraId="5D6B9946" w14:textId="77777777" w:rsidR="003003A8" w:rsidRPr="00901EAC" w:rsidRDefault="003003A8" w:rsidP="00A91AD0">
            <w:pPr>
              <w:pStyle w:val="Kodstycke"/>
            </w:pPr>
            <w:r w:rsidRPr="00901EAC">
              <w:t>------------------------</w:t>
            </w:r>
            <w:r w:rsidRPr="00901EAC">
              <w:br/>
              <w:t>--&gt; totalt 325 skjorta 300</w:t>
            </w:r>
          </w:p>
          <w:p w14:paraId="03E3F9AF" w14:textId="77777777" w:rsidR="003003A8" w:rsidRPr="00901EAC" w:rsidRDefault="003003A8" w:rsidP="00A91AD0">
            <w:pPr>
              <w:pStyle w:val="Kodstycke"/>
            </w:pPr>
            <w:r w:rsidRPr="00901EAC">
              <w:t>------------------------</w:t>
            </w:r>
            <w:r w:rsidRPr="00901EAC">
              <w:br/>
              <w:t>--&gt; totaltPris 625</w:t>
            </w:r>
          </w:p>
        </w:tc>
      </w:tr>
    </w:tbl>
    <w:p w14:paraId="64EF0A7A" w14:textId="77777777" w:rsidR="003003A8" w:rsidRPr="003A11DF" w:rsidRDefault="003003A8" w:rsidP="00A91AD0">
      <w:pPr>
        <w:pStyle w:val="Bildtext"/>
      </w:pPr>
      <w:r w:rsidRPr="003A11DF">
        <w:t xml:space="preserve">Bild </w:t>
      </w:r>
      <w:r>
        <w:t>11</w:t>
      </w:r>
      <w:r w:rsidRPr="003A11DF">
        <w:t xml:space="preserve"> Metoden .reduce() som kodexempel</w:t>
      </w:r>
    </w:p>
    <w:p w14:paraId="4171D53E" w14:textId="77777777" w:rsidR="003003A8" w:rsidRPr="003A11DF" w:rsidRDefault="003003A8" w:rsidP="00A91AD0">
      <w:r w:rsidRPr="003A11DF">
        <w:t>Som förväntat anropas funktionen tre gånger med först värdet 0 på totalt och byxor, andra gången 125 på totalt och tröja och sista gången 325 totalt och skjorta. Från funktionen returneras värdet på total plus priset för aktuell vara.</w:t>
      </w:r>
    </w:p>
    <w:p w14:paraId="5FE16EC7" w14:textId="470E8D14" w:rsidR="00047CB2" w:rsidRPr="000137B2" w:rsidRDefault="00047CB2" w:rsidP="00A91AD0"/>
    <w:sectPr w:rsidR="00047CB2" w:rsidRPr="000137B2">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A0A53" w14:textId="77777777" w:rsidR="008E636F" w:rsidRPr="00065C87" w:rsidRDefault="008E636F" w:rsidP="00955087">
      <w:r w:rsidRPr="00065C87">
        <w:separator/>
      </w:r>
    </w:p>
  </w:endnote>
  <w:endnote w:type="continuationSeparator" w:id="0">
    <w:p w14:paraId="12151679" w14:textId="77777777" w:rsidR="008E636F" w:rsidRPr="00065C87" w:rsidRDefault="008E636F" w:rsidP="00955087">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07282" w14:textId="77777777" w:rsidR="00047CB2" w:rsidRPr="00065C87" w:rsidRDefault="00000000" w:rsidP="00955087">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2CB5D04D" w14:textId="77777777" w:rsidR="00047CB2" w:rsidRPr="00065C87" w:rsidRDefault="00000000" w:rsidP="00955087">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20F3" w14:textId="6F994296" w:rsidR="00047CB2" w:rsidRPr="00065C87" w:rsidRDefault="00000000" w:rsidP="00955087">
    <w:r w:rsidRPr="00065C87">
      <w:fldChar w:fldCharType="begin"/>
    </w:r>
    <w:r w:rsidRPr="00065C87">
      <w:instrText xml:space="preserve"> PAGE   \* MERGEFORMAT </w:instrText>
    </w:r>
    <w:r w:rsidRPr="00065C87">
      <w:fldChar w:fldCharType="separate"/>
    </w:r>
    <w:r w:rsidRPr="00065C87">
      <w:t>1</w:t>
    </w:r>
    <w:r w:rsidRPr="00065C87">
      <w:fldChar w:fldCharType="end"/>
    </w:r>
  </w:p>
  <w:p w14:paraId="5ED8B775" w14:textId="77777777" w:rsidR="00047CB2" w:rsidRPr="00065C87" w:rsidRDefault="00047CB2" w:rsidP="0095508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4797" w14:textId="77777777" w:rsidR="00047CB2" w:rsidRPr="00065C87" w:rsidRDefault="00000000" w:rsidP="00955087">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61B06756" w14:textId="77777777" w:rsidR="00047CB2" w:rsidRPr="00065C87" w:rsidRDefault="00000000" w:rsidP="00955087">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B9475" w14:textId="77777777" w:rsidR="008E636F" w:rsidRPr="00065C87" w:rsidRDefault="008E636F" w:rsidP="00955087">
      <w:r w:rsidRPr="00065C87">
        <w:separator/>
      </w:r>
    </w:p>
  </w:footnote>
  <w:footnote w:type="continuationSeparator" w:id="0">
    <w:p w14:paraId="74E8C76B" w14:textId="77777777" w:rsidR="008E636F" w:rsidRPr="00065C87" w:rsidRDefault="008E636F" w:rsidP="00955087">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41D1" w14:textId="77777777" w:rsidR="00047CB2" w:rsidRPr="00065C87" w:rsidRDefault="00000000" w:rsidP="00955087">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44A854EC"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5F0396DC" w14:textId="77777777" w:rsidR="00047CB2" w:rsidRPr="00065C87" w:rsidRDefault="00000000" w:rsidP="00955087">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0D0766D"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6794" w14:textId="77777777" w:rsidR="00047CB2" w:rsidRPr="00065C87" w:rsidRDefault="00000000" w:rsidP="00955087">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4D0E41EC"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3B1CA063" w14:textId="77777777" w:rsidR="00047CB2" w:rsidRPr="00065C87" w:rsidRDefault="00000000" w:rsidP="00955087">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928388D"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270E"/>
    <w:multiLevelType w:val="hybridMultilevel"/>
    <w:tmpl w:val="DE32BE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65D39"/>
    <w:multiLevelType w:val="hybridMultilevel"/>
    <w:tmpl w:val="36CC8A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7"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A599A"/>
    <w:multiLevelType w:val="hybridMultilevel"/>
    <w:tmpl w:val="702844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6"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9062AA0"/>
    <w:multiLevelType w:val="hybridMultilevel"/>
    <w:tmpl w:val="E04A1D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28807389">
    <w:abstractNumId w:val="15"/>
  </w:num>
  <w:num w:numId="2" w16cid:durableId="225381545">
    <w:abstractNumId w:val="18"/>
  </w:num>
  <w:num w:numId="3" w16cid:durableId="972254287">
    <w:abstractNumId w:val="20"/>
  </w:num>
  <w:num w:numId="4" w16cid:durableId="1980718377">
    <w:abstractNumId w:val="6"/>
  </w:num>
  <w:num w:numId="5" w16cid:durableId="193688131">
    <w:abstractNumId w:val="2"/>
  </w:num>
  <w:num w:numId="6" w16cid:durableId="1255825629">
    <w:abstractNumId w:val="1"/>
  </w:num>
  <w:num w:numId="7" w16cid:durableId="555943606">
    <w:abstractNumId w:val="13"/>
  </w:num>
  <w:num w:numId="8" w16cid:durableId="1945068039">
    <w:abstractNumId w:val="16"/>
  </w:num>
  <w:num w:numId="9" w16cid:durableId="1650356061">
    <w:abstractNumId w:val="5"/>
  </w:num>
  <w:num w:numId="10" w16cid:durableId="2058889347">
    <w:abstractNumId w:val="14"/>
  </w:num>
  <w:num w:numId="11" w16cid:durableId="1239902538">
    <w:abstractNumId w:val="11"/>
  </w:num>
  <w:num w:numId="12" w16cid:durableId="1943806250">
    <w:abstractNumId w:val="17"/>
  </w:num>
  <w:num w:numId="13" w16cid:durableId="872304685">
    <w:abstractNumId w:val="21"/>
  </w:num>
  <w:num w:numId="14" w16cid:durableId="2019624065">
    <w:abstractNumId w:val="4"/>
  </w:num>
  <w:num w:numId="15" w16cid:durableId="120155749">
    <w:abstractNumId w:val="12"/>
  </w:num>
  <w:num w:numId="16" w16cid:durableId="1627270058">
    <w:abstractNumId w:val="23"/>
  </w:num>
  <w:num w:numId="17" w16cid:durableId="469447801">
    <w:abstractNumId w:val="22"/>
  </w:num>
  <w:num w:numId="18" w16cid:durableId="1610120101">
    <w:abstractNumId w:val="10"/>
  </w:num>
  <w:num w:numId="19" w16cid:durableId="1809475097">
    <w:abstractNumId w:val="8"/>
  </w:num>
  <w:num w:numId="20" w16cid:durableId="1946182502">
    <w:abstractNumId w:val="19"/>
  </w:num>
  <w:num w:numId="21" w16cid:durableId="1484544100">
    <w:abstractNumId w:val="7"/>
  </w:num>
  <w:num w:numId="22" w16cid:durableId="461197494">
    <w:abstractNumId w:val="3"/>
  </w:num>
  <w:num w:numId="23" w16cid:durableId="103890684">
    <w:abstractNumId w:val="24"/>
  </w:num>
  <w:num w:numId="24" w16cid:durableId="731467395">
    <w:abstractNumId w:val="9"/>
  </w:num>
  <w:num w:numId="25" w16cid:durableId="22330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8E2"/>
    <w:rsid w:val="000033BE"/>
    <w:rsid w:val="000137B2"/>
    <w:rsid w:val="00013F54"/>
    <w:rsid w:val="00047279"/>
    <w:rsid w:val="00047CB2"/>
    <w:rsid w:val="00065396"/>
    <w:rsid w:val="00065C87"/>
    <w:rsid w:val="0008206E"/>
    <w:rsid w:val="0008643B"/>
    <w:rsid w:val="00092B43"/>
    <w:rsid w:val="000A2FB1"/>
    <w:rsid w:val="000A4A85"/>
    <w:rsid w:val="000B2C2D"/>
    <w:rsid w:val="000B41C3"/>
    <w:rsid w:val="000D0A57"/>
    <w:rsid w:val="000F6597"/>
    <w:rsid w:val="00104C9F"/>
    <w:rsid w:val="00123C9A"/>
    <w:rsid w:val="001270B3"/>
    <w:rsid w:val="00170CFB"/>
    <w:rsid w:val="00176340"/>
    <w:rsid w:val="001A7468"/>
    <w:rsid w:val="001B0E65"/>
    <w:rsid w:val="001B5514"/>
    <w:rsid w:val="001E4AF1"/>
    <w:rsid w:val="00227F7D"/>
    <w:rsid w:val="0023639C"/>
    <w:rsid w:val="002413EE"/>
    <w:rsid w:val="0025622A"/>
    <w:rsid w:val="002F01C9"/>
    <w:rsid w:val="002F3FDE"/>
    <w:rsid w:val="002F4A5B"/>
    <w:rsid w:val="003003A8"/>
    <w:rsid w:val="00334056"/>
    <w:rsid w:val="00371949"/>
    <w:rsid w:val="00377EE4"/>
    <w:rsid w:val="00386E7C"/>
    <w:rsid w:val="003A6018"/>
    <w:rsid w:val="003C46DD"/>
    <w:rsid w:val="003D07C6"/>
    <w:rsid w:val="003D530A"/>
    <w:rsid w:val="0040143F"/>
    <w:rsid w:val="004242BB"/>
    <w:rsid w:val="004653E4"/>
    <w:rsid w:val="004C5533"/>
    <w:rsid w:val="004E20B4"/>
    <w:rsid w:val="00533D68"/>
    <w:rsid w:val="00535DA2"/>
    <w:rsid w:val="00555C61"/>
    <w:rsid w:val="00570BE6"/>
    <w:rsid w:val="00590789"/>
    <w:rsid w:val="00592F6B"/>
    <w:rsid w:val="005C47CF"/>
    <w:rsid w:val="005C4BD5"/>
    <w:rsid w:val="005D57C2"/>
    <w:rsid w:val="00604C4B"/>
    <w:rsid w:val="00611291"/>
    <w:rsid w:val="0065221F"/>
    <w:rsid w:val="006A17B0"/>
    <w:rsid w:val="006A58D8"/>
    <w:rsid w:val="006A67CF"/>
    <w:rsid w:val="006C15A2"/>
    <w:rsid w:val="006D69DA"/>
    <w:rsid w:val="006F6E58"/>
    <w:rsid w:val="0071291C"/>
    <w:rsid w:val="00725065"/>
    <w:rsid w:val="0075061D"/>
    <w:rsid w:val="007811D6"/>
    <w:rsid w:val="00786D1D"/>
    <w:rsid w:val="007A005C"/>
    <w:rsid w:val="007D3293"/>
    <w:rsid w:val="007D6492"/>
    <w:rsid w:val="007F42F7"/>
    <w:rsid w:val="007F7C2A"/>
    <w:rsid w:val="00800499"/>
    <w:rsid w:val="00827CE2"/>
    <w:rsid w:val="00891587"/>
    <w:rsid w:val="008962C2"/>
    <w:rsid w:val="00897A8C"/>
    <w:rsid w:val="008E636F"/>
    <w:rsid w:val="00900FCD"/>
    <w:rsid w:val="009011D4"/>
    <w:rsid w:val="009046DA"/>
    <w:rsid w:val="009430E3"/>
    <w:rsid w:val="009438E2"/>
    <w:rsid w:val="009465D6"/>
    <w:rsid w:val="00955087"/>
    <w:rsid w:val="00961DCE"/>
    <w:rsid w:val="00971774"/>
    <w:rsid w:val="009B3E23"/>
    <w:rsid w:val="009C76D1"/>
    <w:rsid w:val="009D4153"/>
    <w:rsid w:val="009E3267"/>
    <w:rsid w:val="009E6CF7"/>
    <w:rsid w:val="009F46FC"/>
    <w:rsid w:val="00A16AD3"/>
    <w:rsid w:val="00A53846"/>
    <w:rsid w:val="00A55672"/>
    <w:rsid w:val="00A757E7"/>
    <w:rsid w:val="00A806A1"/>
    <w:rsid w:val="00A91AD0"/>
    <w:rsid w:val="00A944D9"/>
    <w:rsid w:val="00A94885"/>
    <w:rsid w:val="00AB1A9B"/>
    <w:rsid w:val="00AD0A70"/>
    <w:rsid w:val="00B10AAF"/>
    <w:rsid w:val="00B36262"/>
    <w:rsid w:val="00B52369"/>
    <w:rsid w:val="00B60A42"/>
    <w:rsid w:val="00B60D91"/>
    <w:rsid w:val="00B63A96"/>
    <w:rsid w:val="00B91CF4"/>
    <w:rsid w:val="00BA1922"/>
    <w:rsid w:val="00BB0BF4"/>
    <w:rsid w:val="00BD1D11"/>
    <w:rsid w:val="00BE4704"/>
    <w:rsid w:val="00BF2C20"/>
    <w:rsid w:val="00BF4D24"/>
    <w:rsid w:val="00C266E7"/>
    <w:rsid w:val="00C42371"/>
    <w:rsid w:val="00C471D1"/>
    <w:rsid w:val="00C61EB4"/>
    <w:rsid w:val="00C865F4"/>
    <w:rsid w:val="00CA5724"/>
    <w:rsid w:val="00CB5890"/>
    <w:rsid w:val="00CC1984"/>
    <w:rsid w:val="00CF7D77"/>
    <w:rsid w:val="00D23646"/>
    <w:rsid w:val="00D406DF"/>
    <w:rsid w:val="00D51526"/>
    <w:rsid w:val="00DC73F9"/>
    <w:rsid w:val="00DD1107"/>
    <w:rsid w:val="00E275DD"/>
    <w:rsid w:val="00E424ED"/>
    <w:rsid w:val="00EB3D2A"/>
    <w:rsid w:val="00EE271F"/>
    <w:rsid w:val="00F0686F"/>
    <w:rsid w:val="00F1179E"/>
    <w:rsid w:val="00F23E75"/>
    <w:rsid w:val="00F23E98"/>
    <w:rsid w:val="00F4692A"/>
    <w:rsid w:val="00F61A23"/>
    <w:rsid w:val="00F62D6C"/>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AAC57"/>
  <w15:docId w15:val="{58C4972E-29BA-4963-8CD5-88330084E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087"/>
    <w:pPr>
      <w:spacing w:after="120" w:line="290" w:lineRule="auto"/>
      <w:ind w:left="11" w:hanging="11"/>
    </w:pPr>
    <w:rPr>
      <w:rFonts w:ascii="Arial" w:eastAsia="Times New Roman" w:hAnsi="Arial" w:cs="Arial"/>
      <w:color w:val="082A75"/>
      <w:szCs w:val="22"/>
      <w:lang w:val="sv-SE"/>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numPr>
        <w:ilvl w:val="1"/>
      </w:num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ind w:left="11" w:hanging="11"/>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styleId="Sidhuvud">
    <w:name w:val="header"/>
    <w:basedOn w:val="Normal"/>
    <w:link w:val="SidhuvudChar"/>
    <w:uiPriority w:val="99"/>
    <w:unhideWhenUsed/>
    <w:rsid w:val="00A91AD0"/>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A91AD0"/>
    <w:rPr>
      <w:rFonts w:ascii="Arial" w:eastAsia="Times New Roman" w:hAnsi="Arial" w:cs="Arial"/>
      <w:color w:val="082A75"/>
      <w:szCs w:val="22"/>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6</TotalTime>
  <Pages>8</Pages>
  <Words>1479</Words>
  <Characters>8433</Characters>
  <Application>Microsoft Office Word</Application>
  <DocSecurity>0</DocSecurity>
  <Lines>70</Lines>
  <Paragraphs>19</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4</cp:revision>
  <cp:lastPrinted>2026-09-24T18:00:00Z</cp:lastPrinted>
  <dcterms:created xsi:type="dcterms:W3CDTF">2026-10-01T10:54:00Z</dcterms:created>
  <dcterms:modified xsi:type="dcterms:W3CDTF">2026-10-01T11:04:00Z</dcterms:modified>
</cp:coreProperties>
</file>