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2E0B3" w14:textId="361C73CD" w:rsidR="002419DC" w:rsidRPr="002419DC" w:rsidRDefault="002419DC" w:rsidP="002419DC">
      <w:pPr>
        <w:rPr>
          <w:rStyle w:val="Rubrik1Char"/>
        </w:rPr>
      </w:pPr>
      <w:r>
        <w:rPr>
          <w:noProof/>
        </w:rPr>
        <w:drawing>
          <wp:anchor distT="0" distB="0" distL="114300" distR="114300" simplePos="0" relativeHeight="251684864" behindDoc="1" locked="0" layoutInCell="1" allowOverlap="1" wp14:anchorId="7B80FB4E" wp14:editId="010B6C10">
            <wp:simplePos x="0" y="0"/>
            <wp:positionH relativeFrom="page">
              <wp:posOffset>-2449238</wp:posOffset>
            </wp:positionH>
            <wp:positionV relativeFrom="paragraph">
              <wp:posOffset>-36830</wp:posOffset>
            </wp:positionV>
            <wp:extent cx="10011453" cy="6668646"/>
            <wp:effectExtent l="0" t="0" r="0" b="0"/>
            <wp:wrapNone/>
            <wp:docPr id="52525275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252753" name="Bildobjekt 525252753"/>
                    <pic:cNvPicPr/>
                  </pic:nvPicPr>
                  <pic:blipFill>
                    <a:blip r:embed="rId8">
                      <a:extLst>
                        <a:ext uri="{28A0092B-C50C-407E-A947-70E740481C1C}">
                          <a14:useLocalDpi xmlns:a14="http://schemas.microsoft.com/office/drawing/2010/main" val="0"/>
                        </a:ext>
                      </a:extLst>
                    </a:blip>
                    <a:stretch>
                      <a:fillRect/>
                    </a:stretch>
                  </pic:blipFill>
                  <pic:spPr>
                    <a:xfrm>
                      <a:off x="0" y="0"/>
                      <a:ext cx="10026566" cy="6678713"/>
                    </a:xfrm>
                    <a:prstGeom prst="rect">
                      <a:avLst/>
                    </a:prstGeom>
                  </pic:spPr>
                </pic:pic>
              </a:graphicData>
            </a:graphic>
            <wp14:sizeRelH relativeFrom="margin">
              <wp14:pctWidth>0</wp14:pctWidth>
            </wp14:sizeRelH>
            <wp14:sizeRelV relativeFrom="margin">
              <wp14:pctHeight>0</wp14:pctHeight>
            </wp14:sizeRelV>
          </wp:anchor>
        </w:drawing>
      </w:r>
      <w:r w:rsidR="009B3E23" w:rsidRPr="000137B2">
        <w:rPr>
          <w:noProof/>
        </w:rPr>
        <mc:AlternateContent>
          <mc:Choice Requires="wps">
            <w:drawing>
              <wp:anchor distT="0" distB="0" distL="114300" distR="114300" simplePos="0" relativeHeight="251683840" behindDoc="0" locked="0" layoutInCell="1" allowOverlap="1" wp14:anchorId="547E7B9B" wp14:editId="34FD1114">
                <wp:simplePos x="0" y="0"/>
                <wp:positionH relativeFrom="column">
                  <wp:posOffset>429222</wp:posOffset>
                </wp:positionH>
                <wp:positionV relativeFrom="paragraph">
                  <wp:posOffset>7584023</wp:posOffset>
                </wp:positionV>
                <wp:extent cx="1760561" cy="0"/>
                <wp:effectExtent l="0" t="19050" r="49530" b="38100"/>
                <wp:wrapNone/>
                <wp:docPr id="26868513" name="Rak koppling 39"/>
                <wp:cNvGraphicFramePr/>
                <a:graphic xmlns:a="http://schemas.openxmlformats.org/drawingml/2006/main">
                  <a:graphicData uri="http://schemas.microsoft.com/office/word/2010/wordprocessingShape">
                    <wps:wsp>
                      <wps:cNvCnPr/>
                      <wps:spPr>
                        <a:xfrm>
                          <a:off x="0" y="0"/>
                          <a:ext cx="1760561"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267D796B" id="Rak koppling 39" o:spid="_x0000_s1026" style="position:absolute;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597.15pt" to="172.45pt,59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" strokecolor="#156082 [3204]" strokeweight="4.5pt">
                <v:stroke joinstyle="miter"/>
              </v:line>
            </w:pict>
          </mc:Fallback>
        </mc:AlternateContent>
      </w:r>
      <w:r w:rsidR="009B3E23" w:rsidRPr="000137B2">
        <w:rPr>
          <w:noProof/>
        </w:rPr>
        <mc:AlternateContent>
          <mc:Choice Requires="wps">
            <w:drawing>
              <wp:anchor distT="45720" distB="45720" distL="114300" distR="114300" simplePos="0" relativeHeight="251678720" behindDoc="0" locked="0" layoutInCell="1" allowOverlap="1" wp14:anchorId="587859D3" wp14:editId="0F2FEFA0">
                <wp:simplePos x="0" y="0"/>
                <wp:positionH relativeFrom="column">
                  <wp:posOffset>360680</wp:posOffset>
                </wp:positionH>
                <wp:positionV relativeFrom="paragraph">
                  <wp:posOffset>7127875</wp:posOffset>
                </wp:positionV>
                <wp:extent cx="2183130" cy="1404620"/>
                <wp:effectExtent l="0" t="0" r="7620" b="0"/>
                <wp:wrapSquare wrapText="bothSides"/>
                <wp:docPr id="1057937035"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3130" cy="1404620"/>
                        </a:xfrm>
                        <a:prstGeom prst="rect">
                          <a:avLst/>
                        </a:prstGeom>
                        <a:solidFill>
                          <a:srgbClr val="FFFFFF"/>
                        </a:solidFill>
                        <a:ln w="9525">
                          <a:noFill/>
                          <a:miter lim="800000"/>
                          <a:headEnd/>
                          <a:tailEnd/>
                        </a:ln>
                      </wps:spPr>
                      <wps:txbx>
                        <w:txbxContent>
                          <w:p w14:paraId="4127474C"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87859D3" id="_x0000_t202" coordsize="21600,21600" o:spt="202" path="m,l,21600r21600,l21600,xe">
                <v:stroke joinstyle="miter"/>
                <v:path gradientshapeok="t" o:connecttype="rect"/>
              </v:shapetype>
              <v:shape id="Textruta 2" o:spid="_x0000_s1026" type="#_x0000_t202" style="position:absolute;left:0;text-align:left;margin-left:28.4pt;margin-top:561.25pt;width:171.9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" stroked="f">
                <v:textbox style="mso-fit-shape-to-text:t">
                  <w:txbxContent>
                    <w:p w14:paraId="4127474C" w14:textId="77777777" w:rsidR="00B91CF4" w:rsidRPr="009B3E23" w:rsidRDefault="004E20B4" w:rsidP="009E4D5D">
                      <w:pPr>
                        <w:pStyle w:val="DokDatum"/>
                      </w:pPr>
                      <w:r w:rsidRPr="009B3E23">
                        <w:t>30</w:t>
                      </w:r>
                      <w:r w:rsidR="00971774" w:rsidRPr="009B3E23">
                        <w:t xml:space="preserve"> </w:t>
                      </w:r>
                      <w:r w:rsidR="00B91CF4" w:rsidRPr="009B3E23">
                        <w:t>september</w:t>
                      </w:r>
                      <w:r w:rsidR="00971774" w:rsidRPr="009B3E23">
                        <w:t xml:space="preserve"> 202</w:t>
                      </w:r>
                      <w:r w:rsidR="00B91CF4" w:rsidRPr="009B3E23">
                        <w:t>6</w:t>
                      </w:r>
                    </w:p>
                  </w:txbxContent>
                </v:textbox>
                <w10:wrap type="square"/>
              </v:shape>
            </w:pict>
          </mc:Fallback>
        </mc:AlternateContent>
      </w:r>
      <w:r w:rsidR="00B63A96" w:rsidRPr="000137B2">
        <w:rPr>
          <w:noProof/>
        </w:rPr>
        <mc:AlternateContent>
          <mc:Choice Requires="wps">
            <w:drawing>
              <wp:anchor distT="0" distB="0" distL="114300" distR="114300" simplePos="0" relativeHeight="251681792" behindDoc="0" locked="0" layoutInCell="1" allowOverlap="1" wp14:anchorId="5DFD7017" wp14:editId="6B6D03A1">
                <wp:simplePos x="0" y="0"/>
                <wp:positionH relativeFrom="column">
                  <wp:posOffset>429222</wp:posOffset>
                </wp:positionH>
                <wp:positionV relativeFrom="paragraph">
                  <wp:posOffset>2397874</wp:posOffset>
                </wp:positionV>
                <wp:extent cx="3207224" cy="0"/>
                <wp:effectExtent l="0" t="19050" r="50800" b="38100"/>
                <wp:wrapNone/>
                <wp:docPr id="549821166" name="Rak koppling 39"/>
                <wp:cNvGraphicFramePr/>
                <a:graphic xmlns:a="http://schemas.openxmlformats.org/drawingml/2006/main">
                  <a:graphicData uri="http://schemas.microsoft.com/office/word/2010/wordprocessingShape">
                    <wps:wsp>
                      <wps:cNvCnPr/>
                      <wps:spPr>
                        <a:xfrm>
                          <a:off x="0" y="0"/>
                          <a:ext cx="3207224" cy="0"/>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07C23467" id="Rak koppling 39" o:spid="_x0000_s1026" style="position:absolute;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3.8pt,188.8pt" to="286.35pt,1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" strokecolor="#156082 [3204]" strokeweight="4.5pt">
                <v:stroke joinstyle="miter"/>
              </v:line>
            </w:pict>
          </mc:Fallback>
        </mc:AlternateContent>
      </w:r>
      <w:r w:rsidR="00B63A96" w:rsidRPr="000137B2">
        <w:rPr>
          <w:noProof/>
        </w:rPr>
        <mc:AlternateContent>
          <mc:Choice Requires="wps">
            <w:drawing>
              <wp:anchor distT="45720" distB="45720" distL="114300" distR="114300" simplePos="0" relativeHeight="251676672" behindDoc="0" locked="0" layoutInCell="1" allowOverlap="1" wp14:anchorId="0B81EE8F" wp14:editId="54A7879B">
                <wp:simplePos x="0" y="0"/>
                <wp:positionH relativeFrom="column">
                  <wp:posOffset>333375</wp:posOffset>
                </wp:positionH>
                <wp:positionV relativeFrom="paragraph">
                  <wp:posOffset>1231900</wp:posOffset>
                </wp:positionV>
                <wp:extent cx="3439160" cy="1404620"/>
                <wp:effectExtent l="0" t="0" r="8890" b="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9160" cy="1404620"/>
                        </a:xfrm>
                        <a:prstGeom prst="rect">
                          <a:avLst/>
                        </a:prstGeom>
                        <a:solidFill>
                          <a:srgbClr val="FFFFFF"/>
                        </a:solidFill>
                        <a:ln w="9525">
                          <a:noFill/>
                          <a:miter lim="800000"/>
                          <a:headEnd/>
                          <a:tailEnd/>
                        </a:ln>
                      </wps:spPr>
                      <wps:txbx>
                        <w:txbxContent>
                          <w:p w14:paraId="29F5DFAD" w14:textId="07484E78" w:rsidR="009E4D5D" w:rsidRDefault="00971774" w:rsidP="009E4D5D">
                            <w:pPr>
                              <w:pStyle w:val="DokRubrik"/>
                            </w:pPr>
                            <w:r w:rsidRPr="009B3E23">
                              <w:t>JavaScript-</w:t>
                            </w:r>
                            <w:r w:rsidR="002419DC">
                              <w:t>10</w:t>
                            </w:r>
                          </w:p>
                          <w:p w14:paraId="5892C33E" w14:textId="4B4D0D53" w:rsidR="00971774" w:rsidRPr="009B3E23" w:rsidRDefault="002419DC" w:rsidP="009E4D5D">
                            <w:pPr>
                              <w:pStyle w:val="DokRubrik"/>
                            </w:pPr>
                            <w:r>
                              <w:t>Webb-API:er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81EE8F" id="_x0000_s1027" type="#_x0000_t202" style="position:absolute;left:0;text-align:left;margin-left:26.25pt;margin-top:97pt;width:270.8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" stroked="f">
                <v:textbox style="mso-fit-shape-to-text:t">
                  <w:txbxContent>
                    <w:p w14:paraId="29F5DFAD" w14:textId="07484E78" w:rsidR="009E4D5D" w:rsidRDefault="00971774" w:rsidP="009E4D5D">
                      <w:pPr>
                        <w:pStyle w:val="DokRubrik"/>
                      </w:pPr>
                      <w:r w:rsidRPr="009B3E23">
                        <w:t>JavaScript-</w:t>
                      </w:r>
                      <w:r w:rsidR="002419DC">
                        <w:t>10</w:t>
                      </w:r>
                    </w:p>
                    <w:p w14:paraId="5892C33E" w14:textId="4B4D0D53" w:rsidR="00971774" w:rsidRPr="009B3E23" w:rsidRDefault="002419DC" w:rsidP="009E4D5D">
                      <w:pPr>
                        <w:pStyle w:val="DokRubrik"/>
                      </w:pPr>
                      <w:r>
                        <w:t>Webb-API:er</w:t>
                      </w:r>
                    </w:p>
                  </w:txbxContent>
                </v:textbox>
                <w10:wrap type="square"/>
              </v:shape>
            </w:pict>
          </mc:Fallback>
        </mc:AlternateContent>
      </w:r>
      <w:r w:rsidR="00971774" w:rsidRPr="000137B2">
        <w:rPr>
          <w:noProof/>
        </w:rPr>
        <mc:AlternateContent>
          <mc:Choice Requires="wps">
            <w:drawing>
              <wp:anchor distT="45720" distB="45720" distL="114300" distR="114300" simplePos="0" relativeHeight="251680768" behindDoc="0" locked="0" layoutInCell="1" allowOverlap="1" wp14:anchorId="493E3619" wp14:editId="502A9989">
                <wp:simplePos x="0" y="0"/>
                <wp:positionH relativeFrom="column">
                  <wp:posOffset>387853</wp:posOffset>
                </wp:positionH>
                <wp:positionV relativeFrom="paragraph">
                  <wp:posOffset>7928574</wp:posOffset>
                </wp:positionV>
                <wp:extent cx="2360930" cy="1404620"/>
                <wp:effectExtent l="0" t="0" r="4445" b="1905"/>
                <wp:wrapSquare wrapText="bothSides"/>
                <wp:docPr id="1329882488"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EA44577" w14:textId="77777777" w:rsidR="00971774" w:rsidRPr="009B3E23" w:rsidRDefault="00971774" w:rsidP="009E4D5D">
                            <w:pPr>
                              <w:pStyle w:val="DokInfo"/>
                            </w:pPr>
                            <w:r w:rsidRPr="009B3E23">
                              <w:t>JavaScript – utan tjafs</w:t>
                            </w:r>
                            <w:r w:rsidRPr="009B3E23">
                              <w:br/>
                              <w:t>Författare: Acke Strömberg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93E3619" id="_x0000_s1028" type="#_x0000_t202" style="position:absolute;left:0;text-align:left;margin-left:30.55pt;margin-top:624.3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" stroked="f">
                <v:textbox style="mso-fit-shape-to-text:t">
                  <w:txbxContent>
                    <w:p w14:paraId="1EA44577" w14:textId="77777777" w:rsidR="00971774" w:rsidRPr="009B3E23" w:rsidRDefault="00971774" w:rsidP="009E4D5D">
                      <w:pPr>
                        <w:pStyle w:val="DokInfo"/>
                      </w:pPr>
                      <w:r w:rsidRPr="009B3E23">
                        <w:t>JavaScript – utan tjafs</w:t>
                      </w:r>
                      <w:r w:rsidRPr="009B3E23">
                        <w:br/>
                        <w:t>Författare: Acke Strömberg</w:t>
                      </w:r>
                    </w:p>
                  </w:txbxContent>
                </v:textbox>
                <w10:wrap type="square"/>
              </v:shape>
            </w:pict>
          </mc:Fallback>
        </mc:AlternateContent>
      </w:r>
      <w:r w:rsidR="00971774" w:rsidRPr="000137B2">
        <w:rPr>
          <w:noProof/>
        </w:rPr>
        <mc:AlternateContent>
          <mc:Choice Requires="wps">
            <w:drawing>
              <wp:anchor distT="0" distB="0" distL="114300" distR="114300" simplePos="0" relativeHeight="251660288" behindDoc="0" locked="0" layoutInCell="1" allowOverlap="1" wp14:anchorId="5020F15F" wp14:editId="1A143DB0">
                <wp:simplePos x="0" y="0"/>
                <wp:positionH relativeFrom="margin">
                  <wp:align>left</wp:align>
                </wp:positionH>
                <wp:positionV relativeFrom="paragraph">
                  <wp:posOffset>891218</wp:posOffset>
                </wp:positionV>
                <wp:extent cx="3938400" cy="8817553"/>
                <wp:effectExtent l="0" t="0" r="5080" b="3175"/>
                <wp:wrapNone/>
                <wp:docPr id="2231" name="Shape 2231"/>
                <wp:cNvGraphicFramePr/>
                <a:graphic xmlns:a="http://schemas.openxmlformats.org/drawingml/2006/main">
                  <a:graphicData uri="http://schemas.microsoft.com/office/word/2010/wordprocessingShape">
                    <wps:wsp>
                      <wps:cNvSpPr/>
                      <wps:spPr>
                        <a:xfrm>
                          <a:off x="0" y="0"/>
                          <a:ext cx="3938400" cy="8817553"/>
                        </a:xfrm>
                        <a:custGeom>
                          <a:avLst/>
                          <a:gdLst/>
                          <a:ahLst/>
                          <a:cxnLst/>
                          <a:rect l="0" t="0" r="0" b="0"/>
                          <a:pathLst>
                            <a:path w="3939540" h="8656320">
                              <a:moveTo>
                                <a:pt x="0" y="0"/>
                              </a:moveTo>
                              <a:lnTo>
                                <a:pt x="3939540" y="0"/>
                              </a:lnTo>
                              <a:lnTo>
                                <a:pt x="3939540" y="8656320"/>
                              </a:lnTo>
                              <a:lnTo>
                                <a:pt x="0" y="8656320"/>
                              </a:lnTo>
                              <a:lnTo>
                                <a:pt x="0" y="0"/>
                              </a:lnTo>
                            </a:path>
                          </a:pathLst>
                        </a:custGeom>
                        <a:ln w="0" cap="flat">
                          <a:noFill/>
                          <a:miter lim="127000"/>
                        </a:ln>
                      </wps:spPr>
                      <wps:style>
                        <a:lnRef idx="0">
                          <a:srgbClr val="000000">
                            <a:alpha val="0"/>
                          </a:srgbClr>
                        </a:lnRef>
                        <a:fillRef idx="1">
                          <a:srgbClr val="FFFFFF"/>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05D1D17E" id="Shape 2231" o:spid="_x0000_s1026" style="position:absolute;margin-left:0;margin-top:70.15pt;width:310.1pt;height:694.3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3939540,8656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" path="m,l3939540,r,8656320l,8656320,,e" stroked="f" strokeweight="0">
                <v:stroke miterlimit="83231f" joinstyle="miter"/>
                <v:path arrowok="t" textboxrect="0,0,3939540,8656320"/>
                <w10:wrap anchorx="margin"/>
              </v:shape>
            </w:pict>
          </mc:Fallback>
        </mc:AlternateContent>
      </w:r>
      <w:r w:rsidR="00971774" w:rsidRPr="000137B2">
        <w:rPr>
          <w:rFonts w:eastAsia="Calibri"/>
          <w:noProof/>
          <w:color w:val="000000"/>
          <w:sz w:val="22"/>
        </w:rPr>
        <mc:AlternateContent>
          <mc:Choice Requires="wpg">
            <w:drawing>
              <wp:anchor distT="0" distB="0" distL="114300" distR="114300" simplePos="0" relativeHeight="251658240" behindDoc="0" locked="0" layoutInCell="1" allowOverlap="1" wp14:anchorId="6D032BD2" wp14:editId="464E1802">
                <wp:simplePos x="0" y="0"/>
                <wp:positionH relativeFrom="page">
                  <wp:posOffset>0</wp:posOffset>
                </wp:positionH>
                <wp:positionV relativeFrom="page">
                  <wp:posOffset>40943</wp:posOffset>
                </wp:positionV>
                <wp:extent cx="7560310" cy="10650855"/>
                <wp:effectExtent l="0" t="0" r="2540" b="0"/>
                <wp:wrapTopAndBottom/>
                <wp:docPr id="1578" name="Group 1578"/>
                <wp:cNvGraphicFramePr/>
                <a:graphic xmlns:a="http://schemas.openxmlformats.org/drawingml/2006/main">
                  <a:graphicData uri="http://schemas.microsoft.com/office/word/2010/wordprocessingGroup">
                    <wpg:wgp>
                      <wpg:cNvGrpSpPr/>
                      <wpg:grpSpPr>
                        <a:xfrm>
                          <a:off x="0" y="0"/>
                          <a:ext cx="7560310" cy="10650855"/>
                          <a:chOff x="0" y="36951"/>
                          <a:chExt cx="7560564" cy="10650859"/>
                        </a:xfrm>
                      </wpg:grpSpPr>
                      <wps:wsp>
                        <wps:cNvPr id="6" name="Rectangle 6"/>
                        <wps:cNvSpPr/>
                        <wps:spPr>
                          <a:xfrm>
                            <a:off x="662940" y="36951"/>
                            <a:ext cx="53598" cy="241560"/>
                          </a:xfrm>
                          <a:prstGeom prst="rect">
                            <a:avLst/>
                          </a:prstGeom>
                          <a:ln>
                            <a:noFill/>
                          </a:ln>
                        </wps:spPr>
                        <wps:txbx>
                          <w:txbxContent>
                            <w:p w14:paraId="53486DA7" w14:textId="77777777" w:rsidR="00047CB2" w:rsidRPr="00065C87" w:rsidRDefault="00000000" w:rsidP="00013F54">
                              <w:r w:rsidRPr="00065C87">
                                <w:t xml:space="preserve"> </w:t>
                              </w:r>
                            </w:p>
                          </w:txbxContent>
                        </wps:txbx>
                        <wps:bodyPr horzOverflow="overflow" vert="horz" lIns="0" tIns="0" rIns="0" bIns="0" rtlCol="0">
                          <a:noAutofit/>
                        </wps:bodyPr>
                      </wps:wsp>
                      <wps:wsp>
                        <wps:cNvPr id="8" name="Rectangle 8"/>
                        <wps:cNvSpPr/>
                        <wps:spPr>
                          <a:xfrm>
                            <a:off x="594360" y="715132"/>
                            <a:ext cx="53598" cy="241558"/>
                          </a:xfrm>
                          <a:prstGeom prst="rect">
                            <a:avLst/>
                          </a:prstGeom>
                          <a:ln>
                            <a:noFill/>
                          </a:ln>
                        </wps:spPr>
                        <wps:txbx>
                          <w:txbxContent>
                            <w:p w14:paraId="457F2D26" w14:textId="77777777" w:rsidR="00047CB2" w:rsidRPr="00065C87" w:rsidRDefault="00000000" w:rsidP="00013F54">
                              <w:r w:rsidRPr="00065C87">
                                <w:t xml:space="preserve"> </w:t>
                              </w:r>
                            </w:p>
                          </w:txbxContent>
                        </wps:txbx>
                        <wps:bodyPr horzOverflow="overflow" vert="horz" lIns="0" tIns="0" rIns="0" bIns="0" rtlCol="0">
                          <a:noAutofit/>
                        </wps:bodyPr>
                      </wps:wsp>
                      <wps:wsp>
                        <wps:cNvPr id="2230" name="Shape 2230"/>
                        <wps:cNvSpPr/>
                        <wps:spPr>
                          <a:xfrm>
                            <a:off x="0" y="6667499"/>
                            <a:ext cx="7560564" cy="4020311"/>
                          </a:xfrm>
                          <a:custGeom>
                            <a:avLst/>
                            <a:gdLst/>
                            <a:ahLst/>
                            <a:cxnLst/>
                            <a:rect l="0" t="0" r="0" b="0"/>
                            <a:pathLst>
                              <a:path w="7560564" h="4020311">
                                <a:moveTo>
                                  <a:pt x="0" y="0"/>
                                </a:moveTo>
                                <a:lnTo>
                                  <a:pt x="7560564" y="0"/>
                                </a:lnTo>
                                <a:lnTo>
                                  <a:pt x="7560564" y="4020311"/>
                                </a:lnTo>
                                <a:lnTo>
                                  <a:pt x="0" y="4020311"/>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s:wsp>
                        <wps:cNvPr id="25" name="Rectangle 25"/>
                        <wps:cNvSpPr/>
                        <wps:spPr>
                          <a:xfrm>
                            <a:off x="594360" y="965068"/>
                            <a:ext cx="53598" cy="241559"/>
                          </a:xfrm>
                          <a:prstGeom prst="rect">
                            <a:avLst/>
                          </a:prstGeom>
                          <a:ln>
                            <a:noFill/>
                          </a:ln>
                        </wps:spPr>
                        <wps:txbx>
                          <w:txbxContent>
                            <w:p w14:paraId="3B82E980" w14:textId="77777777" w:rsidR="00047CB2" w:rsidRPr="00065C87" w:rsidRDefault="00000000" w:rsidP="00013F54">
                              <w:r w:rsidRPr="00065C87">
                                <w:t xml:space="preserve"> </w:t>
                              </w:r>
                            </w:p>
                          </w:txbxContent>
                        </wps:txbx>
                        <wps:bodyPr horzOverflow="overflow" vert="horz" lIns="0" tIns="0" rIns="0" bIns="0" rtlCol="0">
                          <a:noAutofit/>
                        </wps:bodyPr>
                      </wps:wsp>
                      <wps:wsp>
                        <wps:cNvPr id="255" name="Rectangle 255"/>
                        <wps:cNvSpPr/>
                        <wps:spPr>
                          <a:xfrm>
                            <a:off x="4261104" y="1213479"/>
                            <a:ext cx="53598" cy="241559"/>
                          </a:xfrm>
                          <a:prstGeom prst="rect">
                            <a:avLst/>
                          </a:prstGeom>
                          <a:ln>
                            <a:noFill/>
                          </a:ln>
                        </wps:spPr>
                        <wps:txbx>
                          <w:txbxContent>
                            <w:p w14:paraId="6B8A2D7E" w14:textId="77777777" w:rsidR="00047CB2" w:rsidRPr="00065C87" w:rsidRDefault="00000000" w:rsidP="00013F54">
                              <w:r w:rsidRPr="00065C87">
                                <w:t xml:space="preserve"> </w:t>
                              </w:r>
                            </w:p>
                          </w:txbxContent>
                        </wps:txbx>
                        <wps:bodyPr horzOverflow="overflow" vert="horz" lIns="0" tIns="0" rIns="0" bIns="0" rtlCol="0">
                          <a:noAutofit/>
                        </wps:bodyPr>
                      </wps:wsp>
                      <wps:wsp>
                        <wps:cNvPr id="256" name="Rectangle 256"/>
                        <wps:cNvSpPr/>
                        <wps:spPr>
                          <a:xfrm>
                            <a:off x="6090613" y="1213479"/>
                            <a:ext cx="53598" cy="241559"/>
                          </a:xfrm>
                          <a:prstGeom prst="rect">
                            <a:avLst/>
                          </a:prstGeom>
                          <a:ln>
                            <a:noFill/>
                          </a:ln>
                        </wps:spPr>
                        <wps:txbx>
                          <w:txbxContent>
                            <w:p w14:paraId="36847EE9" w14:textId="77777777" w:rsidR="00047CB2" w:rsidRPr="00065C87" w:rsidRDefault="00000000" w:rsidP="00013F54">
                              <w:r w:rsidRPr="00065C87">
                                <w:t xml:space="preserve"> </w:t>
                              </w:r>
                            </w:p>
                          </w:txbxContent>
                        </wps:txbx>
                        <wps:bodyPr horzOverflow="overflow" vert="horz" lIns="0" tIns="0" rIns="0" bIns="0" rtlCol="0">
                          <a:noAutofit/>
                        </wps:bodyPr>
                      </wps:wsp>
                      <wps:wsp>
                        <wps:cNvPr id="27" name="Rectangle 27"/>
                        <wps:cNvSpPr/>
                        <wps:spPr>
                          <a:xfrm>
                            <a:off x="4122420" y="2021200"/>
                            <a:ext cx="53598" cy="241559"/>
                          </a:xfrm>
                          <a:prstGeom prst="rect">
                            <a:avLst/>
                          </a:prstGeom>
                          <a:ln>
                            <a:noFill/>
                          </a:ln>
                        </wps:spPr>
                        <wps:txbx>
                          <w:txbxContent>
                            <w:p w14:paraId="33062F93" w14:textId="77777777" w:rsidR="00047CB2" w:rsidRPr="00065C87" w:rsidRDefault="00000000" w:rsidP="00013F54">
                              <w:r w:rsidRPr="00065C87">
                                <w:t xml:space="preserve"> </w:t>
                              </w:r>
                            </w:p>
                          </w:txbxContent>
                        </wps:txbx>
                        <wps:bodyPr horzOverflow="overflow" vert="horz" lIns="0" tIns="0" rIns="0" bIns="0" rtlCol="0">
                          <a:noAutofit/>
                        </wps:bodyPr>
                      </wps:wsp>
                      <wps:wsp>
                        <wps:cNvPr id="28" name="Rectangle 28"/>
                        <wps:cNvSpPr/>
                        <wps:spPr>
                          <a:xfrm>
                            <a:off x="2004060" y="2271136"/>
                            <a:ext cx="53598" cy="241559"/>
                          </a:xfrm>
                          <a:prstGeom prst="rect">
                            <a:avLst/>
                          </a:prstGeom>
                          <a:ln>
                            <a:noFill/>
                          </a:ln>
                        </wps:spPr>
                        <wps:txbx>
                          <w:txbxContent>
                            <w:p w14:paraId="53E13546" w14:textId="77777777" w:rsidR="00047CB2" w:rsidRPr="00065C87" w:rsidRDefault="00000000" w:rsidP="00013F54">
                              <w:r w:rsidRPr="00065C87">
                                <w:t xml:space="preserve"> </w:t>
                              </w:r>
                            </w:p>
                          </w:txbxContent>
                        </wps:txbx>
                        <wps:bodyPr horzOverflow="overflow" vert="horz" lIns="0" tIns="0" rIns="0" bIns="0" rtlCol="0">
                          <a:noAutofit/>
                        </wps:bodyPr>
                      </wps:wsp>
                      <wps:wsp>
                        <wps:cNvPr id="29" name="Rectangle 29"/>
                        <wps:cNvSpPr/>
                        <wps:spPr>
                          <a:xfrm>
                            <a:off x="594360" y="2473828"/>
                            <a:ext cx="53598" cy="241558"/>
                          </a:xfrm>
                          <a:prstGeom prst="rect">
                            <a:avLst/>
                          </a:prstGeom>
                          <a:ln>
                            <a:noFill/>
                          </a:ln>
                        </wps:spPr>
                        <wps:txbx>
                          <w:txbxContent>
                            <w:p w14:paraId="174C5FC3" w14:textId="77777777" w:rsidR="00047CB2" w:rsidRPr="00065C87" w:rsidRDefault="00000000" w:rsidP="00013F54">
                              <w:r w:rsidRPr="00065C87">
                                <w:t xml:space="preserve"> </w:t>
                              </w:r>
                            </w:p>
                          </w:txbxContent>
                        </wps:txbx>
                        <wps:bodyPr horzOverflow="overflow" vert="horz" lIns="0" tIns="0" rIns="0" bIns="0" rtlCol="0">
                          <a:noAutofit/>
                        </wps:bodyPr>
                      </wps:wsp>
                      <wps:wsp>
                        <wps:cNvPr id="31" name="Rectangle 31"/>
                        <wps:cNvSpPr/>
                        <wps:spPr>
                          <a:xfrm>
                            <a:off x="2289048" y="7896219"/>
                            <a:ext cx="53598" cy="241560"/>
                          </a:xfrm>
                          <a:prstGeom prst="rect">
                            <a:avLst/>
                          </a:prstGeom>
                          <a:ln>
                            <a:noFill/>
                          </a:ln>
                        </wps:spPr>
                        <wps:txbx>
                          <w:txbxContent>
                            <w:p w14:paraId="43E217A8" w14:textId="77777777" w:rsidR="00047CB2" w:rsidRPr="00065C87" w:rsidRDefault="00000000" w:rsidP="00013F54">
                              <w:r w:rsidRPr="00065C87">
                                <w:t xml:space="preserve"> </w:t>
                              </w:r>
                            </w:p>
                          </w:txbxContent>
                        </wps:txbx>
                        <wps:bodyPr horzOverflow="overflow" vert="horz" lIns="0" tIns="0" rIns="0" bIns="0" rtlCol="0">
                          <a:noAutofit/>
                        </wps:bodyPr>
                      </wps:wsp>
                      <wps:wsp>
                        <wps:cNvPr id="33" name="Rectangle 33"/>
                        <wps:cNvSpPr/>
                        <wps:spPr>
                          <a:xfrm>
                            <a:off x="594360" y="8224264"/>
                            <a:ext cx="19240" cy="86714"/>
                          </a:xfrm>
                          <a:prstGeom prst="rect">
                            <a:avLst/>
                          </a:prstGeom>
                          <a:ln>
                            <a:noFill/>
                          </a:ln>
                        </wps:spPr>
                        <wps:txbx>
                          <w:txbxContent>
                            <w:p w14:paraId="7D503A75" w14:textId="77777777" w:rsidR="00047CB2" w:rsidRPr="00065C87" w:rsidRDefault="00000000" w:rsidP="00013F54">
                              <w:r w:rsidRPr="00065C87">
                                <w:t xml:space="preserve"> </w:t>
                              </w:r>
                            </w:p>
                          </w:txbxContent>
                        </wps:txbx>
                        <wps:bodyPr horzOverflow="overflow" vert="horz" lIns="0" tIns="0" rIns="0" bIns="0" rtlCol="0">
                          <a:noAutofit/>
                        </wps:bodyPr>
                      </wps:wsp>
                      <wps:wsp>
                        <wps:cNvPr id="34" name="Rectangle 34"/>
                        <wps:cNvSpPr/>
                        <wps:spPr>
                          <a:xfrm>
                            <a:off x="594360" y="8312656"/>
                            <a:ext cx="19240" cy="86714"/>
                          </a:xfrm>
                          <a:prstGeom prst="rect">
                            <a:avLst/>
                          </a:prstGeom>
                          <a:ln>
                            <a:noFill/>
                          </a:ln>
                        </wps:spPr>
                        <wps:txbx>
                          <w:txbxContent>
                            <w:p w14:paraId="60227BD0" w14:textId="77777777" w:rsidR="00047CB2" w:rsidRPr="00065C87" w:rsidRDefault="00000000" w:rsidP="00013F54">
                              <w:r w:rsidRPr="00065C87">
                                <w:t xml:space="preserve"> </w:t>
                              </w:r>
                            </w:p>
                          </w:txbxContent>
                        </wps:txbx>
                        <wps:bodyPr horzOverflow="overflow" vert="horz" lIns="0" tIns="0" rIns="0" bIns="0" rtlCol="0">
                          <a:noAutofit/>
                        </wps:bodyPr>
                      </wps:wsp>
                      <wps:wsp>
                        <wps:cNvPr id="37" name="Rectangle 37"/>
                        <wps:cNvSpPr/>
                        <wps:spPr>
                          <a:xfrm>
                            <a:off x="594360" y="8900920"/>
                            <a:ext cx="19240" cy="86714"/>
                          </a:xfrm>
                          <a:prstGeom prst="rect">
                            <a:avLst/>
                          </a:prstGeom>
                          <a:ln>
                            <a:noFill/>
                          </a:ln>
                        </wps:spPr>
                        <wps:txbx>
                          <w:txbxContent>
                            <w:p w14:paraId="39D32CE8" w14:textId="77777777" w:rsidR="00047CB2" w:rsidRPr="00065C87" w:rsidRDefault="00000000" w:rsidP="00013F54">
                              <w:r w:rsidRPr="00065C87">
                                <w:t xml:space="preserve"> </w:t>
                              </w:r>
                            </w:p>
                          </w:txbxContent>
                        </wps:txbx>
                        <wps:bodyPr horzOverflow="overflow" vert="horz" lIns="0" tIns="0" rIns="0" bIns="0" rtlCol="0">
                          <a:noAutofit/>
                        </wps:bodyPr>
                      </wps:wsp>
                      <wps:wsp>
                        <wps:cNvPr id="42" name="Rectangle 42"/>
                        <wps:cNvSpPr/>
                        <wps:spPr>
                          <a:xfrm>
                            <a:off x="2071116" y="1832402"/>
                            <a:ext cx="130824" cy="443925"/>
                          </a:xfrm>
                          <a:prstGeom prst="rect">
                            <a:avLst/>
                          </a:prstGeom>
                          <a:ln>
                            <a:noFill/>
                          </a:ln>
                        </wps:spPr>
                        <wps:txbx>
                          <w:txbxContent>
                            <w:p w14:paraId="2E88CF88" w14:textId="77777777" w:rsidR="00047CB2" w:rsidRPr="00065C87" w:rsidRDefault="00000000" w:rsidP="00013F54">
                              <w:r w:rsidRPr="00065C87">
                                <w:t xml:space="preserve"> </w:t>
                              </w:r>
                            </w:p>
                          </w:txbxContent>
                        </wps:txbx>
                        <wps:bodyPr horzOverflow="overflow" vert="horz" lIns="0" tIns="0" rIns="0" bIns="0" rtlCol="0">
                          <a:noAutofit/>
                        </wps:bodyPr>
                      </wps:wsp>
                      <pic:pic xmlns:pic="http://schemas.openxmlformats.org/drawingml/2006/picture">
                        <pic:nvPicPr>
                          <pic:cNvPr id="45" name="Picture 45"/>
                          <pic:cNvPicPr/>
                        </pic:nvPicPr>
                        <pic:blipFill>
                          <a:blip r:embed="rId9"/>
                          <a:stretch>
                            <a:fillRect/>
                          </a:stretch>
                        </pic:blipFill>
                        <pic:spPr>
                          <a:xfrm>
                            <a:off x="4821936" y="7266433"/>
                            <a:ext cx="2145792" cy="1432560"/>
                          </a:xfrm>
                          <a:prstGeom prst="rect">
                            <a:avLst/>
                          </a:prstGeom>
                        </pic:spPr>
                      </pic:pic>
                      <wps:wsp>
                        <wps:cNvPr id="46" name="Shape 46"/>
                        <wps:cNvSpPr/>
                        <wps:spPr>
                          <a:xfrm>
                            <a:off x="5021580" y="8923018"/>
                            <a:ext cx="1833372" cy="560832"/>
                          </a:xfrm>
                          <a:custGeom>
                            <a:avLst/>
                            <a:gdLst/>
                            <a:ahLst/>
                            <a:cxnLst/>
                            <a:rect l="0" t="0" r="0" b="0"/>
                            <a:pathLst>
                              <a:path w="1833372" h="560832">
                                <a:moveTo>
                                  <a:pt x="73152" y="0"/>
                                </a:moveTo>
                                <a:lnTo>
                                  <a:pt x="1760220" y="0"/>
                                </a:lnTo>
                                <a:cubicBezTo>
                                  <a:pt x="1801368" y="0"/>
                                  <a:pt x="1833372" y="33528"/>
                                  <a:pt x="1833372" y="73152"/>
                                </a:cubicBezTo>
                                <a:lnTo>
                                  <a:pt x="1833372" y="487680"/>
                                </a:lnTo>
                                <a:cubicBezTo>
                                  <a:pt x="1833372" y="528828"/>
                                  <a:pt x="1801368" y="560832"/>
                                  <a:pt x="1760220" y="560832"/>
                                </a:cubicBezTo>
                                <a:lnTo>
                                  <a:pt x="73152" y="560832"/>
                                </a:lnTo>
                                <a:cubicBezTo>
                                  <a:pt x="32004" y="560832"/>
                                  <a:pt x="0" y="528828"/>
                                  <a:pt x="0" y="487680"/>
                                </a:cubicBezTo>
                                <a:lnTo>
                                  <a:pt x="0" y="73152"/>
                                </a:lnTo>
                                <a:cubicBezTo>
                                  <a:pt x="0" y="33528"/>
                                  <a:pt x="32004" y="0"/>
                                  <a:pt x="73152" y="0"/>
                                </a:cubicBezTo>
                                <a:close/>
                              </a:path>
                            </a:pathLst>
                          </a:custGeom>
                          <a:ln w="0" cap="flat">
                            <a:miter lim="127000"/>
                          </a:ln>
                        </wps:spPr>
                        <wps:style>
                          <a:lnRef idx="0">
                            <a:srgbClr val="000000">
                              <a:alpha val="0"/>
                            </a:srgbClr>
                          </a:lnRef>
                          <a:fillRef idx="1">
                            <a:srgbClr val="024F75"/>
                          </a:fillRef>
                          <a:effectRef idx="0">
                            <a:scrgbClr r="0" g="0" b="0"/>
                          </a:effectRef>
                          <a:fontRef idx="none"/>
                        </wps:style>
                        <wps:bodyPr/>
                      </wps:wsp>
                      <wps:wsp>
                        <wps:cNvPr id="47" name="Rectangle 47"/>
                        <wps:cNvSpPr/>
                        <wps:spPr>
                          <a:xfrm>
                            <a:off x="5251704" y="9104413"/>
                            <a:ext cx="1953913" cy="331812"/>
                          </a:xfrm>
                          <a:prstGeom prst="rect">
                            <a:avLst/>
                          </a:prstGeom>
                          <a:ln>
                            <a:noFill/>
                          </a:ln>
                        </wps:spPr>
                        <wps:txbx>
                          <w:txbxContent>
                            <w:p w14:paraId="5D1A5BBC"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6D032BD2" id="Group 1578" o:spid="_x0000_s1029" style="position:absolute;left:0;text-align:left;margin-left:0;margin-top:3.2pt;width:595.3pt;height:838.65pt;z-index:251658240;mso-position-horizontal-relative:page;mso-position-vertical-relative:page;mso-height-relative:margin" coordorigin=",369" coordsize="75605,10650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">
                <v:rect id="Rectangle 6" o:spid="_x0000_s1030" style="position:absolute;left:6629;top:369;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3486DA7" w14:textId="77777777" w:rsidR="00047CB2" w:rsidRPr="00065C87" w:rsidRDefault="00000000" w:rsidP="00013F54">
                        <w:r w:rsidRPr="00065C87">
                          <w:t xml:space="preserve"> </w:t>
                        </w:r>
                      </w:p>
                    </w:txbxContent>
                  </v:textbox>
                </v:rect>
                <v:rect id="Rectangle 8" o:spid="_x0000_s1031" style="position:absolute;left:5943;top:715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57F2D26" w14:textId="77777777" w:rsidR="00047CB2" w:rsidRPr="00065C87" w:rsidRDefault="00000000" w:rsidP="00013F54">
                        <w:r w:rsidRPr="00065C87">
                          <w:t xml:space="preserve"> </w:t>
                        </w:r>
                      </w:p>
                    </w:txbxContent>
                  </v:textbox>
                </v:rect>
                <v:shape id="Shape 2230" o:spid="_x0000_s1032" style="position:absolute;top:66674;width:75605;height:40204;visibility:visible;mso-wrap-style:square;v-text-anchor:top" coordsize="7560564,4020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" path="m,l7560564,r,4020311l,4020311,,e" fillcolor="#34aba2" stroked="f" strokeweight="0">
                  <v:stroke miterlimit="83231f" joinstyle="miter"/>
                  <v:path arrowok="t" textboxrect="0,0,7560564,4020311"/>
                </v:shape>
                <v:rect id="Rectangle 25" o:spid="_x0000_s1033" style="position:absolute;left:5943;top:9650;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B82E980" w14:textId="77777777" w:rsidR="00047CB2" w:rsidRPr="00065C87" w:rsidRDefault="00000000" w:rsidP="00013F54">
                        <w:r w:rsidRPr="00065C87">
                          <w:t xml:space="preserve"> </w:t>
                        </w:r>
                      </w:p>
                    </w:txbxContent>
                  </v:textbox>
                </v:rect>
                <v:rect id="Rectangle 255" o:spid="_x0000_s1034" style="position:absolute;left:42611;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6B8A2D7E" w14:textId="77777777" w:rsidR="00047CB2" w:rsidRPr="00065C87" w:rsidRDefault="00000000" w:rsidP="00013F54">
                        <w:r w:rsidRPr="00065C87">
                          <w:t xml:space="preserve"> </w:t>
                        </w:r>
                      </w:p>
                    </w:txbxContent>
                  </v:textbox>
                </v:rect>
                <v:rect id="Rectangle 256" o:spid="_x0000_s1035" style="position:absolute;left:60906;top:12134;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36847EE9" w14:textId="77777777" w:rsidR="00047CB2" w:rsidRPr="00065C87" w:rsidRDefault="00000000" w:rsidP="00013F54">
                        <w:r w:rsidRPr="00065C87">
                          <w:t xml:space="preserve"> </w:t>
                        </w:r>
                      </w:p>
                    </w:txbxContent>
                  </v:textbox>
                </v:rect>
                <v:rect id="Rectangle 27" o:spid="_x0000_s1036" style="position:absolute;left:41224;top:2021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33062F93" w14:textId="77777777" w:rsidR="00047CB2" w:rsidRPr="00065C87" w:rsidRDefault="00000000" w:rsidP="00013F54">
                        <w:r w:rsidRPr="00065C87">
                          <w:t xml:space="preserve"> </w:t>
                        </w:r>
                      </w:p>
                    </w:txbxContent>
                  </v:textbox>
                </v:rect>
                <v:rect id="Rectangle 28" o:spid="_x0000_s1037" style="position:absolute;left:20040;top:22711;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3E13546" w14:textId="77777777" w:rsidR="00047CB2" w:rsidRPr="00065C87" w:rsidRDefault="00000000" w:rsidP="00013F54">
                        <w:r w:rsidRPr="00065C87">
                          <w:t xml:space="preserve"> </w:t>
                        </w:r>
                      </w:p>
                    </w:txbxContent>
                  </v:textbox>
                </v:rect>
                <v:rect id="Rectangle 29" o:spid="_x0000_s1038" style="position:absolute;left:5943;top:24738;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74C5FC3" w14:textId="77777777" w:rsidR="00047CB2" w:rsidRPr="00065C87" w:rsidRDefault="00000000" w:rsidP="00013F54">
                        <w:r w:rsidRPr="00065C87">
                          <w:t xml:space="preserve"> </w:t>
                        </w:r>
                      </w:p>
                    </w:txbxContent>
                  </v:textbox>
                </v:rect>
                <v:rect id="Rectangle 31" o:spid="_x0000_s1039" style="position:absolute;left:22890;top:78962;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43E217A8" w14:textId="77777777" w:rsidR="00047CB2" w:rsidRPr="00065C87" w:rsidRDefault="00000000" w:rsidP="00013F54">
                        <w:r w:rsidRPr="00065C87">
                          <w:t xml:space="preserve"> </w:t>
                        </w:r>
                      </w:p>
                    </w:txbxContent>
                  </v:textbox>
                </v:rect>
                <v:rect id="Rectangle 33" o:spid="_x0000_s1040" style="position:absolute;left:5943;top:82242;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7D503A75" w14:textId="77777777" w:rsidR="00047CB2" w:rsidRPr="00065C87" w:rsidRDefault="00000000" w:rsidP="00013F54">
                        <w:r w:rsidRPr="00065C87">
                          <w:t xml:space="preserve"> </w:t>
                        </w:r>
                      </w:p>
                    </w:txbxContent>
                  </v:textbox>
                </v:rect>
                <v:rect id="Rectangle 34" o:spid="_x0000_s1041" style="position:absolute;left:5943;top:83126;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60227BD0" w14:textId="77777777" w:rsidR="00047CB2" w:rsidRPr="00065C87" w:rsidRDefault="00000000" w:rsidP="00013F54">
                        <w:r w:rsidRPr="00065C87">
                          <w:t xml:space="preserve"> </w:t>
                        </w:r>
                      </w:p>
                    </w:txbxContent>
                  </v:textbox>
                </v:rect>
                <v:rect id="Rectangle 37" o:spid="_x0000_s1042" style="position:absolute;left:5943;top:89009;width:193;height: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39D32CE8" w14:textId="77777777" w:rsidR="00047CB2" w:rsidRPr="00065C87" w:rsidRDefault="00000000" w:rsidP="00013F54">
                        <w:r w:rsidRPr="00065C87">
                          <w:t xml:space="preserve"> </w:t>
                        </w:r>
                      </w:p>
                    </w:txbxContent>
                  </v:textbox>
                </v:rect>
                <v:rect id="Rectangle 42" o:spid="_x0000_s1043" style="position:absolute;left:20711;top:18324;width:1308;height:4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E88CF88" w14:textId="77777777" w:rsidR="00047CB2" w:rsidRPr="00065C87" w:rsidRDefault="00000000" w:rsidP="00013F54">
                        <w:r w:rsidRPr="00065C87">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5" o:spid="_x0000_s1044" type="#_x0000_t75" style="position:absolute;left:48219;top:72664;width:21458;height:14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">
                  <v:imagedata r:id="rId10" o:title=""/>
                </v:shape>
                <v:shape id="Shape 46" o:spid="_x0000_s1045" style="position:absolute;left:50215;top:89230;width:18334;height:5608;visibility:visible;mso-wrap-style:square;v-text-anchor:top" coordsize="1833372,560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" path="m73152,l1760220,v41148,,73152,33528,73152,73152l1833372,487680v,41148,-32004,73152,-73152,73152l73152,560832c32004,560832,,528828,,487680l,73152c,33528,32004,,73152,xe" fillcolor="#024f75" stroked="f" strokeweight="0">
                  <v:stroke miterlimit="83231f" joinstyle="miter"/>
                  <v:path arrowok="t" textboxrect="0,0,1833372,560832"/>
                </v:shape>
                <v:rect id="Rectangle 47" o:spid="_x0000_s1046" style="position:absolute;left:52517;top:91044;width:19539;height:3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D1A5BBC" w14:textId="77777777" w:rsidR="00047CB2" w:rsidRPr="00065C87" w:rsidRDefault="00000000" w:rsidP="00013F54">
                        <w:r w:rsidRPr="00065C87">
                          <w:rPr>
                            <w:w w:val="112"/>
                          </w:rPr>
                          <w:t>För</w:t>
                        </w:r>
                        <w:r w:rsidRPr="00065C87">
                          <w:rPr>
                            <w:spacing w:val="66"/>
                            <w:w w:val="112"/>
                          </w:rPr>
                          <w:t xml:space="preserve"> </w:t>
                        </w:r>
                        <w:r w:rsidRPr="00065C87">
                          <w:rPr>
                            <w:w w:val="112"/>
                          </w:rPr>
                          <w:t>en</w:t>
                        </w:r>
                        <w:r w:rsidRPr="00065C87">
                          <w:rPr>
                            <w:spacing w:val="69"/>
                            <w:w w:val="112"/>
                          </w:rPr>
                          <w:t xml:space="preserve"> </w:t>
                        </w:r>
                        <w:r w:rsidRPr="00065C87">
                          <w:rPr>
                            <w:w w:val="112"/>
                          </w:rPr>
                          <w:t>kanin</w:t>
                        </w:r>
                        <w:r w:rsidRPr="00065C87">
                          <w:rPr>
                            <w:spacing w:val="66"/>
                            <w:w w:val="112"/>
                          </w:rPr>
                          <w:t xml:space="preserve"> </w:t>
                        </w:r>
                      </w:p>
                    </w:txbxContent>
                  </v:textbox>
                </v:rect>
                <w10:wrap type="topAndBottom" anchorx="page" anchory="page"/>
              </v:group>
            </w:pict>
          </mc:Fallback>
        </mc:AlternateContent>
      </w:r>
      <w:r w:rsidR="000F6597" w:rsidRPr="000137B2">
        <w:rPr>
          <w:noProof/>
        </w:rPr>
        <mc:AlternateContent>
          <mc:Choice Requires="wps">
            <w:drawing>
              <wp:anchor distT="0" distB="0" distL="114300" distR="114300" simplePos="0" relativeHeight="251665408" behindDoc="0" locked="0" layoutInCell="1" allowOverlap="1" wp14:anchorId="65108EBC" wp14:editId="61805179">
                <wp:simplePos x="0" y="0"/>
                <wp:positionH relativeFrom="column">
                  <wp:posOffset>415575</wp:posOffset>
                </wp:positionH>
                <wp:positionV relativeFrom="paragraph">
                  <wp:posOffset>-4772879</wp:posOffset>
                </wp:positionV>
                <wp:extent cx="1856096" cy="21893"/>
                <wp:effectExtent l="0" t="19050" r="49530" b="54610"/>
                <wp:wrapNone/>
                <wp:docPr id="876068603" name="Rak koppling 32"/>
                <wp:cNvGraphicFramePr/>
                <a:graphic xmlns:a="http://schemas.openxmlformats.org/drawingml/2006/main">
                  <a:graphicData uri="http://schemas.microsoft.com/office/word/2010/wordprocessingShape">
                    <wps:wsp>
                      <wps:cNvCnPr/>
                      <wps:spPr>
                        <a:xfrm>
                          <a:off x="0" y="0"/>
                          <a:ext cx="1856096" cy="21893"/>
                        </a:xfrm>
                        <a:prstGeom prst="line">
                          <a:avLst/>
                        </a:prstGeom>
                        <a:ln w="57150"/>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2F9115" id="Rak koppling 3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7pt,-375.8pt" to="178.85pt,-37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" strokecolor="#156082 [3204]" strokeweight="4.5pt">
                <v:stroke joinstyle="miter"/>
              </v:line>
            </w:pict>
          </mc:Fallback>
        </mc:AlternateContent>
      </w:r>
      <w:r w:rsidR="000F6597" w:rsidRPr="000137B2">
        <w:rPr>
          <w:noProof/>
        </w:rPr>
        <mc:AlternateContent>
          <mc:Choice Requires="wps">
            <w:drawing>
              <wp:anchor distT="0" distB="0" distL="114300" distR="114300" simplePos="0" relativeHeight="251664384" behindDoc="0" locked="0" layoutInCell="1" allowOverlap="1" wp14:anchorId="4F2DFEF2" wp14:editId="6CF59822">
                <wp:simplePos x="0" y="0"/>
                <wp:positionH relativeFrom="column">
                  <wp:posOffset>333688</wp:posOffset>
                </wp:positionH>
                <wp:positionV relativeFrom="paragraph">
                  <wp:posOffset>-5842806</wp:posOffset>
                </wp:positionV>
                <wp:extent cx="3247830" cy="1072100"/>
                <wp:effectExtent l="0" t="0" r="0" b="0"/>
                <wp:wrapNone/>
                <wp:docPr id="1759168912" name="Textruta 31"/>
                <wp:cNvGraphicFramePr/>
                <a:graphic xmlns:a="http://schemas.openxmlformats.org/drawingml/2006/main">
                  <a:graphicData uri="http://schemas.microsoft.com/office/word/2010/wordprocessingShape">
                    <wps:wsp>
                      <wps:cNvSpPr txBox="1"/>
                      <wps:spPr>
                        <a:xfrm>
                          <a:off x="0" y="0"/>
                          <a:ext cx="3247830" cy="1072100"/>
                        </a:xfrm>
                        <a:prstGeom prst="rect">
                          <a:avLst/>
                        </a:prstGeom>
                        <a:solidFill>
                          <a:schemeClr val="lt1"/>
                        </a:solidFill>
                        <a:ln w="6350">
                          <a:noFill/>
                        </a:ln>
                      </wps:spPr>
                      <wps:txbx>
                        <w:txbxContent>
                          <w:p w14:paraId="04EE63AF" w14:textId="77777777" w:rsidR="000F6597" w:rsidRPr="000F6597" w:rsidRDefault="000F6597" w:rsidP="00013F54">
                            <w:pPr>
                              <w:rPr>
                                <w:sz w:val="56"/>
                                <w:szCs w:val="52"/>
                              </w:rPr>
                            </w:pPr>
                            <w:r w:rsidRPr="000F6597">
                              <w:t>JavaScript-02</w:t>
                            </w:r>
                            <w:r w:rsidRPr="000F6597">
                              <w:br/>
                              <w:t>REST API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2DFEF2" id="Textruta 31" o:spid="_x0000_s1047" type="#_x0000_t202" style="position:absolute;left:0;text-align:left;margin-left:26.25pt;margin-top:-460.05pt;width:255.75pt;height:8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" fillcolor="white [3201]" stroked="f" strokeweight=".5pt">
                <v:textbox>
                  <w:txbxContent>
                    <w:p w14:paraId="04EE63AF" w14:textId="77777777" w:rsidR="000F6597" w:rsidRPr="000F6597" w:rsidRDefault="000F6597" w:rsidP="00013F54">
                      <w:pPr>
                        <w:rPr>
                          <w:sz w:val="56"/>
                          <w:szCs w:val="52"/>
                        </w:rPr>
                      </w:pPr>
                      <w:r w:rsidRPr="000F6597">
                        <w:t>JavaScript-02</w:t>
                      </w:r>
                      <w:r w:rsidRPr="000F6597">
                        <w:br/>
                        <w:t>REST API</w:t>
                      </w:r>
                    </w:p>
                  </w:txbxContent>
                </v:textbox>
              </v:shape>
            </w:pict>
          </mc:Fallback>
        </mc:AlternateContent>
      </w:r>
      <w:r w:rsidR="000A4A85" w:rsidRPr="000137B2">
        <w:rPr>
          <w:noProof/>
        </w:rPr>
        <w:drawing>
          <wp:inline distT="0" distB="0" distL="0" distR="0" wp14:anchorId="1F389B92" wp14:editId="44090212">
            <wp:extent cx="3190875" cy="5686425"/>
            <wp:effectExtent l="0" t="0" r="9525" b="9525"/>
            <wp:docPr id="174709164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90875" cy="5686425"/>
                    </a:xfrm>
                    <a:prstGeom prst="rect">
                      <a:avLst/>
                    </a:prstGeom>
                    <a:noFill/>
                  </pic:spPr>
                </pic:pic>
              </a:graphicData>
            </a:graphic>
          </wp:inline>
        </w:drawing>
      </w:r>
      <w:r w:rsidR="00F4692A" w:rsidRPr="000137B2">
        <w:br w:type="page"/>
      </w:r>
      <w:r w:rsidRPr="002419DC">
        <w:rPr>
          <w:rStyle w:val="Rubrik1Char"/>
        </w:rPr>
        <w:lastRenderedPageBreak/>
        <w:t>Webb-API:er</w:t>
      </w:r>
    </w:p>
    <w:p w14:paraId="66C311F6" w14:textId="77777777" w:rsidR="002419DC" w:rsidRDefault="002419DC" w:rsidP="002419DC">
      <w:r>
        <w:t>Webbläsaren innehåller mycket mer än bara kod för att visa HTML och CSS. Den har en mängd inbyggda verktyg och superkrafter som kallas för Web-API:er. I det här kapitlet ska vi titta närmare på två av de absolut mest användbara verktygen: hur vi sparar data direkt på användarens dator så att den finns kvar när sidan laddas om, samt hur vi skapar smart infinite scroll och lazy-loading med ett modernt verktyg som heter Intersection Observer.</w:t>
      </w:r>
    </w:p>
    <w:p w14:paraId="485A05E4" w14:textId="77777777" w:rsidR="002419DC" w:rsidRPr="00A73175" w:rsidRDefault="002419DC" w:rsidP="002419DC">
      <w:pPr>
        <w:pStyle w:val="Underrubrik"/>
        <w:rPr>
          <w:color w:val="061F57"/>
          <w:sz w:val="24"/>
        </w:rPr>
      </w:pPr>
      <w:r>
        <w:rPr>
          <w:color w:val="061F57"/>
          <w:sz w:val="24"/>
        </w:rPr>
        <w:pict w14:anchorId="084E8BE8">
          <v:rect id="_x0000_i1049" style="width:0;height:1.5pt" o:hralign="center" o:hrstd="t" o:hr="t" fillcolor="#a0a0a0" stroked="f"/>
        </w:pict>
      </w:r>
    </w:p>
    <w:p w14:paraId="3FCFADBE" w14:textId="77777777" w:rsidR="002419DC" w:rsidRDefault="002419DC" w:rsidP="002419DC">
      <w:pPr>
        <w:pStyle w:val="Rubrik2"/>
      </w:pPr>
      <w:r>
        <w:t>Web Storage – Kom ihåg data i webbläsaren</w:t>
      </w:r>
    </w:p>
    <w:p w14:paraId="1D4939BA" w14:textId="77777777" w:rsidR="002419DC" w:rsidRDefault="002419DC" w:rsidP="002419DC">
      <w:r>
        <w:t>När en användare laddar om en webbsida, eller navigerar till en ny undersida, nollställs alla JavaScript-variabler i minnet. Om du vill spara produkter i en kundvagn, eller komma ihåg om användaren har valt "mörkt tema", måste datan sparas någonstans.</w:t>
      </w:r>
    </w:p>
    <w:p w14:paraId="1D385709" w14:textId="77777777" w:rsidR="002419DC" w:rsidRDefault="002419DC" w:rsidP="002419DC">
      <w:r>
        <w:t>För detta har vi två fantastiska verktyg:</w:t>
      </w:r>
    </w:p>
    <w:p w14:paraId="156FAC2B" w14:textId="11212595" w:rsidR="002419DC" w:rsidRDefault="002419DC" w:rsidP="002419DC">
      <w:pPr>
        <w:pStyle w:val="Liststycke"/>
        <w:numPr>
          <w:ilvl w:val="0"/>
          <w:numId w:val="24"/>
        </w:numPr>
      </w:pPr>
      <w:r>
        <w:t>LocalStorage: Sparar datan permanent. Den finns kvar även om användaren stänger ner webbläsaren eller startar om datorn.</w:t>
      </w:r>
    </w:p>
    <w:p w14:paraId="782CB46D" w14:textId="161A299B" w:rsidR="002419DC" w:rsidRDefault="002419DC" w:rsidP="002419DC">
      <w:pPr>
        <w:pStyle w:val="Liststycke"/>
        <w:numPr>
          <w:ilvl w:val="0"/>
          <w:numId w:val="24"/>
        </w:numPr>
      </w:pPr>
      <w:r>
        <w:t>SessionStorage: Sparar datan temporärt. Datan raderas automatiskt så fort användaren stänger den specifika fliken.</w:t>
      </w:r>
    </w:p>
    <w:p w14:paraId="3E425E9F" w14:textId="77777777" w:rsidR="002419DC" w:rsidRDefault="002419DC" w:rsidP="002419DC"/>
    <w:tbl>
      <w:tblPr>
        <w:tblStyle w:val="Tabellrutnt"/>
        <w:tblW w:w="0" w:type="auto"/>
        <w:tblInd w:w="11" w:type="dxa"/>
        <w:tblBorders>
          <w:top w:val="none" w:sz="0" w:space="0" w:color="auto"/>
          <w:left w:val="single" w:sz="24" w:space="0" w:color="EE0000"/>
          <w:bottom w:val="none" w:sz="0" w:space="0" w:color="auto"/>
          <w:right w:val="none" w:sz="0" w:space="0" w:color="auto"/>
          <w:insideH w:val="none" w:sz="0" w:space="0" w:color="auto"/>
          <w:insideV w:val="none" w:sz="0" w:space="0" w:color="auto"/>
        </w:tblBorders>
        <w:shd w:val="clear" w:color="auto" w:fill="FFF5F5"/>
        <w:tblLook w:val="04A0" w:firstRow="1" w:lastRow="0" w:firstColumn="1" w:lastColumn="0" w:noHBand="0" w:noVBand="1"/>
      </w:tblPr>
      <w:tblGrid>
        <w:gridCol w:w="9991"/>
      </w:tblGrid>
      <w:tr w:rsidR="002419DC" w14:paraId="207FCDE6" w14:textId="77777777" w:rsidTr="002419DC">
        <w:tc>
          <w:tcPr>
            <w:tcW w:w="9991" w:type="dxa"/>
            <w:shd w:val="clear" w:color="auto" w:fill="FFF5F5"/>
          </w:tcPr>
          <w:p w14:paraId="242AC05D" w14:textId="77777777" w:rsidR="002419DC" w:rsidRDefault="002419DC" w:rsidP="00D120C9">
            <w:pPr>
              <w:spacing w:before="120"/>
              <w:ind w:left="181"/>
            </w:pPr>
            <w:r w:rsidRPr="00D2339F">
              <w:rPr>
                <w:rFonts w:ascii="Segoe UI Emoji" w:hAnsi="Segoe UI Emoji" w:cs="Segoe UI Emoji"/>
                <w:color w:val="EE0000"/>
              </w:rPr>
              <w:t xml:space="preserve">⚠️ </w:t>
            </w:r>
            <w:r w:rsidRPr="00D2339F">
              <w:rPr>
                <w:color w:val="EE0000"/>
              </w:rPr>
              <w:t>VIKTIGT !</w:t>
            </w:r>
          </w:p>
          <w:p w14:paraId="172278C5" w14:textId="50A8F20E" w:rsidR="002419DC" w:rsidRPr="00D2339F" w:rsidRDefault="002419DC" w:rsidP="00D120C9">
            <w:pPr>
              <w:spacing w:before="120"/>
              <w:ind w:left="181"/>
              <w:rPr>
                <w:color w:val="414141"/>
              </w:rPr>
            </w:pPr>
            <w:r w:rsidRPr="002419DC">
              <w:rPr>
                <w:color w:val="414141"/>
              </w:rPr>
              <w:t>Båd</w:t>
            </w:r>
            <w:r>
              <w:rPr>
                <w:color w:val="414141"/>
              </w:rPr>
              <w:t xml:space="preserve">e </w:t>
            </w:r>
            <w:r w:rsidRPr="002419DC">
              <w:rPr>
                <w:b/>
                <w:bCs/>
                <w:color w:val="414141"/>
              </w:rPr>
              <w:t>LocalStorage</w:t>
            </w:r>
            <w:r>
              <w:rPr>
                <w:color w:val="414141"/>
              </w:rPr>
              <w:t xml:space="preserve"> och </w:t>
            </w:r>
            <w:r w:rsidRPr="002419DC">
              <w:rPr>
                <w:b/>
                <w:bCs/>
                <w:color w:val="414141"/>
              </w:rPr>
              <w:t>SessionStorage</w:t>
            </w:r>
            <w:r w:rsidRPr="002419DC">
              <w:rPr>
                <w:color w:val="414141"/>
              </w:rPr>
              <w:t xml:space="preserve"> kan bara spara textsträngar. Om vi vill spara objekt eller arrayer måste vi omvandla dem till JSON-strängar först</w:t>
            </w:r>
            <w:r>
              <w:rPr>
                <w:color w:val="414141"/>
              </w:rPr>
              <w:t>.</w:t>
            </w:r>
          </w:p>
        </w:tc>
      </w:tr>
    </w:tbl>
    <w:p w14:paraId="2215BCFE" w14:textId="77777777" w:rsidR="002419DC" w:rsidRDefault="002419DC" w:rsidP="002419DC"/>
    <w:p w14:paraId="30927E10" w14:textId="77777777" w:rsidR="002419DC" w:rsidRDefault="002419DC">
      <w:pPr>
        <w:spacing w:after="160" w:line="278" w:lineRule="auto"/>
        <w:ind w:left="0" w:firstLine="0"/>
        <w:rPr>
          <w:rFonts w:ascii="Consolas" w:hAnsi="Consolas"/>
          <w:color w:val="156082" w:themeColor="accent1"/>
          <w:sz w:val="20"/>
          <w:szCs w:val="20"/>
        </w:rPr>
      </w:pPr>
      <w:r>
        <w:br w:type="page"/>
      </w:r>
    </w:p>
    <w:p w14:paraId="536BBD67" w14:textId="4E8DCA30" w:rsidR="002419DC" w:rsidRDefault="002419DC" w:rsidP="002419DC">
      <w:pPr>
        <w:pStyle w:val="Kodstycke"/>
      </w:pPr>
      <w:r>
        <w:lastRenderedPageBreak/>
        <w:t>// Data vi vill spara</w:t>
      </w:r>
    </w:p>
    <w:p w14:paraId="674DF075" w14:textId="77777777" w:rsidR="002419DC" w:rsidRDefault="002419DC" w:rsidP="002419DC">
      <w:pPr>
        <w:pStyle w:val="Kodstycke"/>
      </w:pPr>
      <w:r>
        <w:t>const installningar = {</w:t>
      </w:r>
    </w:p>
    <w:p w14:paraId="340EA2C1" w14:textId="77777777" w:rsidR="002419DC" w:rsidRDefault="002419DC" w:rsidP="002419DC">
      <w:pPr>
        <w:pStyle w:val="Kodstycke"/>
      </w:pPr>
      <w:r>
        <w:t xml:space="preserve">  tema: 'morkt',</w:t>
      </w:r>
    </w:p>
    <w:p w14:paraId="30868F52" w14:textId="77777777" w:rsidR="002419DC" w:rsidRDefault="002419DC" w:rsidP="002419DC">
      <w:pPr>
        <w:pStyle w:val="Kodstycke"/>
      </w:pPr>
      <w:r>
        <w:t xml:space="preserve">  volym: 80</w:t>
      </w:r>
    </w:p>
    <w:p w14:paraId="35350206" w14:textId="77777777" w:rsidR="002419DC" w:rsidRDefault="002419DC" w:rsidP="002419DC">
      <w:pPr>
        <w:pStyle w:val="Kodstycke"/>
      </w:pPr>
      <w:r>
        <w:t>};</w:t>
      </w:r>
    </w:p>
    <w:p w14:paraId="4D9B73B9" w14:textId="77777777" w:rsidR="002419DC" w:rsidRDefault="002419DC" w:rsidP="002419DC">
      <w:pPr>
        <w:pStyle w:val="Kodstycke"/>
      </w:pPr>
    </w:p>
    <w:p w14:paraId="5FB36E5A" w14:textId="77777777" w:rsidR="002419DC" w:rsidRDefault="002419DC" w:rsidP="002419DC">
      <w:pPr>
        <w:pStyle w:val="Kodstycke"/>
      </w:pPr>
      <w:r>
        <w:t>// 1. SPARA: Vi gör om objektet till text med JSON.stringify() innan vi sparar</w:t>
      </w:r>
    </w:p>
    <w:p w14:paraId="019D4CFD" w14:textId="77777777" w:rsidR="002419DC" w:rsidRDefault="002419DC" w:rsidP="002419DC">
      <w:pPr>
        <w:pStyle w:val="Kodstycke"/>
      </w:pPr>
      <w:r>
        <w:t>localStorage.setItem('anvandar_val', JSON.stringify(installningar));</w:t>
      </w:r>
    </w:p>
    <w:p w14:paraId="0A9F34AB" w14:textId="77777777" w:rsidR="002419DC" w:rsidRDefault="002419DC" w:rsidP="002419DC">
      <w:pPr>
        <w:pStyle w:val="Kodstycke"/>
      </w:pPr>
    </w:p>
    <w:p w14:paraId="18B444CA" w14:textId="77777777" w:rsidR="002419DC" w:rsidRDefault="002419DC" w:rsidP="002419DC">
      <w:pPr>
        <w:pStyle w:val="Kodstycke"/>
      </w:pPr>
      <w:r>
        <w:t>// ... Sidan laddas om eller användaren stänger fliken ...</w:t>
      </w:r>
    </w:p>
    <w:p w14:paraId="56BFAEFE" w14:textId="77777777" w:rsidR="002419DC" w:rsidRDefault="002419DC" w:rsidP="002419DC">
      <w:pPr>
        <w:pStyle w:val="Kodstycke"/>
      </w:pPr>
    </w:p>
    <w:p w14:paraId="12A931E9" w14:textId="77777777" w:rsidR="002419DC" w:rsidRDefault="002419DC" w:rsidP="002419DC">
      <w:pPr>
        <w:pStyle w:val="Kodstycke"/>
      </w:pPr>
      <w:r>
        <w:t>// 2. HÄMTA: Vi hämtar textsträngen från minnet</w:t>
      </w:r>
    </w:p>
    <w:p w14:paraId="7FEC7B87" w14:textId="77777777" w:rsidR="002419DC" w:rsidRDefault="002419DC" w:rsidP="002419DC">
      <w:pPr>
        <w:pStyle w:val="Kodstycke"/>
      </w:pPr>
      <w:r>
        <w:t>const sparadText = localStorage.getItem('anvandar_val');</w:t>
      </w:r>
    </w:p>
    <w:p w14:paraId="2E4BD99D" w14:textId="77777777" w:rsidR="002419DC" w:rsidRDefault="002419DC" w:rsidP="002419DC">
      <w:pPr>
        <w:pStyle w:val="Kodstycke"/>
      </w:pPr>
    </w:p>
    <w:p w14:paraId="2EE82158" w14:textId="77777777" w:rsidR="002419DC" w:rsidRDefault="002419DC" w:rsidP="002419DC">
      <w:pPr>
        <w:pStyle w:val="Kodstycke"/>
      </w:pPr>
      <w:r>
        <w:t>// 3. OMVANDLA: Vi gör om texten till ett JavaScript-objekt igen med SON.parse()</w:t>
      </w:r>
    </w:p>
    <w:p w14:paraId="1A54077C" w14:textId="77777777" w:rsidR="002419DC" w:rsidRDefault="002419DC" w:rsidP="002419DC">
      <w:pPr>
        <w:pStyle w:val="Kodstycke"/>
      </w:pPr>
      <w:r>
        <w:t>const laddadeInstallningar = JSON.parse(sparadText);</w:t>
      </w:r>
    </w:p>
    <w:p w14:paraId="24AFE3B6" w14:textId="77777777" w:rsidR="002419DC" w:rsidRDefault="002419DC" w:rsidP="002419DC">
      <w:pPr>
        <w:pStyle w:val="Kodstycke"/>
      </w:pPr>
    </w:p>
    <w:p w14:paraId="0ABF716C" w14:textId="77777777" w:rsidR="002419DC" w:rsidRDefault="002419DC" w:rsidP="002419DC">
      <w:pPr>
        <w:pStyle w:val="Kodstycke"/>
      </w:pPr>
      <w:r>
        <w:t>console.log(laddadeInstallningar.tema); // Utskrift: morkt</w:t>
      </w:r>
    </w:p>
    <w:p w14:paraId="6D6EE777" w14:textId="77777777" w:rsidR="002419DC" w:rsidRDefault="002419DC" w:rsidP="002419DC">
      <w:pPr>
        <w:pStyle w:val="Bildtext"/>
      </w:pPr>
      <w:r>
        <w:t>Bild 1 Med JSON.stringify och JSON.parse kan vi enkelt spara och hämta komplex data.</w:t>
      </w:r>
    </w:p>
    <w:p w14:paraId="34C2C4AD" w14:textId="77777777" w:rsidR="002419DC" w:rsidRPr="00A73175" w:rsidRDefault="002419DC" w:rsidP="002419DC">
      <w:pPr>
        <w:pStyle w:val="Underrubrik"/>
        <w:rPr>
          <w:color w:val="061F57"/>
          <w:sz w:val="24"/>
        </w:rPr>
      </w:pPr>
      <w:r>
        <w:rPr>
          <w:color w:val="061F57"/>
          <w:sz w:val="24"/>
        </w:rPr>
        <w:pict w14:anchorId="40B9D8E6">
          <v:rect id="_x0000_i1051" style="width:0;height:1.5pt" o:hralign="center" o:hrstd="t" o:hr="t" fillcolor="#a0a0a0" stroked="f"/>
        </w:pict>
      </w:r>
    </w:p>
    <w:p w14:paraId="2D70A0CD" w14:textId="77777777" w:rsidR="002419DC" w:rsidRDefault="002419DC" w:rsidP="002419DC">
      <w:pPr>
        <w:pStyle w:val="Rubrik2"/>
      </w:pPr>
      <w:r>
        <w:t>Intersection Observer – Styr vad som syns på skärmen</w:t>
      </w:r>
    </w:p>
    <w:p w14:paraId="54D5A3D9" w14:textId="77777777" w:rsidR="002419DC" w:rsidRDefault="002419DC" w:rsidP="002419DC">
      <w:r>
        <w:t>Förr i tiden, om man ville veta när ett visst element dök upp på skärmen (t.ex. för att starta en animation eller ladda fler produkter när användaren scrollat till botten), var man tvungen att lyssna på webbläsarens scroll-event. Det gjorde sidan väldigt långsam eftersom scroll-funktionen triggades hundratals gånger i sekunden.</w:t>
      </w:r>
    </w:p>
    <w:p w14:paraId="22FBB1B2" w14:textId="77777777" w:rsidR="002419DC" w:rsidRDefault="002419DC" w:rsidP="002419DC">
      <w:r>
        <w:t>Idag använder vi Intersection Observer API. Det är som att sätta en dold kamera på ett specifikt HTML-element på sidan. Vi ber webbläsaren att hålla utkik och säga till bara när elementet faktiskt kliver in i eller lämnar användarens synfält (skärmen).</w:t>
      </w:r>
    </w:p>
    <w:p w14:paraId="2CDCC8CA" w14:textId="77777777" w:rsidR="002419DC" w:rsidRDefault="002419DC" w:rsidP="002419DC">
      <w:r>
        <w:t>Detta är det perfekta verktyget för att bygga Infinite Scroll (att ladda mer innehåll automatiskt när man når botten) eller Lazy Loading (att inte ladda tunga bilder förrän användaren faktiskt scrollat ner till dem).</w:t>
      </w:r>
    </w:p>
    <w:p w14:paraId="4385D029" w14:textId="77777777" w:rsidR="002419DC" w:rsidRDefault="002419DC">
      <w:pPr>
        <w:spacing w:after="160" w:line="278" w:lineRule="auto"/>
        <w:ind w:left="0" w:firstLine="0"/>
        <w:rPr>
          <w:rFonts w:ascii="Consolas" w:hAnsi="Consolas"/>
          <w:color w:val="156082" w:themeColor="accent1"/>
          <w:sz w:val="20"/>
          <w:szCs w:val="20"/>
        </w:rPr>
      </w:pPr>
      <w:r>
        <w:br w:type="page"/>
      </w:r>
    </w:p>
    <w:p w14:paraId="5046B3CB" w14:textId="25F85947" w:rsidR="002419DC" w:rsidRDefault="002419DC" w:rsidP="002419DC">
      <w:pPr>
        <w:pStyle w:val="Kodstycke"/>
      </w:pPr>
      <w:r>
        <w:lastRenderedPageBreak/>
        <w:t>┌───────────────────────────────┐</w:t>
      </w:r>
    </w:p>
    <w:p w14:paraId="436C5820" w14:textId="77777777" w:rsidR="002419DC" w:rsidRDefault="002419DC" w:rsidP="002419DC">
      <w:pPr>
        <w:pStyle w:val="Kodstycke"/>
      </w:pPr>
      <w:r>
        <w:t xml:space="preserve">│  Webbläsarens skärm (Synlig)  │ </w:t>
      </w:r>
    </w:p>
    <w:p w14:paraId="2E7D9440" w14:textId="77777777" w:rsidR="002419DC" w:rsidRDefault="002419DC" w:rsidP="002419DC">
      <w:pPr>
        <w:pStyle w:val="Kodstycke"/>
      </w:pPr>
      <w:r>
        <w:t>│                               │</w:t>
      </w:r>
    </w:p>
    <w:p w14:paraId="22AD1FD0" w14:textId="77777777" w:rsidR="002419DC" w:rsidRDefault="002419DC" w:rsidP="002419DC">
      <w:pPr>
        <w:pStyle w:val="Kodstycke"/>
      </w:pPr>
      <w:r>
        <w:t>│  [ Vanligt innehåll ]         │</w:t>
      </w:r>
    </w:p>
    <w:p w14:paraId="66AA29C1" w14:textId="77777777" w:rsidR="002419DC" w:rsidRDefault="002419DC" w:rsidP="002419DC">
      <w:pPr>
        <w:pStyle w:val="Kodstycke"/>
      </w:pPr>
      <w:r>
        <w:t>└───────────────────────────────┘</w:t>
      </w:r>
    </w:p>
    <w:p w14:paraId="2910BDFC" w14:textId="77777777" w:rsidR="002419DC" w:rsidRDefault="002419DC" w:rsidP="002419DC">
      <w:pPr>
        <w:pStyle w:val="Kodstycke"/>
      </w:pPr>
      <w:r>
        <w:t xml:space="preserve">   (Användaren scrollar ner...)</w:t>
      </w:r>
    </w:p>
    <w:p w14:paraId="02554378" w14:textId="77777777" w:rsidR="002419DC" w:rsidRDefault="002419DC" w:rsidP="002419DC">
      <w:pPr>
        <w:pStyle w:val="Kodstycke"/>
      </w:pPr>
      <w:r>
        <w:t xml:space="preserve">               │ </w:t>
      </w:r>
    </w:p>
    <w:p w14:paraId="1C09FAAF" w14:textId="77777777" w:rsidR="002419DC" w:rsidRDefault="002419DC" w:rsidP="002419DC">
      <w:pPr>
        <w:pStyle w:val="Kodstycke"/>
      </w:pPr>
      <w:r>
        <w:t xml:space="preserve">               ▼</w:t>
      </w:r>
    </w:p>
    <w:p w14:paraId="45E2C5DF" w14:textId="77777777" w:rsidR="002419DC" w:rsidRDefault="002419DC" w:rsidP="002419DC">
      <w:pPr>
        <w:pStyle w:val="Kodstycke"/>
      </w:pPr>
      <w:r>
        <w:t>┌───────────────────────────────┐</w:t>
      </w:r>
    </w:p>
    <w:p w14:paraId="27CDD2A1" w14:textId="77777777" w:rsidR="002419DC" w:rsidRDefault="002419DC" w:rsidP="002419DC">
      <w:pPr>
        <w:pStyle w:val="Kodstycke"/>
      </w:pPr>
      <w:r>
        <w:t>│  [ Sista elementet på sidan   │ ──</w:t>
      </w:r>
      <w:r>
        <w:rPr>
          <w:rFonts w:ascii="Segoe UI Symbol" w:hAnsi="Segoe UI Symbol" w:cs="Segoe UI Symbol"/>
        </w:rPr>
        <w:t>➔</w:t>
      </w:r>
      <w:r>
        <w:t xml:space="preserve"> </w:t>
      </w:r>
      <w:r>
        <w:rPr>
          <w:rFonts w:ascii="Segoe UI Emoji" w:hAnsi="Segoe UI Emoji" w:cs="Segoe UI Emoji"/>
        </w:rPr>
        <w:t>⚡</w:t>
      </w:r>
      <w:r>
        <w:t xml:space="preserve"> DETEKTERAT!</w:t>
      </w:r>
    </w:p>
    <w:p w14:paraId="1E16436E" w14:textId="77777777" w:rsidR="002419DC" w:rsidRDefault="002419DC" w:rsidP="002419DC">
      <w:pPr>
        <w:pStyle w:val="Kodstycke"/>
      </w:pPr>
      <w:r>
        <w:t>│                               │ ──</w:t>
      </w:r>
      <w:r>
        <w:rPr>
          <w:rFonts w:ascii="Segoe UI Symbol" w:hAnsi="Segoe UI Symbol" w:cs="Segoe UI Symbol"/>
        </w:rPr>
        <w:t>➔</w:t>
      </w:r>
      <w:r>
        <w:t xml:space="preserve"> (K</w:t>
      </w:r>
      <w:r>
        <w:rPr>
          <w:rFonts w:ascii="Arial" w:hAnsi="Arial"/>
        </w:rPr>
        <w:t>ö</w:t>
      </w:r>
      <w:r>
        <w:t>r funktion: H</w:t>
      </w:r>
      <w:r>
        <w:rPr>
          <w:rFonts w:ascii="Arial" w:hAnsi="Arial"/>
        </w:rPr>
        <w:t>ä</w:t>
      </w:r>
      <w:r>
        <w:t>mta mer data!)</w:t>
      </w:r>
    </w:p>
    <w:p w14:paraId="57259DBD" w14:textId="77777777" w:rsidR="002419DC" w:rsidRDefault="002419DC" w:rsidP="002419DC">
      <w:pPr>
        <w:pStyle w:val="Kodstycke"/>
      </w:pPr>
      <w:r>
        <w:t>│                               │</w:t>
      </w:r>
    </w:p>
    <w:p w14:paraId="59214023" w14:textId="77777777" w:rsidR="002419DC" w:rsidRDefault="002419DC" w:rsidP="002419DC">
      <w:pPr>
        <w:pStyle w:val="Kodstycke"/>
      </w:pPr>
      <w:r>
        <w:t>└───────────────────────────────┘</w:t>
      </w:r>
    </w:p>
    <w:p w14:paraId="6BA66ECE" w14:textId="77777777" w:rsidR="002419DC" w:rsidRDefault="002419DC" w:rsidP="002419DC">
      <w:pPr>
        <w:pStyle w:val="Bildtext"/>
      </w:pPr>
      <w:r>
        <w:t>Bild 2 Observatören utlöser vår funktion när övervakade elementet blir synligt för användaren.</w:t>
      </w:r>
    </w:p>
    <w:p w14:paraId="6AF5CAD9" w14:textId="77777777" w:rsidR="002419DC" w:rsidRDefault="002419DC" w:rsidP="002419DC">
      <w:r>
        <w:t>Här lägger vi en osynlig "laddnings-låda" längst ner på vår sida. När den syns på skärmen vet vi att det är dags att hämta mer data.</w:t>
      </w:r>
    </w:p>
    <w:p w14:paraId="7273C3F7" w14:textId="77777777" w:rsidR="002419DC" w:rsidRDefault="002419DC" w:rsidP="002419DC">
      <w:pPr>
        <w:pStyle w:val="Kodstycke"/>
      </w:pPr>
      <w:r>
        <w:t>// 1. Funktionen som ska köras när elementet syns på skärmen</w:t>
      </w:r>
    </w:p>
    <w:p w14:paraId="5E31D28A" w14:textId="77777777" w:rsidR="002419DC" w:rsidRDefault="002419DC" w:rsidP="002419DC">
      <w:pPr>
        <w:pStyle w:val="Kodstycke"/>
      </w:pPr>
      <w:r>
        <w:t>const hanteraSynlighet = (entries) =&gt; {</w:t>
      </w:r>
    </w:p>
    <w:p w14:paraId="3866E30E" w14:textId="77777777" w:rsidR="002419DC" w:rsidRDefault="002419DC" w:rsidP="002419DC">
      <w:pPr>
        <w:pStyle w:val="Kodstycke"/>
      </w:pPr>
      <w:r>
        <w:t xml:space="preserve">  entries.forEach((entry) =&gt; {</w:t>
      </w:r>
    </w:p>
    <w:p w14:paraId="5E2171A4" w14:textId="77777777" w:rsidR="002419DC" w:rsidRDefault="002419DC" w:rsidP="002419DC">
      <w:pPr>
        <w:pStyle w:val="Kodstycke"/>
      </w:pPr>
      <w:r>
        <w:t xml:space="preserve">    // entry.isIntersecting blir TRUE i det ögonblick elementet syns på skärmen</w:t>
      </w:r>
    </w:p>
    <w:p w14:paraId="44118D73" w14:textId="77777777" w:rsidR="002419DC" w:rsidRDefault="002419DC" w:rsidP="002419DC">
      <w:pPr>
        <w:pStyle w:val="Kodstycke"/>
      </w:pPr>
      <w:r>
        <w:t xml:space="preserve">    if (entry.isIntersecting) {</w:t>
      </w:r>
    </w:p>
    <w:p w14:paraId="706C4BB1" w14:textId="77777777" w:rsidR="002419DC" w:rsidRDefault="002419DC" w:rsidP="002419DC">
      <w:pPr>
        <w:pStyle w:val="Kodstycke"/>
      </w:pPr>
      <w:r>
        <w:t xml:space="preserve">      console.log("Användaren har nått botten! Hämtar fler produkter...");</w:t>
      </w:r>
    </w:p>
    <w:p w14:paraId="05A0BA1E" w14:textId="77777777" w:rsidR="002419DC" w:rsidRDefault="002419DC" w:rsidP="002419DC">
      <w:pPr>
        <w:pStyle w:val="Kodstycke"/>
      </w:pPr>
      <w:r>
        <w:t xml:space="preserve">      // Här skulle du göra ett fetch-anrop för att hämta mer data!</w:t>
      </w:r>
    </w:p>
    <w:p w14:paraId="0210CB46" w14:textId="77777777" w:rsidR="002419DC" w:rsidRDefault="002419DC" w:rsidP="002419DC">
      <w:pPr>
        <w:pStyle w:val="Kodstycke"/>
      </w:pPr>
      <w:r>
        <w:t xml:space="preserve">    }</w:t>
      </w:r>
    </w:p>
    <w:p w14:paraId="5952DCA6" w14:textId="77777777" w:rsidR="002419DC" w:rsidRDefault="002419DC" w:rsidP="002419DC">
      <w:pPr>
        <w:pStyle w:val="Kodstycke"/>
      </w:pPr>
      <w:r>
        <w:t xml:space="preserve">  });</w:t>
      </w:r>
    </w:p>
    <w:p w14:paraId="5AE7AA31" w14:textId="77777777" w:rsidR="002419DC" w:rsidRDefault="002419DC" w:rsidP="002419DC">
      <w:pPr>
        <w:pStyle w:val="Kodstycke"/>
      </w:pPr>
      <w:r>
        <w:t>};</w:t>
      </w:r>
    </w:p>
    <w:p w14:paraId="0478FB23" w14:textId="77777777" w:rsidR="002419DC" w:rsidRDefault="002419DC" w:rsidP="002419DC">
      <w:pPr>
        <w:pStyle w:val="Kodstycke"/>
      </w:pPr>
    </w:p>
    <w:p w14:paraId="30471F52" w14:textId="77777777" w:rsidR="002419DC" w:rsidRDefault="002419DC" w:rsidP="002419DC">
      <w:pPr>
        <w:pStyle w:val="Kodstycke"/>
      </w:pPr>
      <w:r>
        <w:t>// 2. Skapa själva observatören (kameran)</w:t>
      </w:r>
    </w:p>
    <w:p w14:paraId="338949B5" w14:textId="77777777" w:rsidR="002419DC" w:rsidRDefault="002419DC" w:rsidP="002419DC">
      <w:pPr>
        <w:pStyle w:val="Kodstycke"/>
      </w:pPr>
      <w:r>
        <w:t>const observator = new IntersectionObserver(hanteraSynlighet);</w:t>
      </w:r>
    </w:p>
    <w:p w14:paraId="34DD7215" w14:textId="77777777" w:rsidR="002419DC" w:rsidRDefault="002419DC" w:rsidP="002419DC">
      <w:pPr>
        <w:pStyle w:val="Kodstycke"/>
      </w:pPr>
    </w:p>
    <w:p w14:paraId="2E6E547D" w14:textId="77777777" w:rsidR="002419DC" w:rsidRDefault="002419DC" w:rsidP="002419DC">
      <w:pPr>
        <w:pStyle w:val="Kodstycke"/>
      </w:pPr>
      <w:r>
        <w:t>// 3. Säg åt kameran vilket element den ska hålla koll på</w:t>
      </w:r>
    </w:p>
    <w:p w14:paraId="59AC167A" w14:textId="77777777" w:rsidR="002419DC" w:rsidRDefault="002419DC" w:rsidP="002419DC">
      <w:pPr>
        <w:pStyle w:val="Kodstycke"/>
      </w:pPr>
      <w:r>
        <w:t>const laddningsMarkor = document.querySelector('#bottom-marker');</w:t>
      </w:r>
    </w:p>
    <w:p w14:paraId="39E722B5" w14:textId="77777777" w:rsidR="002419DC" w:rsidRDefault="002419DC" w:rsidP="002419DC">
      <w:pPr>
        <w:pStyle w:val="Kodstycke"/>
      </w:pPr>
      <w:r>
        <w:t>observator.observe(laddningsMarkor);</w:t>
      </w:r>
    </w:p>
    <w:p w14:paraId="732B522B" w14:textId="77777777" w:rsidR="002419DC" w:rsidRDefault="002419DC" w:rsidP="002419DC">
      <w:pPr>
        <w:pStyle w:val="Bildtext"/>
      </w:pPr>
      <w:r>
        <w:t>Bild 3 Genom att använda IntersectionObserver reagerar koden bara när det behövs.</w:t>
      </w:r>
    </w:p>
    <w:p w14:paraId="297B2F11" w14:textId="77777777" w:rsidR="002419DC" w:rsidRPr="00A73175" w:rsidRDefault="002419DC" w:rsidP="002419DC">
      <w:pPr>
        <w:pStyle w:val="Underrubrik"/>
        <w:rPr>
          <w:color w:val="061F57"/>
          <w:sz w:val="24"/>
        </w:rPr>
      </w:pPr>
      <w:r>
        <w:rPr>
          <w:color w:val="061F57"/>
          <w:sz w:val="24"/>
        </w:rPr>
        <w:pict w14:anchorId="2EFFE183">
          <v:rect id="_x0000_i1052" style="width:0;height:1.5pt" o:hralign="center" o:hrstd="t" o:hr="t" fillcolor="#a0a0a0" stroked="f"/>
        </w:pict>
      </w:r>
    </w:p>
    <w:p w14:paraId="47ED5CE8" w14:textId="77777777" w:rsidR="002419DC" w:rsidRDefault="002419DC">
      <w:pPr>
        <w:spacing w:after="160" w:line="278" w:lineRule="auto"/>
        <w:ind w:left="0" w:firstLine="0"/>
      </w:pPr>
      <w:r>
        <w:br w:type="page"/>
      </w:r>
    </w:p>
    <w:p w14:paraId="311E1331" w14:textId="75C955CC" w:rsidR="002419DC" w:rsidRDefault="002419DC" w:rsidP="002419DC">
      <w:pPr>
        <w:pStyle w:val="Rubrik2"/>
      </w:pPr>
      <w:r>
        <w:lastRenderedPageBreak/>
        <w:t>Lazy loading</w:t>
      </w:r>
    </w:p>
    <w:p w14:paraId="2B415A8D" w14:textId="6F89FD0C" w:rsidR="002419DC" w:rsidRPr="002419DC" w:rsidRDefault="002419DC" w:rsidP="002419DC">
      <w:pPr>
        <w:rPr>
          <w:lang w:val="en-SE"/>
        </w:rPr>
      </w:pPr>
      <w:r w:rsidRPr="002419DC">
        <w:rPr>
          <w:lang w:val="en-SE"/>
        </w:rPr>
        <w:t xml:space="preserve">Intersection Observer kan användas för att skapa en osynlig markör längst ner på en sida för att bygga en "infinite scroll". Men det här API:et har en annan ovärderlig superkraft: </w:t>
      </w:r>
      <w:r w:rsidRPr="002419DC">
        <w:rPr>
          <w:b/>
          <w:bCs/>
          <w:lang w:val="en-SE"/>
        </w:rPr>
        <w:t>Lazy Loading</w:t>
      </w:r>
      <w:r w:rsidRPr="002419DC">
        <w:rPr>
          <w:lang w:val="en-SE"/>
        </w:rPr>
        <w:t>.</w:t>
      </w:r>
      <w:r>
        <w:rPr>
          <w:lang w:val="en-SE"/>
        </w:rPr>
        <w:t xml:space="preserve"> </w:t>
      </w:r>
      <w:r w:rsidRPr="002419DC">
        <w:rPr>
          <w:lang w:val="en-SE"/>
        </w:rPr>
        <w:t xml:space="preserve">I det här kapitlet ska vi fördjupa oss i hur vi sparar enormt mycket nätverkstrafik genom att inte ladda bilder förrän de faktiskt syns på skärmen, samt lära oss hur vi skapar våra helt egna händelser i webbläsaren med </w:t>
      </w:r>
      <w:r w:rsidRPr="002419DC">
        <w:rPr>
          <w:b/>
          <w:bCs/>
          <w:lang w:val="en-SE"/>
        </w:rPr>
        <w:t>Custom Events</w:t>
      </w:r>
      <w:r w:rsidRPr="002419DC">
        <w:rPr>
          <w:lang w:val="en-SE"/>
        </w:rPr>
        <w:t>.</w:t>
      </w:r>
    </w:p>
    <w:p w14:paraId="053B9430" w14:textId="77777777" w:rsidR="002419DC" w:rsidRPr="002419DC" w:rsidRDefault="002419DC" w:rsidP="002419DC">
      <w:pPr>
        <w:rPr>
          <w:lang w:val="en-SE"/>
        </w:rPr>
      </w:pPr>
      <w:r w:rsidRPr="002419DC">
        <w:rPr>
          <w:lang w:val="en-SE"/>
        </w:rPr>
        <w:pict w14:anchorId="47E2CAEA">
          <v:rect id="_x0000_i1043" style="width:0;height:1.5pt" o:hralign="center" o:hrstd="t" o:hr="t" fillcolor="#a0a0a0" stroked="f"/>
        </w:pict>
      </w:r>
    </w:p>
    <w:p w14:paraId="59B0BB6B" w14:textId="7823AC9E" w:rsidR="002419DC" w:rsidRPr="002419DC" w:rsidRDefault="002419DC" w:rsidP="002419DC">
      <w:pPr>
        <w:pStyle w:val="Rubrik3"/>
        <w:rPr>
          <w:lang w:val="en-SE"/>
        </w:rPr>
      </w:pPr>
      <w:r w:rsidRPr="002419DC">
        <w:rPr>
          <w:lang w:val="en-SE"/>
        </w:rPr>
        <w:t>Avancerad Intersection Observer: Lazy Loading av bilder</w:t>
      </w:r>
    </w:p>
    <w:p w14:paraId="6C12EABC" w14:textId="77777777" w:rsidR="002419DC" w:rsidRPr="002419DC" w:rsidRDefault="002419DC" w:rsidP="002419DC">
      <w:pPr>
        <w:rPr>
          <w:lang w:val="en-SE"/>
        </w:rPr>
      </w:pPr>
      <w:r w:rsidRPr="002419DC">
        <w:rPr>
          <w:lang w:val="en-SE"/>
        </w:rPr>
        <w:t>När en webbläsare möter en &lt;img src="stor-bild.jpg"&gt; i din HTML, laddar den ner bilden direkt, även om bilden ligger längst ner på sidan och användaren kanske aldrig scrollar dit. Om du har en blogg eller webbshop med 50 högupplösta bilder blir sidan seg och slösar på användarens mobildata.</w:t>
      </w:r>
    </w:p>
    <w:p w14:paraId="2CC41998" w14:textId="77777777" w:rsidR="002419DC" w:rsidRPr="002419DC" w:rsidRDefault="002419DC" w:rsidP="002419DC">
      <w:pPr>
        <w:rPr>
          <w:lang w:val="en-SE"/>
        </w:rPr>
      </w:pPr>
      <w:r w:rsidRPr="002419DC">
        <w:rPr>
          <w:lang w:val="en-SE"/>
        </w:rPr>
        <w:t xml:space="preserve">Med </w:t>
      </w:r>
      <w:r w:rsidRPr="002419DC">
        <w:rPr>
          <w:b/>
          <w:bCs/>
          <w:lang w:val="en-SE"/>
        </w:rPr>
        <w:t>Lazy Loading</w:t>
      </w:r>
      <w:r w:rsidRPr="002419DC">
        <w:rPr>
          <w:lang w:val="en-SE"/>
        </w:rPr>
        <w:t xml:space="preserve"> lägger vi bildens riktiga länk i ett tillfälligt attribut (ofta kallat data-src) och lämnar den vanliga src tom (eller med en liten grå placeholder-ruta). Sedan ber vi vår </w:t>
      </w:r>
      <w:r w:rsidRPr="002419DC">
        <w:rPr>
          <w:i/>
          <w:iCs/>
          <w:lang w:val="en-SE"/>
        </w:rPr>
        <w:t>Intersection Observer</w:t>
      </w:r>
      <w:r w:rsidRPr="002419DC">
        <w:rPr>
          <w:lang w:val="en-SE"/>
        </w:rPr>
        <w:t xml:space="preserve"> att hålla koll på bilderna. Så fort en bild kliver in på skärmen flyttar vi länken till src så att bilden laddas!</w:t>
      </w:r>
    </w:p>
    <w:p w14:paraId="35AABBAE" w14:textId="2BEBBC1A" w:rsidR="002419DC" w:rsidRPr="002419DC" w:rsidRDefault="002419DC" w:rsidP="002419DC">
      <w:pPr>
        <w:pStyle w:val="Kodstycke"/>
        <w:rPr>
          <w:lang w:val="en-SE"/>
        </w:rPr>
      </w:pPr>
      <w:r w:rsidRPr="002419DC">
        <w:rPr>
          <w:lang w:val="en-SE"/>
        </w:rPr>
        <w:t>UTANFÖR SKÄRMEN:  &lt;img src="placeholder.jpg" data-src="tung-bild.jpg"&gt;</w:t>
      </w:r>
      <w:r>
        <w:rPr>
          <w:lang w:val="en-SE"/>
        </w:rPr>
        <w:br/>
      </w:r>
      <w:r w:rsidRPr="002419DC">
        <w:rPr>
          <w:lang w:val="en-SE"/>
        </w:rPr>
        <w:t>(Ingen tung nedladdning!)</w:t>
      </w:r>
    </w:p>
    <w:p w14:paraId="71EECCFD" w14:textId="77777777" w:rsidR="002419DC" w:rsidRPr="002419DC" w:rsidRDefault="002419DC" w:rsidP="002419DC">
      <w:pPr>
        <w:pStyle w:val="Kodstycke"/>
        <w:rPr>
          <w:lang w:val="en-SE"/>
        </w:rPr>
      </w:pPr>
      <w:r w:rsidRPr="002419DC">
        <w:rPr>
          <w:lang w:val="en-SE"/>
        </w:rPr>
        <w:t xml:space="preserve">                        │</w:t>
      </w:r>
    </w:p>
    <w:p w14:paraId="713AEA63" w14:textId="77777777" w:rsidR="002419DC" w:rsidRPr="002419DC" w:rsidRDefault="002419DC" w:rsidP="002419DC">
      <w:pPr>
        <w:pStyle w:val="Kodstycke"/>
        <w:rPr>
          <w:lang w:val="en-SE"/>
        </w:rPr>
      </w:pPr>
      <w:r w:rsidRPr="002419DC">
        <w:rPr>
          <w:lang w:val="en-SE"/>
        </w:rPr>
        <w:t xml:space="preserve">                        ▼ (Användaren scrollar ner så att bilden syns)</w:t>
      </w:r>
    </w:p>
    <w:p w14:paraId="7C3EC821" w14:textId="77777777" w:rsidR="002419DC" w:rsidRPr="002419DC" w:rsidRDefault="002419DC" w:rsidP="002419DC">
      <w:pPr>
        <w:pStyle w:val="Kodstycke"/>
        <w:rPr>
          <w:lang w:val="en-SE"/>
        </w:rPr>
      </w:pPr>
      <w:r w:rsidRPr="002419DC">
        <w:rPr>
          <w:lang w:val="en-SE"/>
        </w:rPr>
        <w:t xml:space="preserve"> PÅ SKÄRMEN (</w:t>
      </w:r>
      <w:r w:rsidRPr="002419DC">
        <w:rPr>
          <w:rFonts w:ascii="Segoe UI Emoji" w:hAnsi="Segoe UI Emoji" w:cs="Segoe UI Emoji"/>
          <w:lang w:val="en-SE"/>
        </w:rPr>
        <w:t>⚡</w:t>
      </w:r>
      <w:r w:rsidRPr="002419DC">
        <w:rPr>
          <w:lang w:val="en-SE"/>
        </w:rPr>
        <w:t>):   &lt;img src="tung-bild.jpg"&gt;                             (Bilden laddas precis i r</w:t>
      </w:r>
      <w:r w:rsidRPr="002419DC">
        <w:rPr>
          <w:rFonts w:ascii="Arial" w:hAnsi="Arial"/>
          <w:lang w:val="en-SE"/>
        </w:rPr>
        <w:t>ä</w:t>
      </w:r>
      <w:r w:rsidRPr="002419DC">
        <w:rPr>
          <w:lang w:val="en-SE"/>
        </w:rPr>
        <w:t>tt tid!)</w:t>
      </w:r>
    </w:p>
    <w:p w14:paraId="38FF60FB" w14:textId="2678D755" w:rsidR="002419DC" w:rsidRPr="002419DC" w:rsidRDefault="002419DC" w:rsidP="002419DC">
      <w:pPr>
        <w:pStyle w:val="Bildtext"/>
        <w:rPr>
          <w:lang w:val="en-SE"/>
        </w:rPr>
      </w:pPr>
      <w:r w:rsidRPr="002419DC">
        <w:rPr>
          <w:lang w:val="en-SE"/>
        </w:rPr>
        <w:t xml:space="preserve">Bild </w:t>
      </w:r>
      <w:r>
        <w:rPr>
          <w:lang w:val="en-SE"/>
        </w:rPr>
        <w:t>4</w:t>
      </w:r>
      <w:r w:rsidRPr="002419DC">
        <w:rPr>
          <w:lang w:val="en-SE"/>
        </w:rPr>
        <w:t xml:space="preserve"> Bilden laddas först när observatören upptäcker att den kliver in i webbläsarens synfält.</w:t>
      </w:r>
    </w:p>
    <w:p w14:paraId="0F3D8C1A" w14:textId="77777777" w:rsidR="002419DC" w:rsidRDefault="002419DC">
      <w:pPr>
        <w:spacing w:after="160" w:line="278" w:lineRule="auto"/>
        <w:ind w:left="0" w:firstLine="0"/>
        <w:rPr>
          <w:rFonts w:ascii="Consolas" w:hAnsi="Consolas"/>
          <w:color w:val="156082" w:themeColor="accent1"/>
          <w:sz w:val="20"/>
          <w:szCs w:val="20"/>
          <w:lang w:val="en-SE"/>
        </w:rPr>
      </w:pPr>
      <w:r>
        <w:rPr>
          <w:lang w:val="en-SE"/>
        </w:rPr>
        <w:br w:type="page"/>
      </w:r>
    </w:p>
    <w:p w14:paraId="66F4E268" w14:textId="04E98FC8" w:rsidR="002419DC" w:rsidRPr="002419DC" w:rsidRDefault="002419DC" w:rsidP="002419DC">
      <w:pPr>
        <w:pStyle w:val="Kodstycke"/>
        <w:rPr>
          <w:lang w:val="en-SE"/>
        </w:rPr>
      </w:pPr>
      <w:r w:rsidRPr="002419DC">
        <w:rPr>
          <w:lang w:val="en-SE"/>
        </w:rPr>
        <w:lastRenderedPageBreak/>
        <w:t>// 1. Skapa funktionen som körs när en bild blir synlig</w:t>
      </w:r>
    </w:p>
    <w:p w14:paraId="5B9E8DAA" w14:textId="77777777" w:rsidR="002419DC" w:rsidRPr="002419DC" w:rsidRDefault="002419DC" w:rsidP="002419DC">
      <w:pPr>
        <w:pStyle w:val="Kodstycke"/>
        <w:rPr>
          <w:lang w:val="en-SE"/>
        </w:rPr>
      </w:pPr>
      <w:r w:rsidRPr="002419DC">
        <w:rPr>
          <w:lang w:val="en-SE"/>
        </w:rPr>
        <w:t>const laddaBildBlixtsnabbt = (entries, observer) =&gt; {</w:t>
      </w:r>
    </w:p>
    <w:p w14:paraId="6CADA373" w14:textId="77777777" w:rsidR="002419DC" w:rsidRPr="002419DC" w:rsidRDefault="002419DC" w:rsidP="002419DC">
      <w:pPr>
        <w:pStyle w:val="Kodstycke"/>
        <w:rPr>
          <w:lang w:val="en-SE"/>
        </w:rPr>
      </w:pPr>
      <w:r w:rsidRPr="002419DC">
        <w:rPr>
          <w:lang w:val="en-SE"/>
        </w:rPr>
        <w:t xml:space="preserve">  entries.forEach(entry =&gt; {</w:t>
      </w:r>
    </w:p>
    <w:p w14:paraId="5C6453CF" w14:textId="77777777" w:rsidR="002419DC" w:rsidRPr="002419DC" w:rsidRDefault="002419DC" w:rsidP="002419DC">
      <w:pPr>
        <w:pStyle w:val="Kodstycke"/>
        <w:rPr>
          <w:lang w:val="en-SE"/>
        </w:rPr>
      </w:pPr>
      <w:r w:rsidRPr="002419DC">
        <w:rPr>
          <w:lang w:val="en-SE"/>
        </w:rPr>
        <w:t xml:space="preserve">    // Om bilden syns på skärmen</w:t>
      </w:r>
    </w:p>
    <w:p w14:paraId="0FF00EBC" w14:textId="77777777" w:rsidR="002419DC" w:rsidRPr="002419DC" w:rsidRDefault="002419DC" w:rsidP="002419DC">
      <w:pPr>
        <w:pStyle w:val="Kodstycke"/>
        <w:rPr>
          <w:lang w:val="en-SE"/>
        </w:rPr>
      </w:pPr>
      <w:r w:rsidRPr="002419DC">
        <w:rPr>
          <w:lang w:val="en-SE"/>
        </w:rPr>
        <w:t xml:space="preserve">    if (entry.isIntersecting) {</w:t>
      </w:r>
    </w:p>
    <w:p w14:paraId="0771F04E" w14:textId="77777777" w:rsidR="002419DC" w:rsidRPr="002419DC" w:rsidRDefault="002419DC" w:rsidP="002419DC">
      <w:pPr>
        <w:pStyle w:val="Kodstycke"/>
        <w:rPr>
          <w:lang w:val="en-SE"/>
        </w:rPr>
      </w:pPr>
      <w:r w:rsidRPr="002419DC">
        <w:rPr>
          <w:lang w:val="en-SE"/>
        </w:rPr>
        <w:t xml:space="preserve">      const bild = entry.target;</w:t>
      </w:r>
    </w:p>
    <w:p w14:paraId="391CA80B" w14:textId="77777777" w:rsidR="002419DC" w:rsidRPr="002419DC" w:rsidRDefault="002419DC" w:rsidP="002419DC">
      <w:pPr>
        <w:pStyle w:val="Kodstycke"/>
        <w:rPr>
          <w:lang w:val="en-SE"/>
        </w:rPr>
      </w:pPr>
      <w:r w:rsidRPr="002419DC">
        <w:rPr>
          <w:lang w:val="en-SE"/>
        </w:rPr>
        <w:t xml:space="preserve">      </w:t>
      </w:r>
    </w:p>
    <w:p w14:paraId="1B678152" w14:textId="77777777" w:rsidR="002419DC" w:rsidRPr="002419DC" w:rsidRDefault="002419DC" w:rsidP="002419DC">
      <w:pPr>
        <w:pStyle w:val="Kodstycke"/>
        <w:rPr>
          <w:lang w:val="en-SE"/>
        </w:rPr>
      </w:pPr>
      <w:r w:rsidRPr="002419DC">
        <w:rPr>
          <w:lang w:val="en-SE"/>
        </w:rPr>
        <w:t xml:space="preserve">      // Flytta den riktiga länken från data-src till src</w:t>
      </w:r>
    </w:p>
    <w:p w14:paraId="6CD8D9AA" w14:textId="77777777" w:rsidR="002419DC" w:rsidRPr="002419DC" w:rsidRDefault="002419DC" w:rsidP="002419DC">
      <w:pPr>
        <w:pStyle w:val="Kodstycke"/>
        <w:rPr>
          <w:lang w:val="en-SE"/>
        </w:rPr>
      </w:pPr>
      <w:r w:rsidRPr="002419DC">
        <w:rPr>
          <w:lang w:val="en-SE"/>
        </w:rPr>
        <w:t xml:space="preserve">      bild.src = bild.dataset.src;</w:t>
      </w:r>
    </w:p>
    <w:p w14:paraId="56233569" w14:textId="77777777" w:rsidR="002419DC" w:rsidRPr="002419DC" w:rsidRDefault="002419DC" w:rsidP="002419DC">
      <w:pPr>
        <w:pStyle w:val="Kodstycke"/>
        <w:rPr>
          <w:lang w:val="en-SE"/>
        </w:rPr>
      </w:pPr>
      <w:r w:rsidRPr="002419DC">
        <w:rPr>
          <w:lang w:val="en-SE"/>
        </w:rPr>
        <w:t xml:space="preserve">      </w:t>
      </w:r>
    </w:p>
    <w:p w14:paraId="1FC4D14B" w14:textId="77777777" w:rsidR="002419DC" w:rsidRPr="002419DC" w:rsidRDefault="002419DC" w:rsidP="002419DC">
      <w:pPr>
        <w:pStyle w:val="Kodstycke"/>
        <w:rPr>
          <w:lang w:val="en-SE"/>
        </w:rPr>
      </w:pPr>
      <w:r w:rsidRPr="002419DC">
        <w:rPr>
          <w:lang w:val="en-SE"/>
        </w:rPr>
        <w:t xml:space="preserve">      console.log(`</w:t>
      </w:r>
      <w:r w:rsidRPr="002419DC">
        <w:rPr>
          <w:rFonts w:ascii="Segoe UI Emoji" w:hAnsi="Segoe UI Emoji" w:cs="Segoe UI Emoji"/>
          <w:lang w:val="en-SE"/>
        </w:rPr>
        <w:t>⚡</w:t>
      </w:r>
      <w:r w:rsidRPr="002419DC">
        <w:rPr>
          <w:lang w:val="en-SE"/>
        </w:rPr>
        <w:t xml:space="preserve"> Laddade precis in bilden: ${bild.src}`);</w:t>
      </w:r>
    </w:p>
    <w:p w14:paraId="5C9DDD0C" w14:textId="77777777" w:rsidR="002419DC" w:rsidRPr="002419DC" w:rsidRDefault="002419DC" w:rsidP="002419DC">
      <w:pPr>
        <w:pStyle w:val="Kodstycke"/>
        <w:rPr>
          <w:lang w:val="en-SE"/>
        </w:rPr>
      </w:pPr>
      <w:r w:rsidRPr="002419DC">
        <w:rPr>
          <w:lang w:val="en-SE"/>
        </w:rPr>
        <w:t xml:space="preserve">      </w:t>
      </w:r>
    </w:p>
    <w:p w14:paraId="2F35F50B" w14:textId="77777777" w:rsidR="002419DC" w:rsidRPr="002419DC" w:rsidRDefault="002419DC" w:rsidP="002419DC">
      <w:pPr>
        <w:pStyle w:val="Kodstycke"/>
        <w:rPr>
          <w:lang w:val="en-SE"/>
        </w:rPr>
      </w:pPr>
      <w:r w:rsidRPr="002419DC">
        <w:rPr>
          <w:lang w:val="en-SE"/>
        </w:rPr>
        <w:t xml:space="preserve">      // Sluta övervaka den här bilden (den är ju redan laddad!)</w:t>
      </w:r>
    </w:p>
    <w:p w14:paraId="44067F1D" w14:textId="77777777" w:rsidR="002419DC" w:rsidRPr="002419DC" w:rsidRDefault="002419DC" w:rsidP="002419DC">
      <w:pPr>
        <w:pStyle w:val="Kodstycke"/>
        <w:rPr>
          <w:lang w:val="en-SE"/>
        </w:rPr>
      </w:pPr>
      <w:r w:rsidRPr="002419DC">
        <w:rPr>
          <w:lang w:val="en-SE"/>
        </w:rPr>
        <w:t xml:space="preserve">      observer.unobserve(bild);</w:t>
      </w:r>
    </w:p>
    <w:p w14:paraId="48474663" w14:textId="77777777" w:rsidR="002419DC" w:rsidRPr="002419DC" w:rsidRDefault="002419DC" w:rsidP="002419DC">
      <w:pPr>
        <w:pStyle w:val="Kodstycke"/>
        <w:rPr>
          <w:lang w:val="en-SE"/>
        </w:rPr>
      </w:pPr>
      <w:r w:rsidRPr="002419DC">
        <w:rPr>
          <w:lang w:val="en-SE"/>
        </w:rPr>
        <w:t xml:space="preserve">    }</w:t>
      </w:r>
    </w:p>
    <w:p w14:paraId="71642F69" w14:textId="77777777" w:rsidR="002419DC" w:rsidRPr="002419DC" w:rsidRDefault="002419DC" w:rsidP="002419DC">
      <w:pPr>
        <w:pStyle w:val="Kodstycke"/>
        <w:rPr>
          <w:lang w:val="en-SE"/>
        </w:rPr>
      </w:pPr>
      <w:r w:rsidRPr="002419DC">
        <w:rPr>
          <w:lang w:val="en-SE"/>
        </w:rPr>
        <w:t xml:space="preserve">  });</w:t>
      </w:r>
    </w:p>
    <w:p w14:paraId="2B7BBB1E" w14:textId="77777777" w:rsidR="002419DC" w:rsidRPr="002419DC" w:rsidRDefault="002419DC" w:rsidP="002419DC">
      <w:pPr>
        <w:pStyle w:val="Kodstycke"/>
        <w:rPr>
          <w:lang w:val="en-SE"/>
        </w:rPr>
      </w:pPr>
      <w:r w:rsidRPr="002419DC">
        <w:rPr>
          <w:lang w:val="en-SE"/>
        </w:rPr>
        <w:t>};</w:t>
      </w:r>
    </w:p>
    <w:p w14:paraId="44C63DFF" w14:textId="77777777" w:rsidR="002419DC" w:rsidRPr="002419DC" w:rsidRDefault="002419DC" w:rsidP="002419DC">
      <w:pPr>
        <w:pStyle w:val="Kodstycke"/>
        <w:rPr>
          <w:lang w:val="en-SE"/>
        </w:rPr>
      </w:pPr>
    </w:p>
    <w:p w14:paraId="04454026" w14:textId="77777777" w:rsidR="002419DC" w:rsidRPr="002419DC" w:rsidRDefault="002419DC" w:rsidP="002419DC">
      <w:pPr>
        <w:pStyle w:val="Kodstycke"/>
        <w:rPr>
          <w:lang w:val="en-SE"/>
        </w:rPr>
      </w:pPr>
      <w:r w:rsidRPr="002419DC">
        <w:rPr>
          <w:lang w:val="en-SE"/>
        </w:rPr>
        <w:t>// 2. Starta observatören</w:t>
      </w:r>
    </w:p>
    <w:p w14:paraId="6FBAA37B" w14:textId="77777777" w:rsidR="002419DC" w:rsidRPr="002419DC" w:rsidRDefault="002419DC" w:rsidP="002419DC">
      <w:pPr>
        <w:pStyle w:val="Kodstycke"/>
        <w:rPr>
          <w:lang w:val="en-SE"/>
        </w:rPr>
      </w:pPr>
      <w:r w:rsidRPr="002419DC">
        <w:rPr>
          <w:lang w:val="en-SE"/>
        </w:rPr>
        <w:t>const bildObservator = new IntersectionObserver(laddaBildBlixtsnabbt);</w:t>
      </w:r>
    </w:p>
    <w:p w14:paraId="661E8FEE" w14:textId="77777777" w:rsidR="002419DC" w:rsidRPr="002419DC" w:rsidRDefault="002419DC" w:rsidP="002419DC">
      <w:pPr>
        <w:pStyle w:val="Kodstycke"/>
        <w:rPr>
          <w:lang w:val="en-SE"/>
        </w:rPr>
      </w:pPr>
    </w:p>
    <w:p w14:paraId="3D848D2E" w14:textId="77777777" w:rsidR="002419DC" w:rsidRPr="002419DC" w:rsidRDefault="002419DC" w:rsidP="002419DC">
      <w:pPr>
        <w:pStyle w:val="Kodstycke"/>
        <w:rPr>
          <w:lang w:val="en-SE"/>
        </w:rPr>
      </w:pPr>
      <w:r w:rsidRPr="002419DC">
        <w:rPr>
          <w:lang w:val="en-SE"/>
        </w:rPr>
        <w:t>// 3. Hitta alla bilder på sidan som ska laddas långsamt</w:t>
      </w:r>
    </w:p>
    <w:p w14:paraId="2128F0E2" w14:textId="77777777" w:rsidR="002419DC" w:rsidRPr="002419DC" w:rsidRDefault="002419DC" w:rsidP="002419DC">
      <w:pPr>
        <w:pStyle w:val="Kodstycke"/>
        <w:rPr>
          <w:lang w:val="en-SE"/>
        </w:rPr>
      </w:pPr>
      <w:r w:rsidRPr="002419DC">
        <w:rPr>
          <w:lang w:val="en-SE"/>
        </w:rPr>
        <w:t>const doldaBilder = document.querySelectorAll('img[data-src]');</w:t>
      </w:r>
    </w:p>
    <w:p w14:paraId="3AADD968" w14:textId="77777777" w:rsidR="002419DC" w:rsidRPr="002419DC" w:rsidRDefault="002419DC" w:rsidP="002419DC">
      <w:pPr>
        <w:pStyle w:val="Kodstycke"/>
        <w:rPr>
          <w:lang w:val="en-SE"/>
        </w:rPr>
      </w:pPr>
      <w:r w:rsidRPr="002419DC">
        <w:rPr>
          <w:lang w:val="en-SE"/>
        </w:rPr>
        <w:t>doldaBilder.forEach(bild =&gt; bildObservator.observe(bild));</w:t>
      </w:r>
    </w:p>
    <w:p w14:paraId="7D0F574E" w14:textId="24ED33BA" w:rsidR="002419DC" w:rsidRPr="002419DC" w:rsidRDefault="002419DC" w:rsidP="002419DC">
      <w:pPr>
        <w:pStyle w:val="Bildtext"/>
        <w:rPr>
          <w:lang w:val="en-SE"/>
        </w:rPr>
      </w:pPr>
      <w:r w:rsidRPr="002419DC">
        <w:rPr>
          <w:lang w:val="en-SE"/>
        </w:rPr>
        <w:t xml:space="preserve">Bild </w:t>
      </w:r>
      <w:r>
        <w:rPr>
          <w:lang w:val="en-SE"/>
        </w:rPr>
        <w:t>5</w:t>
      </w:r>
      <w:r w:rsidRPr="002419DC">
        <w:rPr>
          <w:lang w:val="en-SE"/>
        </w:rPr>
        <w:t xml:space="preserve"> Genom att köra unobserve() stänger vi av övervakningen för varje enskild bild så fort den har laddats, vilket sparar datorns processorkraft.</w:t>
      </w:r>
    </w:p>
    <w:p w14:paraId="509543F8" w14:textId="77777777" w:rsidR="002419DC" w:rsidRPr="002419DC" w:rsidRDefault="002419DC" w:rsidP="002419DC">
      <w:pPr>
        <w:rPr>
          <w:lang w:val="en-SE"/>
        </w:rPr>
      </w:pPr>
      <w:r w:rsidRPr="002419DC">
        <w:rPr>
          <w:lang w:val="en-SE"/>
        </w:rPr>
        <w:pict w14:anchorId="628F553D">
          <v:rect id="_x0000_i1044" style="width:0;height:1.5pt" o:hralign="center" o:hrstd="t" o:hr="t" fillcolor="#a0a0a0" stroked="f"/>
        </w:pict>
      </w:r>
    </w:p>
    <w:p w14:paraId="68DDE997" w14:textId="77777777" w:rsidR="00C64509" w:rsidRDefault="00C64509">
      <w:pPr>
        <w:spacing w:after="160" w:line="278" w:lineRule="auto"/>
        <w:ind w:left="0" w:firstLine="0"/>
        <w:rPr>
          <w:rFonts w:eastAsiaTheme="majorEastAsia"/>
          <w:b/>
          <w:bCs/>
          <w:color w:val="0A2F40" w:themeColor="accent1" w:themeShade="7F"/>
          <w:sz w:val="28"/>
          <w:szCs w:val="28"/>
          <w:lang w:val="en-SE"/>
        </w:rPr>
      </w:pPr>
      <w:r>
        <w:rPr>
          <w:lang w:val="en-SE"/>
        </w:rPr>
        <w:br w:type="page"/>
      </w:r>
    </w:p>
    <w:p w14:paraId="095D6C05" w14:textId="04310D75" w:rsidR="002419DC" w:rsidRPr="002419DC" w:rsidRDefault="002419DC" w:rsidP="002419DC">
      <w:pPr>
        <w:pStyle w:val="Rubrik3"/>
        <w:rPr>
          <w:lang w:val="en-SE"/>
        </w:rPr>
      </w:pPr>
      <w:r w:rsidRPr="002419DC">
        <w:rPr>
          <w:lang w:val="en-SE"/>
        </w:rPr>
        <w:lastRenderedPageBreak/>
        <w:t>Custom Events – Skapa dina egna händelser</w:t>
      </w:r>
    </w:p>
    <w:p w14:paraId="6005B702" w14:textId="77777777" w:rsidR="002419DC" w:rsidRPr="002419DC" w:rsidRDefault="002419DC" w:rsidP="002419DC">
      <w:pPr>
        <w:rPr>
          <w:lang w:val="en-SE"/>
        </w:rPr>
      </w:pPr>
      <w:r w:rsidRPr="002419DC">
        <w:rPr>
          <w:lang w:val="en-SE"/>
        </w:rPr>
        <w:t xml:space="preserve">Du är van vid att lyssna på inbyggda händelser som click, submit och input. Men i stora JavaScript-applikationer vill man ibland att olika moduler ska kunna prata med varandra utan att sitta ihop hårt i koden. Då kan vi skapa helt egna händelser med </w:t>
      </w:r>
      <w:r w:rsidRPr="002419DC">
        <w:rPr>
          <w:b/>
          <w:bCs/>
          <w:lang w:val="en-SE"/>
        </w:rPr>
        <w:t>CustomEvent</w:t>
      </w:r>
      <w:r w:rsidRPr="002419DC">
        <w:rPr>
          <w:lang w:val="en-SE"/>
        </w:rPr>
        <w:t>.</w:t>
      </w:r>
    </w:p>
    <w:p w14:paraId="564AB499" w14:textId="77777777" w:rsidR="002419DC" w:rsidRPr="002419DC" w:rsidRDefault="002419DC" w:rsidP="002419DC">
      <w:pPr>
        <w:rPr>
          <w:lang w:val="en-SE"/>
        </w:rPr>
      </w:pPr>
      <w:r w:rsidRPr="002419DC">
        <w:rPr>
          <w:lang w:val="en-SE"/>
        </w:rPr>
        <w:t>Tänk dig att du har en modul för en kundvagn och en helt annan modul för en toppmeny. När en användare klickar på "Köp" inuti kundvagnen, vill du att toppmenyn ska uppdatera sin lilla siffra över hur många artiklar som finns i vagnen.</w:t>
      </w:r>
    </w:p>
    <w:p w14:paraId="0AFF2881" w14:textId="77777777" w:rsidR="002419DC" w:rsidRPr="002419DC" w:rsidRDefault="002419DC" w:rsidP="002419DC">
      <w:pPr>
        <w:rPr>
          <w:lang w:val="en-SE"/>
        </w:rPr>
      </w:pPr>
      <w:r w:rsidRPr="002419DC">
        <w:rPr>
          <w:lang w:val="en-SE"/>
        </w:rPr>
        <w:t>Istället för att kundvagnsmodulen ska gå in och ändra i toppmenyns HTML-kod, kan kundvagnen bara skicka ut ett eget event: "kundvagnUppdaterad". Toppmenyn ligger sedan och lyssnar på detta event och sköter sig själv!</w:t>
      </w:r>
    </w:p>
    <w:p w14:paraId="3F544B84" w14:textId="77777777" w:rsidR="00C64509" w:rsidRPr="00C64509" w:rsidRDefault="00C64509" w:rsidP="00C64509">
      <w:pPr>
        <w:pStyle w:val="Kodstycke"/>
        <w:rPr>
          <w:lang w:val="en-SE"/>
        </w:rPr>
      </w:pPr>
      <w:r w:rsidRPr="00C64509">
        <w:rPr>
          <w:lang w:val="en-SE"/>
        </w:rPr>
        <w:t>STEG 1: [ Kundvagn-Modul ]</w:t>
      </w:r>
    </w:p>
    <w:p w14:paraId="1FE1E6CA" w14:textId="77777777" w:rsidR="00C64509" w:rsidRPr="00C64509" w:rsidRDefault="00C64509" w:rsidP="00C64509">
      <w:pPr>
        <w:pStyle w:val="Kodstycke"/>
        <w:rPr>
          <w:lang w:val="en-SE"/>
        </w:rPr>
      </w:pPr>
      <w:r w:rsidRPr="00C64509">
        <w:rPr>
          <w:lang w:val="en-SE"/>
        </w:rPr>
        <w:t xml:space="preserve">           │</w:t>
      </w:r>
    </w:p>
    <w:p w14:paraId="385F9313" w14:textId="77777777" w:rsidR="00C64509" w:rsidRPr="00C64509" w:rsidRDefault="00C64509" w:rsidP="00C64509">
      <w:pPr>
        <w:pStyle w:val="Kodstycke"/>
        <w:rPr>
          <w:lang w:val="en-SE"/>
        </w:rPr>
      </w:pPr>
      <w:r w:rsidRPr="00C64509">
        <w:rPr>
          <w:lang w:val="en-SE"/>
        </w:rPr>
        <w:t xml:space="preserve">           │ (Skickar ut: "vagnÄndrad" med data)</w:t>
      </w:r>
    </w:p>
    <w:p w14:paraId="459A0283" w14:textId="77777777" w:rsidR="00C64509" w:rsidRPr="00C64509" w:rsidRDefault="00C64509" w:rsidP="00C64509">
      <w:pPr>
        <w:pStyle w:val="Kodstycke"/>
        <w:rPr>
          <w:lang w:val="en-SE"/>
        </w:rPr>
      </w:pPr>
      <w:r w:rsidRPr="00C64509">
        <w:rPr>
          <w:lang w:val="en-SE"/>
        </w:rPr>
        <w:t xml:space="preserve">           ▼</w:t>
      </w:r>
    </w:p>
    <w:p w14:paraId="405F47C9" w14:textId="77777777" w:rsidR="00C64509" w:rsidRPr="00C64509" w:rsidRDefault="00C64509" w:rsidP="00C64509">
      <w:pPr>
        <w:pStyle w:val="Kodstycke"/>
        <w:rPr>
          <w:lang w:val="en-SE"/>
        </w:rPr>
      </w:pPr>
      <w:r w:rsidRPr="00C64509">
        <w:rPr>
          <w:lang w:val="en-SE"/>
        </w:rPr>
        <w:t xml:space="preserve"> STEG 2: [ Webbläsarfönstret (window) ]</w:t>
      </w:r>
    </w:p>
    <w:p w14:paraId="2251CEF3" w14:textId="77777777" w:rsidR="00C64509" w:rsidRPr="00C64509" w:rsidRDefault="00C64509" w:rsidP="00C64509">
      <w:pPr>
        <w:pStyle w:val="Kodstycke"/>
        <w:rPr>
          <w:lang w:val="en-SE"/>
        </w:rPr>
      </w:pPr>
      <w:r w:rsidRPr="00C64509">
        <w:rPr>
          <w:lang w:val="en-SE"/>
        </w:rPr>
        <w:t xml:space="preserve">           │</w:t>
      </w:r>
    </w:p>
    <w:p w14:paraId="377D0D74" w14:textId="77777777" w:rsidR="00C64509" w:rsidRPr="00C64509" w:rsidRDefault="00C64509" w:rsidP="00C64509">
      <w:pPr>
        <w:pStyle w:val="Kodstycke"/>
        <w:rPr>
          <w:lang w:val="en-SE"/>
        </w:rPr>
      </w:pPr>
      <w:r w:rsidRPr="00C64509">
        <w:rPr>
          <w:lang w:val="en-SE"/>
        </w:rPr>
        <w:t xml:space="preserve">           │ (Händelsen ropas ut globalt)</w:t>
      </w:r>
    </w:p>
    <w:p w14:paraId="5379F86D" w14:textId="77777777" w:rsidR="00C64509" w:rsidRPr="00C64509" w:rsidRDefault="00C64509" w:rsidP="00C64509">
      <w:pPr>
        <w:pStyle w:val="Kodstycke"/>
        <w:rPr>
          <w:lang w:val="en-SE"/>
        </w:rPr>
      </w:pPr>
      <w:r w:rsidRPr="00C64509">
        <w:rPr>
          <w:lang w:val="en-SE"/>
        </w:rPr>
        <w:t xml:space="preserve">           ▼</w:t>
      </w:r>
    </w:p>
    <w:p w14:paraId="058A85D5" w14:textId="77777777" w:rsidR="00C64509" w:rsidRDefault="00C64509" w:rsidP="00C64509">
      <w:pPr>
        <w:pStyle w:val="Kodstycke"/>
        <w:rPr>
          <w:lang w:val="en-SE"/>
        </w:rPr>
      </w:pPr>
      <w:r w:rsidRPr="00C64509">
        <w:rPr>
          <w:lang w:val="en-SE"/>
        </w:rPr>
        <w:t xml:space="preserve"> STEG 3: [ Toppmeny-Modul ] </w:t>
      </w:r>
      <w:r w:rsidRPr="00C64509">
        <w:rPr>
          <w:rFonts w:ascii="Segoe UI Symbol" w:hAnsi="Segoe UI Symbol" w:cs="Segoe UI Symbol"/>
          <w:lang w:val="en-SE"/>
        </w:rPr>
        <w:t>➔</w:t>
      </w:r>
      <w:r w:rsidRPr="00C64509">
        <w:rPr>
          <w:lang w:val="en-SE"/>
        </w:rPr>
        <w:t xml:space="preserve"> </w:t>
      </w:r>
      <w:r w:rsidRPr="00C64509">
        <w:rPr>
          <w:rFonts w:ascii="Segoe UI Emoji" w:hAnsi="Segoe UI Emoji" w:cs="Segoe UI Emoji"/>
          <w:lang w:val="en-SE"/>
        </w:rPr>
        <w:t>⚡</w:t>
      </w:r>
      <w:r w:rsidRPr="00C64509">
        <w:rPr>
          <w:lang w:val="en-SE"/>
        </w:rPr>
        <w:t xml:space="preserve"> F</w:t>
      </w:r>
      <w:r w:rsidRPr="00C64509">
        <w:rPr>
          <w:rFonts w:cs="Consolas"/>
          <w:lang w:val="en-SE"/>
        </w:rPr>
        <w:t>å</w:t>
      </w:r>
      <w:r w:rsidRPr="00C64509">
        <w:rPr>
          <w:lang w:val="en-SE"/>
        </w:rPr>
        <w:t>ngar h</w:t>
      </w:r>
      <w:r w:rsidRPr="00C64509">
        <w:rPr>
          <w:rFonts w:cs="Consolas"/>
          <w:lang w:val="en-SE"/>
        </w:rPr>
        <w:t>ä</w:t>
      </w:r>
      <w:r w:rsidRPr="00C64509">
        <w:rPr>
          <w:lang w:val="en-SE"/>
        </w:rPr>
        <w:t>ndelsen &amp; uppdaterar siffran!</w:t>
      </w:r>
    </w:p>
    <w:p w14:paraId="1F236801" w14:textId="695F3BEB" w:rsidR="002419DC" w:rsidRPr="002419DC" w:rsidRDefault="002419DC" w:rsidP="00C64509">
      <w:pPr>
        <w:pStyle w:val="Bildtext"/>
        <w:rPr>
          <w:lang w:val="en-SE"/>
        </w:rPr>
      </w:pPr>
      <w:r w:rsidRPr="002419DC">
        <w:rPr>
          <w:lang w:val="en-SE"/>
        </w:rPr>
        <w:t xml:space="preserve">Bild 3: Custom Events </w:t>
      </w:r>
      <w:r w:rsidR="00C64509">
        <w:rPr>
          <w:lang w:val="en-SE"/>
        </w:rPr>
        <w:t xml:space="preserve">låter </w:t>
      </w:r>
      <w:r w:rsidRPr="002419DC">
        <w:rPr>
          <w:lang w:val="en-SE"/>
        </w:rPr>
        <w:t>delar av din applikation att kommunicera oberoende av varandra.</w:t>
      </w:r>
    </w:p>
    <w:p w14:paraId="3FA7F98E" w14:textId="77777777" w:rsidR="00C64509" w:rsidRDefault="00C64509">
      <w:pPr>
        <w:spacing w:after="160" w:line="278" w:lineRule="auto"/>
        <w:ind w:left="0" w:firstLine="0"/>
        <w:rPr>
          <w:lang w:val="en-SE"/>
        </w:rPr>
      </w:pPr>
      <w:r>
        <w:rPr>
          <w:lang w:val="en-SE"/>
        </w:rPr>
        <w:br w:type="page"/>
      </w:r>
    </w:p>
    <w:p w14:paraId="08D2E20D" w14:textId="043D530E" w:rsidR="002419DC" w:rsidRPr="002419DC" w:rsidRDefault="002419DC" w:rsidP="002419DC">
      <w:pPr>
        <w:rPr>
          <w:lang w:val="en-SE"/>
        </w:rPr>
      </w:pPr>
      <w:r w:rsidRPr="002419DC">
        <w:rPr>
          <w:lang w:val="en-SE"/>
        </w:rPr>
        <w:lastRenderedPageBreak/>
        <w:t>Här är koden för hur du skapar, skickar iväg (dispatchar) och lyssnar på en helt egen händelse:</w:t>
      </w:r>
    </w:p>
    <w:p w14:paraId="5B3B5662" w14:textId="77777777" w:rsidR="002419DC" w:rsidRPr="002419DC" w:rsidRDefault="002419DC" w:rsidP="00C64509">
      <w:pPr>
        <w:pStyle w:val="Kodstycke"/>
        <w:rPr>
          <w:lang w:val="en-SE"/>
        </w:rPr>
      </w:pPr>
      <w:r w:rsidRPr="002419DC">
        <w:rPr>
          <w:lang w:val="en-SE"/>
        </w:rPr>
        <w:t>// MODUL 1: Kundvagnen (Här skapas och skickas händelsen)</w:t>
      </w:r>
    </w:p>
    <w:p w14:paraId="0E6DDD06" w14:textId="77777777" w:rsidR="002419DC" w:rsidRPr="002419DC" w:rsidRDefault="002419DC" w:rsidP="00C64509">
      <w:pPr>
        <w:pStyle w:val="Kodstycke"/>
        <w:rPr>
          <w:lang w:val="en-SE"/>
        </w:rPr>
      </w:pPr>
      <w:r w:rsidRPr="002419DC">
        <w:rPr>
          <w:lang w:val="en-SE"/>
        </w:rPr>
        <w:t>function läggTillIKundvagn() {</w:t>
      </w:r>
    </w:p>
    <w:p w14:paraId="27C4E67B" w14:textId="77777777" w:rsidR="002419DC" w:rsidRPr="002419DC" w:rsidRDefault="002419DC" w:rsidP="00C64509">
      <w:pPr>
        <w:pStyle w:val="Kodstycke"/>
        <w:rPr>
          <w:lang w:val="en-SE"/>
        </w:rPr>
      </w:pPr>
      <w:r w:rsidRPr="002419DC">
        <w:rPr>
          <w:lang w:val="en-SE"/>
        </w:rPr>
        <w:t xml:space="preserve">  console.log("En vara lades till i vagnen!");</w:t>
      </w:r>
    </w:p>
    <w:p w14:paraId="47CAB21B" w14:textId="77777777" w:rsidR="002419DC" w:rsidRPr="002419DC" w:rsidRDefault="002419DC" w:rsidP="00C64509">
      <w:pPr>
        <w:pStyle w:val="Kodstycke"/>
        <w:rPr>
          <w:lang w:val="en-SE"/>
        </w:rPr>
      </w:pPr>
    </w:p>
    <w:p w14:paraId="461FA334" w14:textId="77777777" w:rsidR="002419DC" w:rsidRPr="002419DC" w:rsidRDefault="002419DC" w:rsidP="00C64509">
      <w:pPr>
        <w:pStyle w:val="Kodstycke"/>
        <w:rPr>
          <w:lang w:val="en-SE"/>
        </w:rPr>
      </w:pPr>
      <w:r w:rsidRPr="002419DC">
        <w:rPr>
          <w:lang w:val="en-SE"/>
        </w:rPr>
        <w:t xml:space="preserve">  // Skapa ett eget event. I objektet 'detail' kan vi skicka med valfri data!</w:t>
      </w:r>
    </w:p>
    <w:p w14:paraId="46C4E339" w14:textId="77777777" w:rsidR="002419DC" w:rsidRPr="002419DC" w:rsidRDefault="002419DC" w:rsidP="00C64509">
      <w:pPr>
        <w:pStyle w:val="Kodstycke"/>
        <w:rPr>
          <w:lang w:val="en-SE"/>
        </w:rPr>
      </w:pPr>
      <w:r w:rsidRPr="002419DC">
        <w:rPr>
          <w:lang w:val="en-SE"/>
        </w:rPr>
        <w:t xml:space="preserve">  const vagnEvent = new CustomEvent('vagnÄndrad', {</w:t>
      </w:r>
    </w:p>
    <w:p w14:paraId="0A4DD9AD" w14:textId="77777777" w:rsidR="002419DC" w:rsidRPr="002419DC" w:rsidRDefault="002419DC" w:rsidP="00C64509">
      <w:pPr>
        <w:pStyle w:val="Kodstycke"/>
        <w:rPr>
          <w:lang w:val="en-SE"/>
        </w:rPr>
      </w:pPr>
      <w:r w:rsidRPr="002419DC">
        <w:rPr>
          <w:lang w:val="en-SE"/>
        </w:rPr>
        <w:t xml:space="preserve">    detail: { antalArtiklar: 4, totalsumma: 899 }</w:t>
      </w:r>
    </w:p>
    <w:p w14:paraId="67A47EC3" w14:textId="77777777" w:rsidR="002419DC" w:rsidRPr="002419DC" w:rsidRDefault="002419DC" w:rsidP="00C64509">
      <w:pPr>
        <w:pStyle w:val="Kodstycke"/>
        <w:rPr>
          <w:lang w:val="en-SE"/>
        </w:rPr>
      </w:pPr>
      <w:r w:rsidRPr="002419DC">
        <w:rPr>
          <w:lang w:val="en-SE"/>
        </w:rPr>
        <w:t xml:space="preserve">  });</w:t>
      </w:r>
    </w:p>
    <w:p w14:paraId="2C9FF288" w14:textId="77777777" w:rsidR="002419DC" w:rsidRPr="002419DC" w:rsidRDefault="002419DC" w:rsidP="00C64509">
      <w:pPr>
        <w:pStyle w:val="Kodstycke"/>
        <w:rPr>
          <w:lang w:val="en-SE"/>
        </w:rPr>
      </w:pPr>
    </w:p>
    <w:p w14:paraId="0F281045" w14:textId="77777777" w:rsidR="002419DC" w:rsidRPr="002419DC" w:rsidRDefault="002419DC" w:rsidP="00C64509">
      <w:pPr>
        <w:pStyle w:val="Kodstycke"/>
        <w:rPr>
          <w:lang w:val="en-SE"/>
        </w:rPr>
      </w:pPr>
      <w:r w:rsidRPr="002419DC">
        <w:rPr>
          <w:lang w:val="en-SE"/>
        </w:rPr>
        <w:t xml:space="preserve">  // Skicka ut eventet i hela webbläsarfönstret så alla kan höra det</w:t>
      </w:r>
    </w:p>
    <w:p w14:paraId="0F04D7C6" w14:textId="77777777" w:rsidR="002419DC" w:rsidRPr="002419DC" w:rsidRDefault="002419DC" w:rsidP="00C64509">
      <w:pPr>
        <w:pStyle w:val="Kodstycke"/>
        <w:rPr>
          <w:lang w:val="en-SE"/>
        </w:rPr>
      </w:pPr>
      <w:r w:rsidRPr="002419DC">
        <w:rPr>
          <w:lang w:val="en-SE"/>
        </w:rPr>
        <w:t xml:space="preserve">  window.dispatchEvent(vagnEvent);</w:t>
      </w:r>
    </w:p>
    <w:p w14:paraId="47D67CF4" w14:textId="77777777" w:rsidR="002419DC" w:rsidRPr="002419DC" w:rsidRDefault="002419DC" w:rsidP="00C64509">
      <w:pPr>
        <w:pStyle w:val="Kodstycke"/>
        <w:rPr>
          <w:lang w:val="en-SE"/>
        </w:rPr>
      </w:pPr>
      <w:r w:rsidRPr="002419DC">
        <w:rPr>
          <w:lang w:val="en-SE"/>
        </w:rPr>
        <w:t>}</w:t>
      </w:r>
    </w:p>
    <w:p w14:paraId="168B80D1" w14:textId="77777777" w:rsidR="002419DC" w:rsidRPr="002419DC" w:rsidRDefault="002419DC" w:rsidP="00C64509">
      <w:pPr>
        <w:pStyle w:val="Kodstycke"/>
        <w:ind w:left="0" w:firstLine="0"/>
        <w:rPr>
          <w:lang w:val="en-SE"/>
        </w:rPr>
      </w:pPr>
    </w:p>
    <w:p w14:paraId="00D98688" w14:textId="77777777" w:rsidR="002419DC" w:rsidRPr="002419DC" w:rsidRDefault="002419DC" w:rsidP="00C64509">
      <w:pPr>
        <w:pStyle w:val="Kodstycke"/>
        <w:rPr>
          <w:lang w:val="en-SE"/>
        </w:rPr>
      </w:pPr>
      <w:r w:rsidRPr="002419DC">
        <w:rPr>
          <w:lang w:val="en-SE"/>
        </w:rPr>
        <w:t>// MODUL 2: Toppmenyn (Här lyssnar vi på händelsen helt fristående)</w:t>
      </w:r>
    </w:p>
    <w:p w14:paraId="340AB027" w14:textId="77777777" w:rsidR="002419DC" w:rsidRPr="002419DC" w:rsidRDefault="002419DC" w:rsidP="00C64509">
      <w:pPr>
        <w:pStyle w:val="Kodstycke"/>
        <w:rPr>
          <w:lang w:val="en-SE"/>
        </w:rPr>
      </w:pPr>
      <w:r w:rsidRPr="002419DC">
        <w:rPr>
          <w:lang w:val="en-SE"/>
        </w:rPr>
        <w:t>window.addEventListener('vagnÄndrad', (event) =&gt; {</w:t>
      </w:r>
    </w:p>
    <w:p w14:paraId="19148A1C" w14:textId="77777777" w:rsidR="002419DC" w:rsidRPr="002419DC" w:rsidRDefault="002419DC" w:rsidP="00C64509">
      <w:pPr>
        <w:pStyle w:val="Kodstycke"/>
        <w:rPr>
          <w:lang w:val="en-SE"/>
        </w:rPr>
      </w:pPr>
      <w:r w:rsidRPr="002419DC">
        <w:rPr>
          <w:lang w:val="en-SE"/>
        </w:rPr>
        <w:t xml:space="preserve">  // Vi kommer åt vår medskickade data via event.detail</w:t>
      </w:r>
    </w:p>
    <w:p w14:paraId="44030D28" w14:textId="77777777" w:rsidR="002419DC" w:rsidRPr="002419DC" w:rsidRDefault="002419DC" w:rsidP="00C64509">
      <w:pPr>
        <w:pStyle w:val="Kodstycke"/>
        <w:rPr>
          <w:lang w:val="en-SE"/>
        </w:rPr>
      </w:pPr>
      <w:r w:rsidRPr="002419DC">
        <w:rPr>
          <w:lang w:val="en-SE"/>
        </w:rPr>
        <w:t xml:space="preserve">  const info = event.detail;</w:t>
      </w:r>
    </w:p>
    <w:p w14:paraId="441C8379" w14:textId="77777777" w:rsidR="002419DC" w:rsidRPr="002419DC" w:rsidRDefault="002419DC" w:rsidP="00C64509">
      <w:pPr>
        <w:pStyle w:val="Kodstycke"/>
        <w:rPr>
          <w:lang w:val="en-SE"/>
        </w:rPr>
      </w:pPr>
      <w:r w:rsidRPr="002419DC">
        <w:rPr>
          <w:lang w:val="en-SE"/>
        </w:rPr>
        <w:t xml:space="preserve">  </w:t>
      </w:r>
    </w:p>
    <w:p w14:paraId="14EC8324" w14:textId="77777777" w:rsidR="002419DC" w:rsidRPr="002419DC" w:rsidRDefault="002419DC" w:rsidP="00C64509">
      <w:pPr>
        <w:pStyle w:val="Kodstycke"/>
        <w:rPr>
          <w:lang w:val="en-SE"/>
        </w:rPr>
      </w:pPr>
      <w:r w:rsidRPr="002419DC">
        <w:rPr>
          <w:lang w:val="en-SE"/>
        </w:rPr>
        <w:t xml:space="preserve">  const menySiffra = document.querySelector('#meny-antal');</w:t>
      </w:r>
    </w:p>
    <w:p w14:paraId="506FA8CF" w14:textId="77777777" w:rsidR="002419DC" w:rsidRPr="002419DC" w:rsidRDefault="002419DC" w:rsidP="00C64509">
      <w:pPr>
        <w:pStyle w:val="Kodstycke"/>
        <w:rPr>
          <w:lang w:val="en-SE"/>
        </w:rPr>
      </w:pPr>
      <w:r w:rsidRPr="002419DC">
        <w:rPr>
          <w:lang w:val="en-SE"/>
        </w:rPr>
        <w:t xml:space="preserve">  menySiffra.textContent = info.antalArtiklar;</w:t>
      </w:r>
    </w:p>
    <w:p w14:paraId="66ABF7E5" w14:textId="77777777" w:rsidR="002419DC" w:rsidRPr="002419DC" w:rsidRDefault="002419DC" w:rsidP="00C64509">
      <w:pPr>
        <w:pStyle w:val="Kodstycke"/>
        <w:rPr>
          <w:lang w:val="en-SE"/>
        </w:rPr>
      </w:pPr>
      <w:r w:rsidRPr="002419DC">
        <w:rPr>
          <w:lang w:val="en-SE"/>
        </w:rPr>
        <w:t xml:space="preserve">  </w:t>
      </w:r>
    </w:p>
    <w:p w14:paraId="6E51FF34" w14:textId="0544476D" w:rsidR="002419DC" w:rsidRPr="002419DC" w:rsidRDefault="002419DC" w:rsidP="00C64509">
      <w:pPr>
        <w:pStyle w:val="Kodstycke"/>
        <w:rPr>
          <w:lang w:val="en-SE"/>
        </w:rPr>
      </w:pPr>
      <w:r w:rsidRPr="002419DC">
        <w:rPr>
          <w:lang w:val="en-SE"/>
        </w:rPr>
        <w:t xml:space="preserve">  console.log(`Toppmenyn hörde</w:t>
      </w:r>
      <w:r w:rsidR="00C64509">
        <w:rPr>
          <w:lang w:val="en-SE"/>
        </w:rPr>
        <w:t>.</w:t>
      </w:r>
      <w:r w:rsidRPr="002419DC">
        <w:rPr>
          <w:lang w:val="en-SE"/>
        </w:rPr>
        <w:t xml:space="preserve"> Visar nu ${info.antalArtiklar} prylar.`);</w:t>
      </w:r>
    </w:p>
    <w:p w14:paraId="5AB86720" w14:textId="77777777" w:rsidR="002419DC" w:rsidRPr="002419DC" w:rsidRDefault="002419DC" w:rsidP="00C64509">
      <w:pPr>
        <w:pStyle w:val="Kodstycke"/>
        <w:rPr>
          <w:lang w:val="en-SE"/>
        </w:rPr>
      </w:pPr>
      <w:r w:rsidRPr="002419DC">
        <w:rPr>
          <w:lang w:val="en-SE"/>
        </w:rPr>
        <w:t>});</w:t>
      </w:r>
    </w:p>
    <w:p w14:paraId="6F590C91" w14:textId="77777777" w:rsidR="002419DC" w:rsidRPr="002419DC" w:rsidRDefault="002419DC" w:rsidP="00C64509">
      <w:pPr>
        <w:pStyle w:val="Kodstycke"/>
        <w:rPr>
          <w:lang w:val="en-SE"/>
        </w:rPr>
      </w:pPr>
    </w:p>
    <w:p w14:paraId="4643FDA1" w14:textId="77777777" w:rsidR="002419DC" w:rsidRPr="002419DC" w:rsidRDefault="002419DC" w:rsidP="00C64509">
      <w:pPr>
        <w:pStyle w:val="Kodstycke"/>
        <w:rPr>
          <w:lang w:val="en-SE"/>
        </w:rPr>
      </w:pPr>
      <w:r w:rsidRPr="002419DC">
        <w:rPr>
          <w:lang w:val="en-SE"/>
        </w:rPr>
        <w:t>// Testkör (Simulera ett köp efter 2 sekunder)</w:t>
      </w:r>
    </w:p>
    <w:p w14:paraId="3965D325" w14:textId="77777777" w:rsidR="002419DC" w:rsidRPr="002419DC" w:rsidRDefault="002419DC" w:rsidP="00C64509">
      <w:pPr>
        <w:pStyle w:val="Kodstycke"/>
        <w:rPr>
          <w:lang w:val="en-SE"/>
        </w:rPr>
      </w:pPr>
      <w:r w:rsidRPr="002419DC">
        <w:rPr>
          <w:lang w:val="en-SE"/>
        </w:rPr>
        <w:t>setTimeout(läggTillIKundvagn, 2000);</w:t>
      </w:r>
    </w:p>
    <w:p w14:paraId="149CA072" w14:textId="1A421A75" w:rsidR="002419DC" w:rsidRPr="002419DC" w:rsidRDefault="002419DC" w:rsidP="00C64509">
      <w:pPr>
        <w:pStyle w:val="Bildtext"/>
        <w:rPr>
          <w:lang w:val="en-SE"/>
        </w:rPr>
      </w:pPr>
      <w:r w:rsidRPr="002419DC">
        <w:rPr>
          <w:lang w:val="en-SE"/>
        </w:rPr>
        <w:t xml:space="preserve">Bild 4: Med event.detail kan vi skicka med komplexa </w:t>
      </w:r>
      <w:r w:rsidR="00C64509">
        <w:rPr>
          <w:lang w:val="en-SE"/>
        </w:rPr>
        <w:t>JS</w:t>
      </w:r>
      <w:r w:rsidRPr="002419DC">
        <w:rPr>
          <w:lang w:val="en-SE"/>
        </w:rPr>
        <w:t>-objekt och arrayer mellan helt olika filer och moduler i vårt projekt.</w:t>
      </w:r>
    </w:p>
    <w:p w14:paraId="51EADD19" w14:textId="77777777" w:rsidR="002419DC" w:rsidRPr="000137B2" w:rsidRDefault="002419DC" w:rsidP="00D120C9"/>
    <w:sectPr w:rsidR="002419DC" w:rsidRPr="000137B2" w:rsidSect="009B489E">
      <w:headerReference w:type="even" r:id="rId12"/>
      <w:headerReference w:type="default" r:id="rId13"/>
      <w:footerReference w:type="even" r:id="rId14"/>
      <w:footerReference w:type="default" r:id="rId15"/>
      <w:footerReference w:type="first" r:id="rId16"/>
      <w:pgSz w:w="11906" w:h="16838"/>
      <w:pgMar w:top="58" w:right="938" w:bottom="2080" w:left="936" w:header="720" w:footer="33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A515B" w14:textId="77777777" w:rsidR="00336353" w:rsidRPr="00065C87" w:rsidRDefault="00336353" w:rsidP="00013F54">
      <w:r w:rsidRPr="00065C87">
        <w:separator/>
      </w:r>
    </w:p>
  </w:endnote>
  <w:endnote w:type="continuationSeparator" w:id="0">
    <w:p w14:paraId="5A561AC5" w14:textId="77777777" w:rsidR="00336353" w:rsidRPr="00065C87" w:rsidRDefault="00336353" w:rsidP="00013F54">
      <w:r w:rsidRPr="0006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0CCC"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371B9F7D" w14:textId="77777777" w:rsidR="00047CB2" w:rsidRPr="00065C87" w:rsidRDefault="00000000" w:rsidP="00013F54">
    <w:r w:rsidRPr="00065C87">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894B5"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5A3DCDDA" w14:textId="77777777" w:rsidR="00047CB2" w:rsidRPr="00065C87" w:rsidRDefault="00047CB2" w:rsidP="00013F5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637E" w14:textId="77777777" w:rsidR="00047CB2" w:rsidRPr="00065C87" w:rsidRDefault="00000000" w:rsidP="00013F54">
    <w:r w:rsidRPr="00065C87">
      <w:fldChar w:fldCharType="begin"/>
    </w:r>
    <w:r w:rsidRPr="00065C87">
      <w:instrText xml:space="preserve"> PAGE   \* MERGEFORMAT </w:instrText>
    </w:r>
    <w:r w:rsidRPr="00065C87">
      <w:fldChar w:fldCharType="separate"/>
    </w:r>
    <w:r w:rsidRPr="00065C87">
      <w:t>1</w:t>
    </w:r>
    <w:r w:rsidRPr="00065C87">
      <w:fldChar w:fldCharType="end"/>
    </w:r>
    <w:r w:rsidRPr="00065C87">
      <w:t xml:space="preserve"> </w:t>
    </w:r>
  </w:p>
  <w:p w14:paraId="0578AB93" w14:textId="77777777" w:rsidR="00047CB2" w:rsidRPr="00065C87" w:rsidRDefault="00000000" w:rsidP="00013F54">
    <w:r w:rsidRPr="00065C87">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41B3A" w14:textId="77777777" w:rsidR="00336353" w:rsidRPr="00065C87" w:rsidRDefault="00336353" w:rsidP="00013F54">
      <w:r w:rsidRPr="00065C87">
        <w:separator/>
      </w:r>
    </w:p>
  </w:footnote>
  <w:footnote w:type="continuationSeparator" w:id="0">
    <w:p w14:paraId="7CBD5DFD" w14:textId="77777777" w:rsidR="00336353" w:rsidRPr="00065C87" w:rsidRDefault="00336353" w:rsidP="00013F54">
      <w:r w:rsidRPr="0006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3C32" w14:textId="77777777" w:rsidR="00047CB2" w:rsidRPr="00065C87" w:rsidRDefault="00000000" w:rsidP="00013F54">
    <w:r w:rsidRPr="00065C87">
      <w:rPr>
        <w:rFonts w:eastAsia="Calibri"/>
        <w:noProof/>
      </w:rPr>
      <mc:AlternateContent>
        <mc:Choice Requires="wpg">
          <w:drawing>
            <wp:anchor distT="0" distB="0" distL="114300" distR="114300" simplePos="0" relativeHeight="251658240" behindDoc="0" locked="0" layoutInCell="1" allowOverlap="1" wp14:anchorId="557F5A66" wp14:editId="11BBE1DC">
              <wp:simplePos x="0" y="0"/>
              <wp:positionH relativeFrom="page">
                <wp:posOffset>585216</wp:posOffset>
              </wp:positionH>
              <wp:positionV relativeFrom="page">
                <wp:posOffset>621792</wp:posOffset>
              </wp:positionV>
              <wp:extent cx="6380989" cy="56388"/>
              <wp:effectExtent l="0" t="0" r="0" b="0"/>
              <wp:wrapSquare wrapText="bothSides"/>
              <wp:docPr id="2148" name="Group 2148"/>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10" name="Shape 2310"/>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7E83567A" id="Group 2148" o:spid="_x0000_s1026" style="position:absolute;margin-left:46.1pt;margin-top:48.95pt;width:502.45pt;height:4.45pt;z-index:251658240;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INS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ZzaBBFW+hS9CC4grSgXyTJ5Q74ehtDsVKas73zW66R&#10;anr44Xzfk+Vo0Xq02FGNpoXOfrGnDfUhLmQZTNJN7qoeryrstvrAHzX6+YsLgyTPu1JNveK9jy0B&#10;vqPH+DeIN/WMDfJPb7iC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DNAg1JtAgAAMwYAAA4AAAAAAAAAAAAA&#10;AAAALgIAAGRycy9lMm9Eb2MueG1sUEsBAi0AFAAGAAgAAAAhADqDuGvgAAAACgEAAA8AAAAAAAAA&#10;AAAAAAAAxwQAAGRycy9kb3ducmV2LnhtbFBLBQYAAAAABAAEAPMAAADUBQAAAAA=&#10;">
              <v:shape id="Shape 2310"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" path="m,l6380989,r,56388l,56388,,e" fillcolor="#34aba2" stroked="f" strokeweight="0">
                <v:stroke miterlimit="83231f" joinstyle="miter"/>
                <v:path arrowok="t" textboxrect="0,0,6380989,56388"/>
              </v:shape>
              <w10:wrap type="square" anchorx="page" anchory="page"/>
            </v:group>
          </w:pict>
        </mc:Fallback>
      </mc:AlternateContent>
    </w:r>
  </w:p>
  <w:p w14:paraId="58C7067B" w14:textId="77777777" w:rsidR="00047CB2" w:rsidRPr="00065C87" w:rsidRDefault="00000000" w:rsidP="00013F54">
    <w:r w:rsidRPr="00065C87">
      <w:rPr>
        <w:rFonts w:eastAsia="Calibri"/>
        <w:noProof/>
      </w:rPr>
      <mc:AlternateContent>
        <mc:Choice Requires="wpg">
          <w:drawing>
            <wp:anchor distT="0" distB="0" distL="114300" distR="114300" simplePos="0" relativeHeight="251659264" behindDoc="1" locked="0" layoutInCell="1" allowOverlap="1" wp14:anchorId="6FD4707D" wp14:editId="43EC54C2">
              <wp:simplePos x="0" y="0"/>
              <wp:positionH relativeFrom="page">
                <wp:posOffset>0</wp:posOffset>
              </wp:positionH>
              <wp:positionV relativeFrom="page">
                <wp:posOffset>0</wp:posOffset>
              </wp:positionV>
              <wp:extent cx="1" cy="1"/>
              <wp:effectExtent l="0" t="0" r="0" b="0"/>
              <wp:wrapNone/>
              <wp:docPr id="2150" name="Group 215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DB25D84" id="Group 2150"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5BD" w14:textId="77777777" w:rsidR="00047CB2" w:rsidRPr="00065C87" w:rsidRDefault="00000000" w:rsidP="00013F54">
    <w:r w:rsidRPr="00065C87">
      <w:rPr>
        <w:rFonts w:eastAsia="Calibri"/>
        <w:noProof/>
      </w:rPr>
      <mc:AlternateContent>
        <mc:Choice Requires="wpg">
          <w:drawing>
            <wp:anchor distT="0" distB="0" distL="114300" distR="114300" simplePos="0" relativeHeight="251660288" behindDoc="0" locked="0" layoutInCell="1" allowOverlap="1" wp14:anchorId="5C7C7F4D" wp14:editId="7DD13264">
              <wp:simplePos x="0" y="0"/>
              <wp:positionH relativeFrom="page">
                <wp:posOffset>585216</wp:posOffset>
              </wp:positionH>
              <wp:positionV relativeFrom="page">
                <wp:posOffset>621792</wp:posOffset>
              </wp:positionV>
              <wp:extent cx="6380989" cy="56388"/>
              <wp:effectExtent l="0" t="0" r="0" b="0"/>
              <wp:wrapSquare wrapText="bothSides"/>
              <wp:docPr id="2131" name="Group 2131"/>
              <wp:cNvGraphicFramePr/>
              <a:graphic xmlns:a="http://schemas.openxmlformats.org/drawingml/2006/main">
                <a:graphicData uri="http://schemas.microsoft.com/office/word/2010/wordprocessingGroup">
                  <wpg:wgp>
                    <wpg:cNvGrpSpPr/>
                    <wpg:grpSpPr>
                      <a:xfrm>
                        <a:off x="0" y="0"/>
                        <a:ext cx="6380989" cy="56388"/>
                        <a:chOff x="0" y="0"/>
                        <a:chExt cx="6380989" cy="56388"/>
                      </a:xfrm>
                    </wpg:grpSpPr>
                    <wps:wsp>
                      <wps:cNvPr id="2308" name="Shape 2308"/>
                      <wps:cNvSpPr/>
                      <wps:spPr>
                        <a:xfrm>
                          <a:off x="0" y="0"/>
                          <a:ext cx="6380989" cy="56388"/>
                        </a:xfrm>
                        <a:custGeom>
                          <a:avLst/>
                          <a:gdLst/>
                          <a:ahLst/>
                          <a:cxnLst/>
                          <a:rect l="0" t="0" r="0" b="0"/>
                          <a:pathLst>
                            <a:path w="6380989" h="56388">
                              <a:moveTo>
                                <a:pt x="0" y="0"/>
                              </a:moveTo>
                              <a:lnTo>
                                <a:pt x="6380989" y="0"/>
                              </a:lnTo>
                              <a:lnTo>
                                <a:pt x="6380989"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w:pict>
            <v:group w14:anchorId="3B8C7ECA" id="Group 2131" o:spid="_x0000_s1026" style="position:absolute;margin-left:46.1pt;margin-top:48.95pt;width:502.45pt;height:4.45pt;z-index:251660288;mso-position-horizontal-relative:page;mso-position-vertical-relative:page" coordsize="63809,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">
              <v:shape id="Shape 2308" o:spid="_x0000_s1027" style="position:absolute;width:63809;height:563;visibility:visible;mso-wrap-style:square;v-text-anchor:top" coordsize="638098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" path="m,l6380989,r,56388l,56388,,e" fillcolor="#34aba2" stroked="f" strokeweight="0">
                <v:stroke miterlimit="83231f" joinstyle="miter"/>
                <v:path arrowok="t" textboxrect="0,0,6380989,56388"/>
              </v:shape>
              <w10:wrap type="square" anchorx="page" anchory="page"/>
            </v:group>
          </w:pict>
        </mc:Fallback>
      </mc:AlternateContent>
    </w:r>
  </w:p>
  <w:p w14:paraId="4B9147BB" w14:textId="77777777" w:rsidR="00047CB2" w:rsidRPr="00065C87" w:rsidRDefault="00000000" w:rsidP="00013F54">
    <w:r w:rsidRPr="00065C87">
      <w:rPr>
        <w:rFonts w:eastAsia="Calibri"/>
        <w:noProof/>
      </w:rPr>
      <mc:AlternateContent>
        <mc:Choice Requires="wpg">
          <w:drawing>
            <wp:anchor distT="0" distB="0" distL="114300" distR="114300" simplePos="0" relativeHeight="251661312" behindDoc="1" locked="0" layoutInCell="1" allowOverlap="1" wp14:anchorId="5AE6439A" wp14:editId="263536B6">
              <wp:simplePos x="0" y="0"/>
              <wp:positionH relativeFrom="page">
                <wp:posOffset>0</wp:posOffset>
              </wp:positionH>
              <wp:positionV relativeFrom="page">
                <wp:posOffset>0</wp:posOffset>
              </wp:positionV>
              <wp:extent cx="1" cy="1"/>
              <wp:effectExtent l="0" t="0" r="0" b="0"/>
              <wp:wrapNone/>
              <wp:docPr id="2133" name="Group 213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B33E94A" id="Group 213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">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C4333"/>
    <w:multiLevelType w:val="multilevel"/>
    <w:tmpl w:val="6DF0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F46E1"/>
    <w:multiLevelType w:val="multilevel"/>
    <w:tmpl w:val="F60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130AE"/>
    <w:multiLevelType w:val="hybridMultilevel"/>
    <w:tmpl w:val="7B8E9A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7746F92"/>
    <w:multiLevelType w:val="multilevel"/>
    <w:tmpl w:val="03ECB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43367"/>
    <w:multiLevelType w:val="hybridMultilevel"/>
    <w:tmpl w:val="16447A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9014640"/>
    <w:multiLevelType w:val="hybridMultilevel"/>
    <w:tmpl w:val="887A20A8"/>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6" w15:restartNumberingAfterBreak="0">
    <w:nsid w:val="2F910B40"/>
    <w:multiLevelType w:val="multilevel"/>
    <w:tmpl w:val="9FD4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FE6C65"/>
    <w:multiLevelType w:val="multilevel"/>
    <w:tmpl w:val="7F7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7A2F67"/>
    <w:multiLevelType w:val="multilevel"/>
    <w:tmpl w:val="67FC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A15727"/>
    <w:multiLevelType w:val="multilevel"/>
    <w:tmpl w:val="98F69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A06783"/>
    <w:multiLevelType w:val="hybridMultilevel"/>
    <w:tmpl w:val="878A1F7A"/>
    <w:lvl w:ilvl="0" w:tplc="2ADCB6A0">
      <w:numFmt w:val="bullet"/>
      <w:lvlText w:val="•"/>
      <w:lvlJc w:val="left"/>
      <w:pPr>
        <w:ind w:left="1080" w:hanging="72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61182BD6"/>
    <w:multiLevelType w:val="hybridMultilevel"/>
    <w:tmpl w:val="C972D4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11C4B47"/>
    <w:multiLevelType w:val="multilevel"/>
    <w:tmpl w:val="5330A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B227C4"/>
    <w:multiLevelType w:val="hybridMultilevel"/>
    <w:tmpl w:val="7A5808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66FB69EF"/>
    <w:multiLevelType w:val="hybridMultilevel"/>
    <w:tmpl w:val="257C5B7C"/>
    <w:lvl w:ilvl="0" w:tplc="2000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8570F60"/>
    <w:multiLevelType w:val="hybridMultilevel"/>
    <w:tmpl w:val="456EE7C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065" w:hanging="360"/>
      </w:pPr>
    </w:lvl>
    <w:lvl w:ilvl="2" w:tplc="2000001B" w:tentative="1">
      <w:start w:val="1"/>
      <w:numFmt w:val="lowerRoman"/>
      <w:lvlText w:val="%3."/>
      <w:lvlJc w:val="right"/>
      <w:pPr>
        <w:ind w:left="1785" w:hanging="180"/>
      </w:pPr>
    </w:lvl>
    <w:lvl w:ilvl="3" w:tplc="2000000F" w:tentative="1">
      <w:start w:val="1"/>
      <w:numFmt w:val="decimal"/>
      <w:lvlText w:val="%4."/>
      <w:lvlJc w:val="left"/>
      <w:pPr>
        <w:ind w:left="2505" w:hanging="360"/>
      </w:pPr>
    </w:lvl>
    <w:lvl w:ilvl="4" w:tplc="20000019" w:tentative="1">
      <w:start w:val="1"/>
      <w:numFmt w:val="lowerLetter"/>
      <w:lvlText w:val="%5."/>
      <w:lvlJc w:val="left"/>
      <w:pPr>
        <w:ind w:left="3225" w:hanging="360"/>
      </w:pPr>
    </w:lvl>
    <w:lvl w:ilvl="5" w:tplc="2000001B" w:tentative="1">
      <w:start w:val="1"/>
      <w:numFmt w:val="lowerRoman"/>
      <w:lvlText w:val="%6."/>
      <w:lvlJc w:val="right"/>
      <w:pPr>
        <w:ind w:left="3945" w:hanging="180"/>
      </w:pPr>
    </w:lvl>
    <w:lvl w:ilvl="6" w:tplc="2000000F" w:tentative="1">
      <w:start w:val="1"/>
      <w:numFmt w:val="decimal"/>
      <w:lvlText w:val="%7."/>
      <w:lvlJc w:val="left"/>
      <w:pPr>
        <w:ind w:left="4665" w:hanging="360"/>
      </w:pPr>
    </w:lvl>
    <w:lvl w:ilvl="7" w:tplc="20000019" w:tentative="1">
      <w:start w:val="1"/>
      <w:numFmt w:val="lowerLetter"/>
      <w:lvlText w:val="%8."/>
      <w:lvlJc w:val="left"/>
      <w:pPr>
        <w:ind w:left="5385" w:hanging="360"/>
      </w:pPr>
    </w:lvl>
    <w:lvl w:ilvl="8" w:tplc="2000001B" w:tentative="1">
      <w:start w:val="1"/>
      <w:numFmt w:val="lowerRoman"/>
      <w:lvlText w:val="%9."/>
      <w:lvlJc w:val="right"/>
      <w:pPr>
        <w:ind w:left="6105" w:hanging="180"/>
      </w:pPr>
    </w:lvl>
  </w:abstractNum>
  <w:abstractNum w:abstractNumId="16" w15:restartNumberingAfterBreak="0">
    <w:nsid w:val="6936197C"/>
    <w:multiLevelType w:val="hybridMultilevel"/>
    <w:tmpl w:val="DF207A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CFF3CC9"/>
    <w:multiLevelType w:val="multilevel"/>
    <w:tmpl w:val="686A3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5060B5"/>
    <w:multiLevelType w:val="hybridMultilevel"/>
    <w:tmpl w:val="77C2EAFE"/>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EB320FA"/>
    <w:multiLevelType w:val="multilevel"/>
    <w:tmpl w:val="983E1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4F09EA"/>
    <w:multiLevelType w:val="hybridMultilevel"/>
    <w:tmpl w:val="2E943A16"/>
    <w:lvl w:ilvl="0" w:tplc="A8E60806">
      <w:start w:val="1"/>
      <w:numFmt w:val="decimal"/>
      <w:lvlText w:val="%1."/>
      <w:lvlJc w:val="left"/>
      <w:pPr>
        <w:ind w:left="345"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70036924"/>
    <w:multiLevelType w:val="multilevel"/>
    <w:tmpl w:val="C8307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3777CB"/>
    <w:multiLevelType w:val="multilevel"/>
    <w:tmpl w:val="DD2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3E67AF"/>
    <w:multiLevelType w:val="hybridMultilevel"/>
    <w:tmpl w:val="B0F082CC"/>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28807389">
    <w:abstractNumId w:val="15"/>
  </w:num>
  <w:num w:numId="2" w16cid:durableId="225381545">
    <w:abstractNumId w:val="18"/>
  </w:num>
  <w:num w:numId="3" w16cid:durableId="972254287">
    <w:abstractNumId w:val="20"/>
  </w:num>
  <w:num w:numId="4" w16cid:durableId="1980718377">
    <w:abstractNumId w:val="5"/>
  </w:num>
  <w:num w:numId="5" w16cid:durableId="193688131">
    <w:abstractNumId w:val="1"/>
  </w:num>
  <w:num w:numId="6" w16cid:durableId="1255825629">
    <w:abstractNumId w:val="0"/>
  </w:num>
  <w:num w:numId="7" w16cid:durableId="555943606">
    <w:abstractNumId w:val="12"/>
  </w:num>
  <w:num w:numId="8" w16cid:durableId="1945068039">
    <w:abstractNumId w:val="16"/>
  </w:num>
  <w:num w:numId="9" w16cid:durableId="1650356061">
    <w:abstractNumId w:val="4"/>
  </w:num>
  <w:num w:numId="10" w16cid:durableId="2058889347">
    <w:abstractNumId w:val="13"/>
  </w:num>
  <w:num w:numId="11" w16cid:durableId="1239902538">
    <w:abstractNumId w:val="9"/>
  </w:num>
  <w:num w:numId="12" w16cid:durableId="1943806250">
    <w:abstractNumId w:val="17"/>
  </w:num>
  <w:num w:numId="13" w16cid:durableId="872304685">
    <w:abstractNumId w:val="21"/>
  </w:num>
  <w:num w:numId="14" w16cid:durableId="2019624065">
    <w:abstractNumId w:val="3"/>
  </w:num>
  <w:num w:numId="15" w16cid:durableId="120155749">
    <w:abstractNumId w:val="11"/>
  </w:num>
  <w:num w:numId="16" w16cid:durableId="1627270058">
    <w:abstractNumId w:val="23"/>
  </w:num>
  <w:num w:numId="17" w16cid:durableId="469447801">
    <w:abstractNumId w:val="22"/>
  </w:num>
  <w:num w:numId="18" w16cid:durableId="1610120101">
    <w:abstractNumId w:val="8"/>
  </w:num>
  <w:num w:numId="19" w16cid:durableId="1809475097">
    <w:abstractNumId w:val="7"/>
  </w:num>
  <w:num w:numId="20" w16cid:durableId="1946182502">
    <w:abstractNumId w:val="19"/>
  </w:num>
  <w:num w:numId="21" w16cid:durableId="1484544100">
    <w:abstractNumId w:val="6"/>
  </w:num>
  <w:num w:numId="22" w16cid:durableId="1639533710">
    <w:abstractNumId w:val="2"/>
  </w:num>
  <w:num w:numId="23" w16cid:durableId="1641881331">
    <w:abstractNumId w:val="10"/>
  </w:num>
  <w:num w:numId="24" w16cid:durableId="954675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9DC"/>
    <w:rsid w:val="000033BE"/>
    <w:rsid w:val="000137B2"/>
    <w:rsid w:val="00013F54"/>
    <w:rsid w:val="00047279"/>
    <w:rsid w:val="00047CB2"/>
    <w:rsid w:val="00065396"/>
    <w:rsid w:val="00065C87"/>
    <w:rsid w:val="0008206E"/>
    <w:rsid w:val="0008643B"/>
    <w:rsid w:val="00092B43"/>
    <w:rsid w:val="000A2FB1"/>
    <w:rsid w:val="000A4A85"/>
    <w:rsid w:val="000B2C2D"/>
    <w:rsid w:val="000B41C3"/>
    <w:rsid w:val="000D0A57"/>
    <w:rsid w:val="000F6597"/>
    <w:rsid w:val="00104C9F"/>
    <w:rsid w:val="00123C9A"/>
    <w:rsid w:val="001270B3"/>
    <w:rsid w:val="00170CFB"/>
    <w:rsid w:val="00176340"/>
    <w:rsid w:val="001A7468"/>
    <w:rsid w:val="001B0E65"/>
    <w:rsid w:val="001B5514"/>
    <w:rsid w:val="001E4AF1"/>
    <w:rsid w:val="00227F7D"/>
    <w:rsid w:val="0023639C"/>
    <w:rsid w:val="002401A3"/>
    <w:rsid w:val="002413EE"/>
    <w:rsid w:val="002419DC"/>
    <w:rsid w:val="0025622A"/>
    <w:rsid w:val="002F01C9"/>
    <w:rsid w:val="002F3FDE"/>
    <w:rsid w:val="002F4A5B"/>
    <w:rsid w:val="00334056"/>
    <w:rsid w:val="00336353"/>
    <w:rsid w:val="00371949"/>
    <w:rsid w:val="00377EE4"/>
    <w:rsid w:val="00386E7C"/>
    <w:rsid w:val="003A6018"/>
    <w:rsid w:val="003C46DD"/>
    <w:rsid w:val="003C7EF9"/>
    <w:rsid w:val="003D07C6"/>
    <w:rsid w:val="003D530A"/>
    <w:rsid w:val="0040143F"/>
    <w:rsid w:val="004242BB"/>
    <w:rsid w:val="004653E4"/>
    <w:rsid w:val="004C5533"/>
    <w:rsid w:val="004E20B4"/>
    <w:rsid w:val="00533D68"/>
    <w:rsid w:val="00555C61"/>
    <w:rsid w:val="00570BE6"/>
    <w:rsid w:val="00590789"/>
    <w:rsid w:val="005C47CF"/>
    <w:rsid w:val="005C4BD5"/>
    <w:rsid w:val="005D57C2"/>
    <w:rsid w:val="00604C4B"/>
    <w:rsid w:val="00611291"/>
    <w:rsid w:val="0065221F"/>
    <w:rsid w:val="006A17B0"/>
    <w:rsid w:val="006A58D8"/>
    <w:rsid w:val="006A67CF"/>
    <w:rsid w:val="006C15A2"/>
    <w:rsid w:val="006D69DA"/>
    <w:rsid w:val="006F6E58"/>
    <w:rsid w:val="00703309"/>
    <w:rsid w:val="0071291C"/>
    <w:rsid w:val="00725065"/>
    <w:rsid w:val="0075061D"/>
    <w:rsid w:val="007811D6"/>
    <w:rsid w:val="00786D1D"/>
    <w:rsid w:val="007A005C"/>
    <w:rsid w:val="007D3293"/>
    <w:rsid w:val="007F42F7"/>
    <w:rsid w:val="007F7C2A"/>
    <w:rsid w:val="00800499"/>
    <w:rsid w:val="00827CE2"/>
    <w:rsid w:val="00891587"/>
    <w:rsid w:val="00895D02"/>
    <w:rsid w:val="008962C2"/>
    <w:rsid w:val="00897A8C"/>
    <w:rsid w:val="00900FCD"/>
    <w:rsid w:val="009011D4"/>
    <w:rsid w:val="009430E3"/>
    <w:rsid w:val="009465D6"/>
    <w:rsid w:val="00961DCE"/>
    <w:rsid w:val="00971774"/>
    <w:rsid w:val="009B3E23"/>
    <w:rsid w:val="009B489E"/>
    <w:rsid w:val="009C76D1"/>
    <w:rsid w:val="009D4153"/>
    <w:rsid w:val="009E3267"/>
    <w:rsid w:val="009E4D5D"/>
    <w:rsid w:val="009E6CF7"/>
    <w:rsid w:val="009F46FC"/>
    <w:rsid w:val="00A16AD3"/>
    <w:rsid w:val="00A53846"/>
    <w:rsid w:val="00A55672"/>
    <w:rsid w:val="00A757E7"/>
    <w:rsid w:val="00A806A1"/>
    <w:rsid w:val="00A944D9"/>
    <w:rsid w:val="00A94885"/>
    <w:rsid w:val="00AD0A70"/>
    <w:rsid w:val="00B10AAF"/>
    <w:rsid w:val="00B36262"/>
    <w:rsid w:val="00B52369"/>
    <w:rsid w:val="00B52B06"/>
    <w:rsid w:val="00B60A42"/>
    <w:rsid w:val="00B60D91"/>
    <w:rsid w:val="00B63A96"/>
    <w:rsid w:val="00B91CF4"/>
    <w:rsid w:val="00BA1922"/>
    <w:rsid w:val="00BB0BF4"/>
    <w:rsid w:val="00BE4704"/>
    <w:rsid w:val="00BF2C20"/>
    <w:rsid w:val="00BF4D24"/>
    <w:rsid w:val="00C266E7"/>
    <w:rsid w:val="00C42371"/>
    <w:rsid w:val="00C471D1"/>
    <w:rsid w:val="00C61EB4"/>
    <w:rsid w:val="00C64509"/>
    <w:rsid w:val="00C865F4"/>
    <w:rsid w:val="00CA5724"/>
    <w:rsid w:val="00CB5890"/>
    <w:rsid w:val="00CC1984"/>
    <w:rsid w:val="00CF7D77"/>
    <w:rsid w:val="00D120C9"/>
    <w:rsid w:val="00D2339F"/>
    <w:rsid w:val="00D23646"/>
    <w:rsid w:val="00D406DF"/>
    <w:rsid w:val="00D51526"/>
    <w:rsid w:val="00DC73F9"/>
    <w:rsid w:val="00DD1107"/>
    <w:rsid w:val="00E275DD"/>
    <w:rsid w:val="00E424ED"/>
    <w:rsid w:val="00EB3D2A"/>
    <w:rsid w:val="00ED7FB6"/>
    <w:rsid w:val="00EE271F"/>
    <w:rsid w:val="00F0686F"/>
    <w:rsid w:val="00F1179E"/>
    <w:rsid w:val="00F23E75"/>
    <w:rsid w:val="00F23E98"/>
    <w:rsid w:val="00F4692A"/>
    <w:rsid w:val="00F61A23"/>
    <w:rsid w:val="00F62D6C"/>
    <w:rsid w:val="00FC1BC5"/>
    <w:rsid w:val="00FD06DB"/>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CEE90"/>
  <w15:docId w15:val="{1AF3880D-7A0B-4620-93AD-D938C1E5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89E"/>
    <w:pPr>
      <w:spacing w:after="120" w:line="290" w:lineRule="auto"/>
      <w:ind w:left="11" w:hanging="11"/>
    </w:pPr>
    <w:rPr>
      <w:rFonts w:ascii="Arial" w:hAnsi="Arial" w:cs="Arial"/>
      <w:color w:val="061F57"/>
      <w:spacing w:val="15"/>
    </w:rPr>
  </w:style>
  <w:style w:type="paragraph" w:styleId="Rubrik1">
    <w:name w:val="heading 1"/>
    <w:basedOn w:val="Normal"/>
    <w:next w:val="Normal"/>
    <w:link w:val="Rubrik1Char"/>
    <w:uiPriority w:val="9"/>
    <w:qFormat/>
    <w:rsid w:val="00D51526"/>
    <w:pPr>
      <w:outlineLvl w:val="0"/>
    </w:pPr>
    <w:rPr>
      <w:sz w:val="52"/>
      <w:szCs w:val="52"/>
    </w:rPr>
  </w:style>
  <w:style w:type="paragraph" w:styleId="Rubrik2">
    <w:name w:val="heading 2"/>
    <w:basedOn w:val="Underrubrik"/>
    <w:next w:val="Normal"/>
    <w:link w:val="Rubrik2Char"/>
    <w:uiPriority w:val="9"/>
    <w:unhideWhenUsed/>
    <w:qFormat/>
    <w:rsid w:val="00B60A42"/>
    <w:pPr>
      <w:outlineLvl w:val="1"/>
    </w:pPr>
    <w:rPr>
      <w:sz w:val="32"/>
      <w:szCs w:val="32"/>
    </w:rPr>
  </w:style>
  <w:style w:type="paragraph" w:styleId="Rubrik3">
    <w:name w:val="heading 3"/>
    <w:basedOn w:val="Normal"/>
    <w:next w:val="Normal"/>
    <w:link w:val="Rubrik3Char"/>
    <w:uiPriority w:val="9"/>
    <w:unhideWhenUsed/>
    <w:qFormat/>
    <w:rsid w:val="007F7C2A"/>
    <w:pPr>
      <w:keepNext/>
      <w:keepLines/>
      <w:spacing w:before="120"/>
      <w:outlineLvl w:val="2"/>
    </w:pPr>
    <w:rPr>
      <w:rFonts w:eastAsiaTheme="majorEastAsia"/>
      <w:b/>
      <w:bCs/>
      <w:color w:val="0A2F40" w:themeColor="accent1" w:themeShade="7F"/>
      <w:sz w:val="28"/>
      <w:szCs w:val="2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D51526"/>
    <w:rPr>
      <w:rFonts w:ascii="Arial" w:hAnsi="Arial" w:cs="Arial"/>
      <w:color w:val="061F57"/>
      <w:spacing w:val="15"/>
      <w:sz w:val="52"/>
      <w:szCs w:val="5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ellrutnt">
    <w:name w:val="Table Grid"/>
    <w:basedOn w:val="Normaltabell"/>
    <w:uiPriority w:val="39"/>
    <w:rsid w:val="00604C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derrubrik">
    <w:name w:val="Subtitle"/>
    <w:basedOn w:val="Normal"/>
    <w:next w:val="Normal"/>
    <w:link w:val="UnderrubrikChar"/>
    <w:uiPriority w:val="11"/>
    <w:qFormat/>
    <w:rsid w:val="006F6E58"/>
    <w:pPr>
      <w:numPr>
        <w:ilvl w:val="1"/>
      </w:numPr>
      <w:spacing w:after="160"/>
      <w:ind w:left="10" w:hanging="10"/>
    </w:pPr>
    <w:rPr>
      <w:color w:val="5A5A5A" w:themeColor="text1" w:themeTint="A5"/>
      <w:sz w:val="20"/>
      <w:szCs w:val="20"/>
    </w:rPr>
  </w:style>
  <w:style w:type="character" w:customStyle="1" w:styleId="UnderrubrikChar">
    <w:name w:val="Underrubrik Char"/>
    <w:basedOn w:val="Standardstycketeckensnitt"/>
    <w:link w:val="Underrubrik"/>
    <w:uiPriority w:val="11"/>
    <w:rsid w:val="006F6E58"/>
    <w:rPr>
      <w:rFonts w:ascii="Arial" w:hAnsi="Arial" w:cs="Arial"/>
      <w:color w:val="5A5A5A" w:themeColor="text1" w:themeTint="A5"/>
      <w:spacing w:val="15"/>
      <w:sz w:val="20"/>
      <w:szCs w:val="20"/>
      <w:lang w:val="sv-SE"/>
    </w:rPr>
  </w:style>
  <w:style w:type="paragraph" w:styleId="Rubrik">
    <w:name w:val="Title"/>
    <w:basedOn w:val="Normal"/>
    <w:next w:val="Normal"/>
    <w:link w:val="RubrikChar"/>
    <w:uiPriority w:val="10"/>
    <w:qFormat/>
    <w:rsid w:val="006F6E5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RubrikChar">
    <w:name w:val="Rubrik Char"/>
    <w:basedOn w:val="Standardstycketeckensnitt"/>
    <w:link w:val="Rubrik"/>
    <w:uiPriority w:val="10"/>
    <w:rsid w:val="006F6E58"/>
    <w:rPr>
      <w:rFonts w:asciiTheme="majorHAnsi" w:eastAsiaTheme="majorEastAsia" w:hAnsiTheme="majorHAnsi" w:cstheme="majorBidi"/>
      <w:spacing w:val="-10"/>
      <w:kern w:val="28"/>
      <w:sz w:val="56"/>
      <w:szCs w:val="56"/>
      <w:lang w:val="sv-SE"/>
    </w:rPr>
  </w:style>
  <w:style w:type="paragraph" w:styleId="Liststycke">
    <w:name w:val="List Paragraph"/>
    <w:basedOn w:val="Normal"/>
    <w:uiPriority w:val="34"/>
    <w:qFormat/>
    <w:rsid w:val="000B41C3"/>
    <w:pPr>
      <w:ind w:left="720"/>
      <w:contextualSpacing/>
    </w:pPr>
  </w:style>
  <w:style w:type="character" w:styleId="Hyperlnk">
    <w:name w:val="Hyperlink"/>
    <w:basedOn w:val="Standardstycketeckensnitt"/>
    <w:uiPriority w:val="99"/>
    <w:unhideWhenUsed/>
    <w:rsid w:val="006A58D8"/>
    <w:rPr>
      <w:color w:val="467886" w:themeColor="hyperlink"/>
      <w:u w:val="single"/>
    </w:rPr>
  </w:style>
  <w:style w:type="character" w:styleId="Olstomnmnande">
    <w:name w:val="Unresolved Mention"/>
    <w:basedOn w:val="Standardstycketeckensnitt"/>
    <w:uiPriority w:val="99"/>
    <w:semiHidden/>
    <w:unhideWhenUsed/>
    <w:rsid w:val="006A58D8"/>
    <w:rPr>
      <w:color w:val="605E5C"/>
      <w:shd w:val="clear" w:color="auto" w:fill="E1DFDD"/>
    </w:rPr>
  </w:style>
  <w:style w:type="paragraph" w:customStyle="1" w:styleId="Kodstycke">
    <w:name w:val="Kodstycke"/>
    <w:basedOn w:val="Normal"/>
    <w:link w:val="KodstyckeChar"/>
    <w:qFormat/>
    <w:rsid w:val="00013F54"/>
    <w:pPr>
      <w:numPr>
        <w:ilvl w:val="1"/>
      </w:numPr>
      <w:pBdr>
        <w:top w:val="single" w:sz="2" w:space="1" w:color="auto"/>
        <w:left w:val="single" w:sz="2" w:space="4" w:color="auto"/>
        <w:bottom w:val="single" w:sz="2" w:space="1" w:color="auto"/>
        <w:right w:val="single" w:sz="2" w:space="4" w:color="auto"/>
      </w:pBdr>
      <w:shd w:val="pct10" w:color="auto" w:fill="auto"/>
      <w:tabs>
        <w:tab w:val="left" w:pos="1526"/>
      </w:tabs>
      <w:spacing w:before="20" w:after="20"/>
      <w:ind w:left="11" w:hanging="11"/>
    </w:pPr>
    <w:rPr>
      <w:rFonts w:ascii="Consolas" w:hAnsi="Consolas"/>
      <w:color w:val="156082" w:themeColor="accent1"/>
      <w:sz w:val="20"/>
      <w:szCs w:val="20"/>
    </w:rPr>
  </w:style>
  <w:style w:type="character" w:customStyle="1" w:styleId="KodstyckeChar">
    <w:name w:val="Kodstycke Char"/>
    <w:basedOn w:val="Standardstycketeckensnitt"/>
    <w:link w:val="Kodstycke"/>
    <w:rsid w:val="00013F54"/>
    <w:rPr>
      <w:rFonts w:ascii="Consolas" w:hAnsi="Consolas" w:cs="Arial"/>
      <w:color w:val="156082" w:themeColor="accent1"/>
      <w:spacing w:val="15"/>
      <w:sz w:val="20"/>
      <w:szCs w:val="20"/>
      <w:shd w:val="pct10" w:color="auto" w:fill="auto"/>
      <w:lang w:val="en-SE"/>
    </w:rPr>
  </w:style>
  <w:style w:type="paragraph" w:customStyle="1" w:styleId="Bildtext">
    <w:name w:val="Bildtext"/>
    <w:basedOn w:val="Underrubrik"/>
    <w:link w:val="BildtextChar"/>
    <w:qFormat/>
    <w:rsid w:val="00B60A42"/>
    <w:pPr>
      <w:ind w:left="0" w:firstLine="0"/>
    </w:pPr>
  </w:style>
  <w:style w:type="character" w:customStyle="1" w:styleId="BildtextChar">
    <w:name w:val="Bildtext Char"/>
    <w:basedOn w:val="UnderrubrikChar"/>
    <w:link w:val="Bildtext"/>
    <w:rsid w:val="00B60A42"/>
    <w:rPr>
      <w:rFonts w:ascii="Arial" w:hAnsi="Arial" w:cs="Arial"/>
      <w:color w:val="5A5A5A" w:themeColor="text1" w:themeTint="A5"/>
      <w:spacing w:val="15"/>
      <w:sz w:val="20"/>
      <w:szCs w:val="20"/>
      <w:lang w:val="sv-SE"/>
    </w:rPr>
  </w:style>
  <w:style w:type="character" w:customStyle="1" w:styleId="Rubrik2Char">
    <w:name w:val="Rubrik 2 Char"/>
    <w:basedOn w:val="Standardstycketeckensnitt"/>
    <w:link w:val="Rubrik2"/>
    <w:uiPriority w:val="9"/>
    <w:rsid w:val="00B60A42"/>
    <w:rPr>
      <w:rFonts w:ascii="Arial" w:hAnsi="Arial" w:cs="Arial"/>
      <w:color w:val="5A5A5A" w:themeColor="text1" w:themeTint="A5"/>
      <w:spacing w:val="15"/>
      <w:sz w:val="32"/>
      <w:szCs w:val="32"/>
    </w:rPr>
  </w:style>
  <w:style w:type="character" w:customStyle="1" w:styleId="Rubrik3Char">
    <w:name w:val="Rubrik 3 Char"/>
    <w:basedOn w:val="Standardstycketeckensnitt"/>
    <w:link w:val="Rubrik3"/>
    <w:uiPriority w:val="9"/>
    <w:rsid w:val="007F7C2A"/>
    <w:rPr>
      <w:rFonts w:ascii="Arial" w:eastAsiaTheme="majorEastAsia" w:hAnsi="Arial" w:cs="Arial"/>
      <w:b/>
      <w:bCs/>
      <w:color w:val="0A2F40" w:themeColor="accent1" w:themeShade="7F"/>
      <w:spacing w:val="15"/>
      <w:sz w:val="28"/>
      <w:szCs w:val="28"/>
      <w:lang w:val="en-SE"/>
    </w:rPr>
  </w:style>
  <w:style w:type="paragraph" w:customStyle="1" w:styleId="DokRubrik">
    <w:name w:val="DokRubrik"/>
    <w:basedOn w:val="Normal"/>
    <w:link w:val="DokRubrikChar"/>
    <w:qFormat/>
    <w:rsid w:val="009E4D5D"/>
    <w:rPr>
      <w:rFonts w:ascii="Calibri" w:hAnsi="Calibri" w:cs="Calibri"/>
      <w:sz w:val="52"/>
      <w:szCs w:val="52"/>
      <w:lang w:val="en-US"/>
    </w:rPr>
  </w:style>
  <w:style w:type="character" w:customStyle="1" w:styleId="DokRubrikChar">
    <w:name w:val="DokRubrik Char"/>
    <w:basedOn w:val="Standardstycketeckensnitt"/>
    <w:link w:val="DokRubrik"/>
    <w:rsid w:val="009E4D5D"/>
    <w:rPr>
      <w:rFonts w:ascii="Calibri" w:hAnsi="Calibri" w:cs="Calibri"/>
      <w:color w:val="061F57"/>
      <w:spacing w:val="15"/>
      <w:sz w:val="52"/>
      <w:szCs w:val="52"/>
      <w:lang w:val="en-US"/>
    </w:rPr>
  </w:style>
  <w:style w:type="paragraph" w:customStyle="1" w:styleId="DokDatum">
    <w:name w:val="DokDatum"/>
    <w:basedOn w:val="Normal"/>
    <w:link w:val="DokDatumChar"/>
    <w:qFormat/>
    <w:rsid w:val="009E4D5D"/>
    <w:rPr>
      <w:rFonts w:ascii="Calibri" w:hAnsi="Calibri" w:cs="Calibri"/>
      <w:sz w:val="32"/>
      <w:szCs w:val="32"/>
    </w:rPr>
  </w:style>
  <w:style w:type="character" w:customStyle="1" w:styleId="DokDatumChar">
    <w:name w:val="DokDatum Char"/>
    <w:basedOn w:val="Standardstycketeckensnitt"/>
    <w:link w:val="DokDatum"/>
    <w:rsid w:val="009E4D5D"/>
    <w:rPr>
      <w:rFonts w:ascii="Calibri" w:hAnsi="Calibri" w:cs="Calibri"/>
      <w:color w:val="061F57"/>
      <w:spacing w:val="15"/>
      <w:sz w:val="32"/>
      <w:szCs w:val="32"/>
    </w:rPr>
  </w:style>
  <w:style w:type="paragraph" w:customStyle="1" w:styleId="DokInfo">
    <w:name w:val="DokInfo"/>
    <w:basedOn w:val="Normal"/>
    <w:link w:val="DokInfoChar"/>
    <w:qFormat/>
    <w:rsid w:val="009E4D5D"/>
    <w:rPr>
      <w:rFonts w:ascii="Calibri" w:hAnsi="Calibri" w:cs="Calibri"/>
      <w:sz w:val="28"/>
      <w:szCs w:val="28"/>
    </w:rPr>
  </w:style>
  <w:style w:type="character" w:customStyle="1" w:styleId="DokInfoChar">
    <w:name w:val="DokInfo Char"/>
    <w:basedOn w:val="Standardstycketeckensnitt"/>
    <w:link w:val="DokInfo"/>
    <w:rsid w:val="009E4D5D"/>
    <w:rPr>
      <w:rFonts w:ascii="Calibri" w:hAnsi="Calibri" w:cs="Calibri"/>
      <w:color w:val="061F57"/>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ltl\Documents\Anpassade%20Office-mallar\Format-mall-haf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5B795D-89BA-4D13-AF16-BA982B639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Format-mall-hafte.dotx</Template>
  <TotalTime>16</TotalTime>
  <Pages>8</Pages>
  <Words>1332</Words>
  <Characters>7594</Characters>
  <Application>Microsoft Office Word</Application>
  <DocSecurity>0</DocSecurity>
  <Lines>63</Lines>
  <Paragraphs>17</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Microsoft Word - JavaScript - Moduler.docx</vt:lpstr>
      <vt:lpstr>Microsoft Word - JavaScript - Moduler.docx</vt:lpstr>
    </vt:vector>
  </TitlesOfParts>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JavaScript - Moduler.docx</dc:title>
  <dc:subject/>
  <dc:creator>Anders Strömberg</dc:creator>
  <cp:keywords/>
  <cp:lastModifiedBy>Anders Strömberg</cp:lastModifiedBy>
  <cp:revision>1</cp:revision>
  <cp:lastPrinted>2026-09-24T18:00:00Z</cp:lastPrinted>
  <dcterms:created xsi:type="dcterms:W3CDTF">2026-10-02T12:56:00Z</dcterms:created>
  <dcterms:modified xsi:type="dcterms:W3CDTF">2026-10-02T13:13:00Z</dcterms:modified>
</cp:coreProperties>
</file>