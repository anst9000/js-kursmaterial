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C7C9" w14:textId="4303E2E4" w:rsidR="008F0023" w:rsidRPr="008F0023" w:rsidRDefault="00B43D75" w:rsidP="008F0023">
      <w:pPr>
        <w:spacing w:after="261" w:line="259" w:lineRule="auto"/>
        <w:ind w:left="0" w:firstLine="0"/>
        <w:rPr>
          <w:rStyle w:val="Rubrik1Char"/>
          <w:lang w:val="en-SE"/>
        </w:rPr>
      </w:pPr>
      <w:r>
        <w:rPr>
          <w:noProof/>
        </w:rPr>
        <w:drawing>
          <wp:anchor distT="0" distB="0" distL="114300" distR="114300" simplePos="0" relativeHeight="251684864" behindDoc="1" locked="0" layoutInCell="1" allowOverlap="1" wp14:anchorId="2AF8AA0B" wp14:editId="383C807E">
            <wp:simplePos x="0" y="0"/>
            <wp:positionH relativeFrom="page">
              <wp:posOffset>-2168983</wp:posOffset>
            </wp:positionH>
            <wp:positionV relativeFrom="paragraph">
              <wp:posOffset>-36830</wp:posOffset>
            </wp:positionV>
            <wp:extent cx="9730386" cy="6673076"/>
            <wp:effectExtent l="0" t="0" r="4445" b="0"/>
            <wp:wrapNone/>
            <wp:docPr id="13117050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0505" name="Bildobjekt 131170505"/>
                    <pic:cNvPicPr/>
                  </pic:nvPicPr>
                  <pic:blipFill rotWithShape="1">
                    <a:blip r:embed="rId8">
                      <a:extLst>
                        <a:ext uri="{28A0092B-C50C-407E-A947-70E740481C1C}">
                          <a14:useLocalDpi xmlns:a14="http://schemas.microsoft.com/office/drawing/2010/main" val="0"/>
                        </a:ext>
                      </a:extLst>
                    </a:blip>
                    <a:srcRect l="18024"/>
                    <a:stretch>
                      <a:fillRect/>
                    </a:stretch>
                  </pic:blipFill>
                  <pic:spPr bwMode="auto">
                    <a:xfrm>
                      <a:off x="0" y="0"/>
                      <a:ext cx="9759491" cy="66930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1A348A7"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072410CF">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7147EC13"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7147EC13"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21603794">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0D38E9C"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67A90AF8" w14:textId="3A8CB759" w:rsidR="009E4D5D" w:rsidRDefault="00971774" w:rsidP="009E4D5D">
                            <w:pPr>
                              <w:pStyle w:val="DokRubrik"/>
                            </w:pPr>
                            <w:r w:rsidRPr="009B3E23">
                              <w:t>JavaScript-</w:t>
                            </w:r>
                            <w:r w:rsidR="00B43D75">
                              <w:t>11</w:t>
                            </w:r>
                          </w:p>
                          <w:p w14:paraId="5B16B883" w14:textId="6237419E" w:rsidR="00971774" w:rsidRPr="009B3E23" w:rsidRDefault="00B43D75" w:rsidP="009E4D5D">
                            <w:pPr>
                              <w:pStyle w:val="DokRubrik"/>
                            </w:pPr>
                            <w:r>
                              <w:t>DOM-optimering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67A90AF8" w14:textId="3A8CB759" w:rsidR="009E4D5D" w:rsidRDefault="00971774" w:rsidP="009E4D5D">
                      <w:pPr>
                        <w:pStyle w:val="DokRubrik"/>
                      </w:pPr>
                      <w:r w:rsidRPr="009B3E23">
                        <w:t>JavaScript-</w:t>
                      </w:r>
                      <w:r w:rsidR="00B43D75">
                        <w:t>11</w:t>
                      </w:r>
                    </w:p>
                    <w:p w14:paraId="5B16B883" w14:textId="6237419E" w:rsidR="00971774" w:rsidRPr="009B3E23" w:rsidRDefault="00B43D75" w:rsidP="009E4D5D">
                      <w:pPr>
                        <w:pStyle w:val="DokRubrik"/>
                      </w:pPr>
                      <w:r>
                        <w:t>DOM-optimering</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FA5DD69"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5FA5DD69"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94FC7B7"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23C59355"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5D2372C3"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11B2758B"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601453B3"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39FFC176"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546DC872"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7891C485"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5B647327"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6F1772C0"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4006B9CE"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378E760B"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68781820"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28BD5C3F"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2CE2A5BF"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23C59355"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D2372C3"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1B2758B"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601453B3"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39FFC176"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46DC872"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891C485"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B647327"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F1772C0"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006B9CE"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78E760B"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8781820"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8BD5C3F"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CE2A5BF"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1B22D2"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4C0999F4"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4C0999F4"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008F0023" w:rsidRPr="008F0023">
        <w:rPr>
          <w:rStyle w:val="Rubrik1Char"/>
          <w:lang w:val="en-SE"/>
        </w:rPr>
        <w:lastRenderedPageBreak/>
        <w:t>DOM-optimering</w:t>
      </w:r>
    </w:p>
    <w:p w14:paraId="399A1E18" w14:textId="77777777" w:rsidR="008F0023" w:rsidRPr="00F66707" w:rsidRDefault="008F0023" w:rsidP="008F0023">
      <w:pPr>
        <w:pStyle w:val="Underrubrik"/>
        <w:rPr>
          <w:lang w:val="en-SE"/>
        </w:rPr>
      </w:pPr>
      <w:r w:rsidRPr="00F66707">
        <w:rPr>
          <w:color w:val="061F57"/>
          <w:sz w:val="24"/>
          <w:szCs w:val="24"/>
          <w:lang w:val="en-SE"/>
        </w:rPr>
        <w:t>När vi bygger små webbapplikationer spelar det inte så stor roll hur vi skriver vår kod. Men när applikationerna växer, och vi börjar hantera hundratals knappar eller tunga sökfält, då måste vi börja tänka på prestanda.Att manipulera och lyssna på HTML-dokumentet (DOM:en) är nämligen det "dyraste" och mest tidskrävande en webbläsare kan göra. I det här kapitlet ska vi lära oss hur vi interagerar med webbläsaren på ett smart sätt.</w:t>
      </w:r>
    </w:p>
    <w:p w14:paraId="688161C6" w14:textId="77777777" w:rsidR="008F0023" w:rsidRPr="00A73175" w:rsidRDefault="008F0023" w:rsidP="008F0023">
      <w:pPr>
        <w:pStyle w:val="Underrubrik"/>
        <w:rPr>
          <w:color w:val="061F57"/>
          <w:sz w:val="24"/>
          <w:lang w:val="en-SE"/>
        </w:rPr>
      </w:pPr>
      <w:r>
        <w:rPr>
          <w:color w:val="061F57"/>
          <w:sz w:val="24"/>
          <w:lang w:val="en-SE"/>
        </w:rPr>
        <w:pict w14:anchorId="027F2527">
          <v:rect id="_x0000_i1057" style="width:0;height:1.5pt" o:hralign="center" o:hrstd="t" o:hr="t" fillcolor="#a0a0a0" stroked="f"/>
        </w:pict>
      </w:r>
    </w:p>
    <w:p w14:paraId="4690C7B7" w14:textId="77777777" w:rsidR="008F0023" w:rsidRPr="00F66707" w:rsidRDefault="008F0023" w:rsidP="008F0023">
      <w:pPr>
        <w:pStyle w:val="Rubrik2"/>
      </w:pPr>
      <w:r w:rsidRPr="00F66707">
        <w:t>Event Delegation – spara på webbläsarens minne</w:t>
      </w:r>
    </w:p>
    <w:p w14:paraId="3B4A88B4" w14:textId="77777777" w:rsidR="008F0023" w:rsidRPr="00F66707" w:rsidRDefault="008F0023" w:rsidP="008F0023">
      <w:pPr>
        <w:rPr>
          <w:lang w:val="en-SE"/>
        </w:rPr>
      </w:pPr>
      <w:r w:rsidRPr="00F66707">
        <w:rPr>
          <w:lang w:val="en-SE"/>
        </w:rPr>
        <w:t>Tänk dig att du bygger en att-göra-lista (To-Do app) eller en webbshop där du har en lista med 100 artiklar, och varje artikel har en "Ta bort"-knapp.Det vanliga sättet att lösa detta är att loopa igenom alla knappar och lägga till en händelselyssnare (addEventListener) på varenda en. Det betyder 100 unika lyssnare som ligger och drar minne i webbläsaren. Detta blir snabbt ineffektivt.Lösningen kallas Event Delegation. Istället för att sätta en lyssnare på varje enskild knapp, sätter vi en enda lyssnare på hela föräldra-elementet (t.ex. &lt;ul&gt;-listan).</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8F0023" w:rsidRPr="00F66707" w14:paraId="63781AE2" w14:textId="77777777" w:rsidTr="00472773">
        <w:tc>
          <w:tcPr>
            <w:tcW w:w="10012" w:type="dxa"/>
            <w:shd w:val="clear" w:color="auto" w:fill="E8E8E8" w:themeFill="background2"/>
          </w:tcPr>
          <w:p w14:paraId="356B3756" w14:textId="77777777" w:rsidR="008F0023" w:rsidRDefault="008F0023" w:rsidP="008F0023">
            <w:pPr>
              <w:pStyle w:val="Kodstycke"/>
            </w:pPr>
            <w:r w:rsidRPr="00F66707">
              <w:t>[ Klic</w:t>
            </w:r>
            <w:r>
              <w:t>ka</w:t>
            </w:r>
            <w:r w:rsidRPr="00F66707">
              <w:t xml:space="preserve"> på &lt;button&gt; ]</w:t>
            </w:r>
          </w:p>
          <w:p w14:paraId="6D369ED4" w14:textId="77777777" w:rsidR="008F0023" w:rsidRPr="00F66707" w:rsidRDefault="008F0023" w:rsidP="008F0023">
            <w:pPr>
              <w:pStyle w:val="Kodstycke"/>
            </w:pPr>
            <w:r>
              <w:t xml:space="preserve">    </w:t>
            </w:r>
            <w:r w:rsidRPr="00F66707">
              <w:t>──</w:t>
            </w:r>
            <w:r w:rsidRPr="00F66707">
              <w:rPr>
                <w:rFonts w:ascii="Segoe UI Symbol" w:hAnsi="Segoe UI Symbol" w:cs="Segoe UI Symbol"/>
              </w:rPr>
              <w:t>➔</w:t>
            </w:r>
            <w:r>
              <w:rPr>
                <w:rFonts w:ascii="Segoe UI Symbol" w:hAnsi="Segoe UI Symbol" w:cs="Segoe UI Symbol"/>
              </w:rPr>
              <w:t xml:space="preserve">  </w:t>
            </w:r>
            <w:r w:rsidRPr="00F66707">
              <w:t>Bubblar upp till &lt;li&gt;</w:t>
            </w:r>
            <w:r>
              <w:br/>
              <w:t xml:space="preserve">    </w:t>
            </w:r>
            <w:r w:rsidRPr="00F66707">
              <w:t>──</w:t>
            </w:r>
            <w:r w:rsidRPr="00F66707">
              <w:rPr>
                <w:rFonts w:ascii="Segoe UI Symbol" w:hAnsi="Segoe UI Symbol" w:cs="Segoe UI Symbol"/>
              </w:rPr>
              <w:t>➔</w:t>
            </w:r>
            <w:r>
              <w:rPr>
                <w:rFonts w:ascii="Segoe UI Symbol" w:hAnsi="Segoe UI Symbol" w:cs="Segoe UI Symbol"/>
              </w:rPr>
              <w:t xml:space="preserve">  </w:t>
            </w:r>
            <w:r w:rsidRPr="00F66707">
              <w:t>Bubblar upp till &lt;ul id="minLista"&gt; (Här fångar vi det!)</w:t>
            </w:r>
          </w:p>
        </w:tc>
      </w:tr>
    </w:tbl>
    <w:p w14:paraId="11AC3149" w14:textId="77777777" w:rsidR="008F0023" w:rsidRPr="00F66707" w:rsidRDefault="008F0023" w:rsidP="008F0023">
      <w:pPr>
        <w:pStyle w:val="Bildtext"/>
      </w:pPr>
      <w:r w:rsidRPr="00F66707">
        <w:t xml:space="preserve">Bild 1: </w:t>
      </w:r>
      <w:r>
        <w:t>K</w:t>
      </w:r>
      <w:r w:rsidRPr="00F66707">
        <w:t>lickhändelsen färdas uppåt som en bubbla genom alla föräldra-element.</w:t>
      </w:r>
    </w:p>
    <w:p w14:paraId="15EB878D" w14:textId="77777777" w:rsidR="008F0023" w:rsidRPr="00F66707" w:rsidRDefault="008F0023" w:rsidP="008F0023">
      <w:pPr>
        <w:rPr>
          <w:lang w:val="en-SE"/>
        </w:rPr>
      </w:pPr>
      <w:r w:rsidRPr="00F66707">
        <w:rPr>
          <w:lang w:val="en-SE"/>
        </w:rPr>
        <w:t>Tack vare att händelser i JavaScript "bubblar" uppåt i HTML-trädet, kan vi fånga upp klicket på föräldern och sedan kontrollera exakt vilket element det var användaren faktiskt klickade på.</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8F0023" w:rsidRPr="00CF1553" w14:paraId="49F93819" w14:textId="77777777" w:rsidTr="00472773">
        <w:tc>
          <w:tcPr>
            <w:tcW w:w="10012" w:type="dxa"/>
            <w:shd w:val="clear" w:color="auto" w:fill="E8E8E8" w:themeFill="background2"/>
          </w:tcPr>
          <w:p w14:paraId="07BBF163" w14:textId="77777777" w:rsidR="008F0023" w:rsidRPr="00CF1553" w:rsidRDefault="008F0023" w:rsidP="008F0023">
            <w:pPr>
              <w:pStyle w:val="Kodstycke"/>
              <w:rPr>
                <w:lang w:val="en-US"/>
              </w:rPr>
            </w:pPr>
            <w:r w:rsidRPr="00CF1553">
              <w:rPr>
                <w:lang w:val="en-US"/>
              </w:rPr>
              <w:t>const lista = document.querySelector('#minLista');</w:t>
            </w:r>
          </w:p>
          <w:p w14:paraId="5028092D" w14:textId="77777777" w:rsidR="008F0023" w:rsidRPr="00CF1553" w:rsidRDefault="008F0023" w:rsidP="008F0023">
            <w:pPr>
              <w:pStyle w:val="Kodstycke"/>
              <w:rPr>
                <w:lang w:val="en-US"/>
              </w:rPr>
            </w:pPr>
          </w:p>
          <w:p w14:paraId="2AF4F59D" w14:textId="77777777" w:rsidR="008F0023" w:rsidRPr="00CF1553" w:rsidRDefault="008F0023" w:rsidP="008F0023">
            <w:pPr>
              <w:pStyle w:val="Kodstycke"/>
            </w:pPr>
            <w:r w:rsidRPr="00CF1553">
              <w:t>// Vi sätter EN ENDA lyssnare på hela listan (föräldern)</w:t>
            </w:r>
          </w:p>
          <w:p w14:paraId="127F61F4" w14:textId="77777777" w:rsidR="008F0023" w:rsidRPr="00CF1553" w:rsidRDefault="008F0023" w:rsidP="008F0023">
            <w:pPr>
              <w:pStyle w:val="Kodstycke"/>
            </w:pPr>
            <w:r w:rsidRPr="00CF1553">
              <w:t>lista.addEventListener('click', (event) =&gt; {</w:t>
            </w:r>
          </w:p>
          <w:p w14:paraId="3BDD7FEB" w14:textId="77777777" w:rsidR="008F0023" w:rsidRPr="00CF1553" w:rsidRDefault="008F0023" w:rsidP="008F0023">
            <w:pPr>
              <w:pStyle w:val="Kodstycke"/>
            </w:pPr>
            <w:r w:rsidRPr="00CF1553">
              <w:t xml:space="preserve">  </w:t>
            </w:r>
          </w:p>
          <w:p w14:paraId="3B812FA4" w14:textId="77777777" w:rsidR="008F0023" w:rsidRPr="00CF1553" w:rsidRDefault="008F0023" w:rsidP="008F0023">
            <w:pPr>
              <w:pStyle w:val="Kodstycke"/>
            </w:pPr>
            <w:r w:rsidRPr="00CF1553">
              <w:t xml:space="preserve">  // event.target är det exakta elementet som muspekaren klickade på</w:t>
            </w:r>
          </w:p>
          <w:p w14:paraId="660D752D" w14:textId="77777777" w:rsidR="008F0023" w:rsidRPr="004E3FAC" w:rsidRDefault="008F0023" w:rsidP="008F0023">
            <w:pPr>
              <w:pStyle w:val="Kodstycke"/>
              <w:rPr>
                <w:lang w:val="en-US"/>
              </w:rPr>
            </w:pPr>
            <w:r w:rsidRPr="00CF1553">
              <w:t xml:space="preserve">  </w:t>
            </w:r>
            <w:r w:rsidRPr="004E3FAC">
              <w:rPr>
                <w:lang w:val="en-US"/>
              </w:rPr>
              <w:t>if (event.target.tagName === 'BUTTON') {</w:t>
            </w:r>
          </w:p>
          <w:p w14:paraId="2D552DF1" w14:textId="77777777" w:rsidR="008F0023" w:rsidRPr="00CF1553" w:rsidRDefault="008F0023" w:rsidP="008F0023">
            <w:pPr>
              <w:pStyle w:val="Kodstycke"/>
            </w:pPr>
            <w:r w:rsidRPr="004E3FAC">
              <w:rPr>
                <w:lang w:val="en-US"/>
              </w:rPr>
              <w:t xml:space="preserve">    </w:t>
            </w:r>
            <w:r w:rsidRPr="00CF1553">
              <w:t>console.log(`</w:t>
            </w:r>
            <w:r>
              <w:t>Klick</w:t>
            </w:r>
            <w:r w:rsidRPr="00CF1553">
              <w:t xml:space="preserve"> på knappen inuti:</w:t>
            </w:r>
            <w:r>
              <w:t xml:space="preserve"> $</w:t>
            </w:r>
            <w:r w:rsidRPr="00CF1553">
              <w:t>{event.target.parentElement.textContent}`);</w:t>
            </w:r>
          </w:p>
          <w:p w14:paraId="37D05449" w14:textId="77777777" w:rsidR="008F0023" w:rsidRPr="00CF1553" w:rsidRDefault="008F0023" w:rsidP="008F0023">
            <w:pPr>
              <w:pStyle w:val="Kodstycke"/>
            </w:pPr>
            <w:r w:rsidRPr="00CF1553">
              <w:t xml:space="preserve">    event.target.parentElement.remove(); // Tar bort hela listobjektet (li)</w:t>
            </w:r>
          </w:p>
          <w:p w14:paraId="4E3E5746" w14:textId="77777777" w:rsidR="008F0023" w:rsidRPr="00CF1553" w:rsidRDefault="008F0023" w:rsidP="008F0023">
            <w:pPr>
              <w:pStyle w:val="Kodstycke"/>
            </w:pPr>
            <w:r w:rsidRPr="00CF1553">
              <w:t xml:space="preserve">  }</w:t>
            </w:r>
          </w:p>
          <w:p w14:paraId="48A701B4" w14:textId="77777777" w:rsidR="008F0023" w:rsidRPr="00CF1553" w:rsidRDefault="008F0023" w:rsidP="008F0023">
            <w:pPr>
              <w:pStyle w:val="Kodstycke"/>
            </w:pPr>
            <w:r w:rsidRPr="00CF1553">
              <w:t>});</w:t>
            </w:r>
          </w:p>
        </w:tc>
      </w:tr>
    </w:tbl>
    <w:p w14:paraId="78E9EB86" w14:textId="77777777" w:rsidR="008F0023" w:rsidRPr="00F66707" w:rsidRDefault="008F0023" w:rsidP="008F0023">
      <w:pPr>
        <w:pStyle w:val="Bildtext"/>
      </w:pPr>
      <w:r w:rsidRPr="00F66707">
        <w:t>Bild 2 Genom att använda event.target kan vi filtrera ut klick från specifika element.</w:t>
      </w:r>
    </w:p>
    <w:p w14:paraId="790AA0CC" w14:textId="77777777" w:rsidR="008F0023" w:rsidRDefault="008F0023">
      <w:pPr>
        <w:spacing w:after="160" w:line="278" w:lineRule="auto"/>
        <w:ind w:left="0" w:firstLine="0"/>
        <w:rPr>
          <w:color w:val="061F57"/>
          <w:sz w:val="32"/>
          <w:szCs w:val="32"/>
          <w:lang w:val="en-SE"/>
        </w:rPr>
      </w:pPr>
      <w:r>
        <w:rPr>
          <w:color w:val="061F57"/>
          <w:sz w:val="32"/>
          <w:szCs w:val="32"/>
          <w:lang w:val="en-SE"/>
        </w:rPr>
        <w:br w:type="page"/>
      </w:r>
    </w:p>
    <w:p w14:paraId="40FD68B8" w14:textId="652289BA" w:rsidR="008F0023" w:rsidRPr="00F66707" w:rsidRDefault="008F0023" w:rsidP="008F0023">
      <w:pPr>
        <w:pStyle w:val="Rubrik2"/>
        <w:rPr>
          <w:lang w:val="en-SE"/>
        </w:rPr>
      </w:pPr>
      <w:r w:rsidRPr="00F66707">
        <w:rPr>
          <w:lang w:val="en-SE"/>
        </w:rPr>
        <w:lastRenderedPageBreak/>
        <w:t>Debounce – Stoppa stressade funktioner</w:t>
      </w:r>
    </w:p>
    <w:p w14:paraId="54A72A31" w14:textId="77777777" w:rsidR="008F0023" w:rsidRDefault="008F0023" w:rsidP="008F0023">
      <w:pPr>
        <w:rPr>
          <w:lang w:val="en-SE"/>
        </w:rPr>
      </w:pPr>
      <w:r w:rsidRPr="00F66707">
        <w:rPr>
          <w:lang w:val="en-SE"/>
        </w:rPr>
        <w:t>Vissa händelser i webbläsaren triggas otroligt ofta. Ett klassiskt exempel är när en användare skriver i ett sökfält (input) och vi vill hämta sökresultat live från ett API, eller när användaren ändrar storlek på fönstret (resize).Om en användare skriver snabbt och söker efter ordet "JavaScript" (10 bokstäver), och vi lyssnar på det vanliga input-eventet, kommer vi att skicka 10 stycken API-anrop på under två sekunder. Det stressar både webbläsaren och vår server helt i onödan.Med Debounce sätter vi en dörrvakt (en timer). Vi säger till JavaScript: "Vänta med att köra funktionen tills användaren har tagit en paus i skrivandet och det har varit tyst i 500 millisekunder".</w:t>
      </w:r>
    </w:p>
    <w:p w14:paraId="1FFCCDFF" w14:textId="4077680F" w:rsidR="009C0AD5" w:rsidRPr="00F66707" w:rsidRDefault="009C0AD5" w:rsidP="009C0AD5">
      <w:pPr>
        <w:pStyle w:val="Kodstycke"/>
      </w:pPr>
      <w:r w:rsidRPr="009C0AD5">
        <w:rPr>
          <w:lang w:val="en-SE"/>
        </w:rPr>
        <w:t>Användaren skriver:</w:t>
      </w:r>
      <w:r w:rsidRPr="009C0AD5">
        <w:rPr>
          <w:lang w:val="en-SE"/>
        </w:rPr>
        <w:br/>
        <w:t xml:space="preserve">J ── a ── v ── a ── S ── c ── r ── i ── p ── t ... </w:t>
      </w:r>
      <w:r w:rsidRPr="009C0AD5">
        <w:t xml:space="preserve">(Väntar 500ms) ... </w:t>
      </w:r>
      <w:r w:rsidRPr="009C0AD5">
        <w:br/>
      </w:r>
      <w:r w:rsidRPr="009C0AD5">
        <w:rPr>
          <w:rFonts w:ascii="Segoe UI Symbol" w:hAnsi="Segoe UI Symbol" w:cs="Segoe UI Symbol"/>
        </w:rPr>
        <w:t>➔</w:t>
      </w:r>
      <w:r w:rsidRPr="009C0AD5">
        <w:t xml:space="preserve"> [ API-anrop körs! ]</w:t>
      </w:r>
    </w:p>
    <w:p w14:paraId="711B1EA1" w14:textId="54E5B0C5" w:rsidR="008F0023" w:rsidRPr="00F66707" w:rsidRDefault="008F0023" w:rsidP="008F0023">
      <w:pPr>
        <w:pStyle w:val="Bildtext"/>
      </w:pPr>
      <w:r w:rsidRPr="00F66707">
        <w:t>Bild 3: Istället for ett anrop per bokstav väntar systemet tills användaren har skrivit klar</w:t>
      </w:r>
      <w:r>
        <w:t>t</w:t>
      </w:r>
      <w:r w:rsidRPr="00F66707">
        <w:t>.</w:t>
      </w:r>
    </w:p>
    <w:p w14:paraId="3872F2E9" w14:textId="77777777" w:rsidR="008F0023" w:rsidRDefault="008F0023" w:rsidP="008F0023">
      <w:pPr>
        <w:rPr>
          <w:rFonts w:cs="Arial"/>
          <w:color w:val="061F57"/>
          <w:lang w:val="en-SE"/>
        </w:rPr>
      </w:pPr>
      <w:r w:rsidRPr="00F66707">
        <w:rPr>
          <w:rFonts w:cs="Arial"/>
          <w:color w:val="061F57"/>
          <w:lang w:val="en-SE"/>
        </w:rPr>
        <w:t>Se kodexemplet på bild 4 för lite djupare förståelse.</w:t>
      </w:r>
    </w:p>
    <w:p w14:paraId="73EA8C52" w14:textId="77777777" w:rsidR="009C0AD5" w:rsidRPr="00CF1553" w:rsidRDefault="009C0AD5" w:rsidP="009C0AD5">
      <w:pPr>
        <w:pStyle w:val="Kodstycke"/>
        <w:rPr>
          <w:lang w:val="en-US"/>
        </w:rPr>
      </w:pPr>
      <w:r w:rsidRPr="00CF1553">
        <w:rPr>
          <w:lang w:val="en-US"/>
        </w:rPr>
        <w:t>function debounce(funktion, fördröjning) {</w:t>
      </w:r>
    </w:p>
    <w:p w14:paraId="08162339" w14:textId="77777777" w:rsidR="009C0AD5" w:rsidRPr="00CF1553" w:rsidRDefault="009C0AD5" w:rsidP="009C0AD5">
      <w:pPr>
        <w:pStyle w:val="Kodstycke"/>
        <w:rPr>
          <w:lang w:val="en-US"/>
        </w:rPr>
      </w:pPr>
      <w:r w:rsidRPr="00CF1553">
        <w:rPr>
          <w:lang w:val="en-US"/>
        </w:rPr>
        <w:t xml:space="preserve">  let timer;</w:t>
      </w:r>
    </w:p>
    <w:p w14:paraId="5451F7E1" w14:textId="77777777" w:rsidR="009C0AD5" w:rsidRPr="00CF1553" w:rsidRDefault="009C0AD5" w:rsidP="009C0AD5">
      <w:pPr>
        <w:pStyle w:val="Kodstycke"/>
        <w:rPr>
          <w:lang w:val="en-US"/>
        </w:rPr>
      </w:pPr>
      <w:r w:rsidRPr="00CF1553">
        <w:rPr>
          <w:lang w:val="en-US"/>
        </w:rPr>
        <w:t xml:space="preserve">  </w:t>
      </w:r>
    </w:p>
    <w:p w14:paraId="679F5917" w14:textId="77777777" w:rsidR="009C0AD5" w:rsidRPr="00CF1553" w:rsidRDefault="009C0AD5" w:rsidP="009C0AD5">
      <w:pPr>
        <w:pStyle w:val="Kodstycke"/>
        <w:rPr>
          <w:lang w:val="en-US"/>
        </w:rPr>
      </w:pPr>
      <w:r w:rsidRPr="00CF1553">
        <w:rPr>
          <w:lang w:val="en-US"/>
        </w:rPr>
        <w:t xml:space="preserve">  return function(...args) {</w:t>
      </w:r>
    </w:p>
    <w:p w14:paraId="6729A5D7" w14:textId="77777777" w:rsidR="009C0AD5" w:rsidRPr="004E3FAC" w:rsidRDefault="009C0AD5" w:rsidP="009C0AD5">
      <w:pPr>
        <w:pStyle w:val="Kodstycke"/>
      </w:pPr>
      <w:r w:rsidRPr="00CF1553">
        <w:rPr>
          <w:lang w:val="en-US"/>
        </w:rPr>
        <w:t xml:space="preserve">    </w:t>
      </w:r>
      <w:r w:rsidRPr="004E3FAC">
        <w:t>clearTimeout(timer); // Avbryt den förra timern om användaren trycker på en ny tangent direkt</w:t>
      </w:r>
    </w:p>
    <w:p w14:paraId="43CC04D1" w14:textId="77777777" w:rsidR="009C0AD5" w:rsidRPr="004E3FAC" w:rsidRDefault="009C0AD5" w:rsidP="009C0AD5">
      <w:pPr>
        <w:pStyle w:val="Kodstycke"/>
      </w:pPr>
      <w:r w:rsidRPr="004E3FAC">
        <w:t xml:space="preserve">    timer = setTimeout(() =&gt; {</w:t>
      </w:r>
    </w:p>
    <w:p w14:paraId="04E1AC5B" w14:textId="77777777" w:rsidR="009C0AD5" w:rsidRPr="004E3FAC" w:rsidRDefault="009C0AD5" w:rsidP="009C0AD5">
      <w:pPr>
        <w:pStyle w:val="Kodstycke"/>
      </w:pPr>
      <w:r w:rsidRPr="004E3FAC">
        <w:t xml:space="preserve">      funktion(...args); // Kör funktionen först när tiden har gått ut helt</w:t>
      </w:r>
    </w:p>
    <w:p w14:paraId="609DDE26" w14:textId="77777777" w:rsidR="009C0AD5" w:rsidRPr="004E3FAC" w:rsidRDefault="009C0AD5" w:rsidP="009C0AD5">
      <w:pPr>
        <w:pStyle w:val="Kodstycke"/>
      </w:pPr>
      <w:r w:rsidRPr="004E3FAC">
        <w:t xml:space="preserve">    }, fördröjning);</w:t>
      </w:r>
    </w:p>
    <w:p w14:paraId="23602F66" w14:textId="77777777" w:rsidR="009C0AD5" w:rsidRPr="004E3FAC" w:rsidRDefault="009C0AD5" w:rsidP="009C0AD5">
      <w:pPr>
        <w:pStyle w:val="Kodstycke"/>
      </w:pPr>
      <w:r w:rsidRPr="004E3FAC">
        <w:t xml:space="preserve">  };</w:t>
      </w:r>
    </w:p>
    <w:p w14:paraId="3C071C7E" w14:textId="77777777" w:rsidR="009C0AD5" w:rsidRPr="004E3FAC" w:rsidRDefault="009C0AD5" w:rsidP="009C0AD5">
      <w:pPr>
        <w:pStyle w:val="Kodstycke"/>
      </w:pPr>
      <w:r w:rsidRPr="004E3FAC">
        <w:t>}</w:t>
      </w:r>
    </w:p>
    <w:p w14:paraId="77DCEFB4" w14:textId="77777777" w:rsidR="009C0AD5" w:rsidRPr="004E3FAC" w:rsidRDefault="009C0AD5" w:rsidP="009C0AD5">
      <w:pPr>
        <w:pStyle w:val="Kodstycke"/>
      </w:pPr>
    </w:p>
    <w:p w14:paraId="71E4B5BD" w14:textId="77777777" w:rsidR="009C0AD5" w:rsidRPr="004E3FAC" w:rsidRDefault="009C0AD5" w:rsidP="009C0AD5">
      <w:pPr>
        <w:pStyle w:val="Kodstycke"/>
      </w:pPr>
      <w:r w:rsidRPr="004E3FAC">
        <w:t>// Funktionen vi vill köra mer sällan</w:t>
      </w:r>
    </w:p>
    <w:p w14:paraId="6E1CFC7B" w14:textId="77777777" w:rsidR="009C0AD5" w:rsidRPr="004E3FAC" w:rsidRDefault="009C0AD5" w:rsidP="009C0AD5">
      <w:pPr>
        <w:pStyle w:val="Kodstycke"/>
      </w:pPr>
      <w:r w:rsidRPr="004E3FAC">
        <w:t>const hämtaSökResultat = (event) =&gt; {</w:t>
      </w:r>
    </w:p>
    <w:p w14:paraId="690EFF61" w14:textId="77777777" w:rsidR="009C0AD5" w:rsidRPr="004E3FAC" w:rsidRDefault="009C0AD5" w:rsidP="009C0AD5">
      <w:pPr>
        <w:pStyle w:val="Kodstycke"/>
      </w:pPr>
      <w:r w:rsidRPr="004E3FAC">
        <w:t xml:space="preserve">  console.log(`Hämtar data för: ${event.target.value}`);</w:t>
      </w:r>
    </w:p>
    <w:p w14:paraId="7F682073" w14:textId="77777777" w:rsidR="009C0AD5" w:rsidRPr="00CF1553" w:rsidRDefault="009C0AD5" w:rsidP="009C0AD5">
      <w:pPr>
        <w:pStyle w:val="Kodstycke"/>
        <w:rPr>
          <w:lang w:val="en-US"/>
        </w:rPr>
      </w:pPr>
      <w:r w:rsidRPr="00CF1553">
        <w:rPr>
          <w:lang w:val="en-US"/>
        </w:rPr>
        <w:t>};</w:t>
      </w:r>
    </w:p>
    <w:p w14:paraId="58B1D16A" w14:textId="77777777" w:rsidR="009C0AD5" w:rsidRPr="00CF1553" w:rsidRDefault="009C0AD5" w:rsidP="009C0AD5">
      <w:pPr>
        <w:pStyle w:val="Kodstycke"/>
        <w:rPr>
          <w:lang w:val="en-US"/>
        </w:rPr>
      </w:pPr>
    </w:p>
    <w:p w14:paraId="38BBB03E" w14:textId="77777777" w:rsidR="009C0AD5" w:rsidRPr="00CF1553" w:rsidRDefault="009C0AD5" w:rsidP="009C0AD5">
      <w:pPr>
        <w:pStyle w:val="Kodstycke"/>
        <w:rPr>
          <w:lang w:val="en-US"/>
        </w:rPr>
      </w:pPr>
      <w:r w:rsidRPr="00CF1553">
        <w:rPr>
          <w:lang w:val="en-US"/>
        </w:rPr>
        <w:t>const sökFält = document.querySelector('#sökInput');</w:t>
      </w:r>
    </w:p>
    <w:p w14:paraId="2F0B0406" w14:textId="77777777" w:rsidR="009C0AD5" w:rsidRDefault="009C0AD5" w:rsidP="009C0AD5">
      <w:pPr>
        <w:pStyle w:val="Kodstycke"/>
      </w:pPr>
      <w:r w:rsidRPr="004E3FAC">
        <w:t>// Vi packar in vår funktion i debounce med en fördröjning på 500ms</w:t>
      </w:r>
    </w:p>
    <w:p w14:paraId="1365011C" w14:textId="54A61B37" w:rsidR="009C0AD5" w:rsidRPr="004E3FAC" w:rsidRDefault="009C0AD5" w:rsidP="009C0AD5">
      <w:pPr>
        <w:pStyle w:val="Kodstycke"/>
      </w:pPr>
      <w:r w:rsidRPr="004E3FAC">
        <w:t>sökFält.addEventListener('input', debounce(hämtaSökResultat, 500));</w:t>
      </w:r>
    </w:p>
    <w:p w14:paraId="548E73C2" w14:textId="77777777" w:rsidR="008F0023" w:rsidRPr="00F66707" w:rsidRDefault="008F0023" w:rsidP="008F0023">
      <w:pPr>
        <w:pStyle w:val="Bildtext"/>
        <w:rPr>
          <w:rFonts w:eastAsiaTheme="minorEastAsia"/>
        </w:rPr>
      </w:pPr>
      <w:r w:rsidRPr="00F66707">
        <w:rPr>
          <w:rFonts w:eastAsiaTheme="minorEastAsia"/>
        </w:rPr>
        <w:t>Bild 4: Nu skickas endast ett samlat anrop när användaren har tagit en paus i sitt skrivande.</w:t>
      </w:r>
    </w:p>
    <w:p w14:paraId="77FBC0A6" w14:textId="77777777" w:rsidR="008F0023" w:rsidRPr="00A73175" w:rsidRDefault="008F0023" w:rsidP="008F0023">
      <w:pPr>
        <w:pStyle w:val="Underrubrik"/>
        <w:rPr>
          <w:color w:val="061F57"/>
          <w:sz w:val="24"/>
          <w:lang w:val="en-SE"/>
        </w:rPr>
      </w:pPr>
      <w:r>
        <w:rPr>
          <w:color w:val="061F57"/>
          <w:sz w:val="24"/>
          <w:lang w:val="en-SE"/>
        </w:rPr>
        <w:pict w14:anchorId="62C0F347">
          <v:rect id="_x0000_i1058" style="width:0;height:1.5pt" o:hralign="center" o:hrstd="t" o:hr="t" fillcolor="#a0a0a0" stroked="f"/>
        </w:pict>
      </w:r>
    </w:p>
    <w:p w14:paraId="101AA515" w14:textId="77777777" w:rsidR="008F0023" w:rsidRDefault="008F0023" w:rsidP="008F0023">
      <w:pPr>
        <w:spacing w:after="160" w:line="278" w:lineRule="auto"/>
        <w:ind w:left="0" w:firstLine="0"/>
        <w:rPr>
          <w:rFonts w:eastAsiaTheme="minorEastAsia" w:cs="Arial"/>
          <w:color w:val="061F57"/>
          <w:spacing w:val="15"/>
          <w:sz w:val="32"/>
          <w:szCs w:val="32"/>
        </w:rPr>
      </w:pPr>
      <w:r>
        <w:rPr>
          <w:color w:val="061F57"/>
          <w:sz w:val="32"/>
          <w:szCs w:val="32"/>
        </w:rPr>
        <w:br w:type="page"/>
      </w:r>
    </w:p>
    <w:p w14:paraId="693BC502" w14:textId="77777777" w:rsidR="008F0023" w:rsidRPr="00F66707" w:rsidRDefault="008F0023" w:rsidP="008F0023">
      <w:pPr>
        <w:pStyle w:val="Rubrik2"/>
        <w:rPr>
          <w:lang w:val="en-SE"/>
        </w:rPr>
      </w:pPr>
      <w:r w:rsidRPr="00F66707">
        <w:lastRenderedPageBreak/>
        <w:t>DocumentFragment – Bygg osynligt innan du visar</w:t>
      </w:r>
    </w:p>
    <w:p w14:paraId="206D0A83" w14:textId="24316BBF" w:rsidR="008F0023" w:rsidRDefault="008F0023" w:rsidP="008F0023">
      <w:pPr>
        <w:rPr>
          <w:lang w:val="en-SE"/>
        </w:rPr>
      </w:pPr>
      <w:r w:rsidRPr="00F66707">
        <w:rPr>
          <w:lang w:val="en-SE"/>
        </w:rPr>
        <w:t xml:space="preserve">Varje gång du använder appendChild() för att trycka in ett nytt HTML-element på sidan måste webbläsaren räkna om hur hela designen och layouten ska ritas upp på skärmen (detta kallas för en </w:t>
      </w:r>
      <w:r w:rsidRPr="00F66707">
        <w:rPr>
          <w:i/>
          <w:iCs/>
          <w:lang w:val="en-SE"/>
        </w:rPr>
        <w:t>reflow</w:t>
      </w:r>
      <w:r w:rsidRPr="00F66707">
        <w:rPr>
          <w:lang w:val="en-SE"/>
        </w:rPr>
        <w:t>).</w:t>
      </w:r>
      <w:r>
        <w:rPr>
          <w:lang w:val="en-SE"/>
        </w:rPr>
        <w:t xml:space="preserve"> </w:t>
      </w:r>
      <w:r w:rsidRPr="00F66707">
        <w:rPr>
          <w:lang w:val="en-SE"/>
        </w:rPr>
        <w:t xml:space="preserve">Om du har en loop som lägger till 50 nya produkter i en lista efter ett API-anrop, och du kör appendChild() inuti loopen, tvingar du webbläsaren att göra denna tunga omräkning </w:t>
      </w:r>
      <w:r w:rsidRPr="00F66707">
        <w:rPr>
          <w:b/>
          <w:bCs/>
          <w:lang w:val="en-SE"/>
        </w:rPr>
        <w:t>50 gånger i rad</w:t>
      </w:r>
      <w:r w:rsidRPr="00F66707">
        <w:rPr>
          <w:lang w:val="en-SE"/>
        </w:rPr>
        <w:t>. Det kan få sidan att lagga.</w:t>
      </w:r>
    </w:p>
    <w:p w14:paraId="0E587F4D" w14:textId="77777777" w:rsidR="009C0AD5" w:rsidRPr="009C0AD5" w:rsidRDefault="009C0AD5" w:rsidP="009C0AD5">
      <w:pPr>
        <w:pStyle w:val="Kodstycke"/>
      </w:pPr>
      <w:r w:rsidRPr="009C0AD5">
        <w:t>BRA:</w:t>
      </w:r>
    </w:p>
    <w:p w14:paraId="50AA364B" w14:textId="74187234" w:rsidR="009C0AD5" w:rsidRDefault="009C0AD5" w:rsidP="009C0AD5">
      <w:pPr>
        <w:pStyle w:val="Kodstycke"/>
      </w:pPr>
      <w:r w:rsidRPr="009C0AD5">
        <w:t xml:space="preserve">Loop </w:t>
      </w:r>
      <w:r w:rsidRPr="009C0AD5">
        <w:rPr>
          <w:rFonts w:ascii="Segoe UI Symbol" w:hAnsi="Segoe UI Symbol" w:cs="Segoe UI Symbol"/>
        </w:rPr>
        <w:t>➔</w:t>
      </w:r>
      <w:r w:rsidRPr="009C0AD5">
        <w:t xml:space="preserve"> [ L</w:t>
      </w:r>
      <w:r w:rsidRPr="009C0AD5">
        <w:rPr>
          <w:rFonts w:cs="Consolas"/>
        </w:rPr>
        <w:t>ä</w:t>
      </w:r>
      <w:r w:rsidRPr="009C0AD5">
        <w:t>gg till i osynlig l</w:t>
      </w:r>
      <w:r w:rsidRPr="009C0AD5">
        <w:rPr>
          <w:rFonts w:cs="Consolas"/>
        </w:rPr>
        <w:t>å</w:t>
      </w:r>
      <w:r w:rsidRPr="009C0AD5">
        <w:t xml:space="preserve">da ] </w:t>
      </w:r>
      <w:r w:rsidRPr="009C0AD5">
        <w:br/>
      </w:r>
      <w:r w:rsidRPr="009C0AD5">
        <w:rPr>
          <w:rFonts w:cs="Segoe UI Symbol"/>
        </w:rPr>
        <w:t xml:space="preserve">          </w:t>
      </w:r>
      <w:r w:rsidRPr="009C0AD5">
        <w:rPr>
          <w:rFonts w:ascii="Segoe UI Symbol" w:hAnsi="Segoe UI Symbol" w:cs="Segoe UI Symbol"/>
        </w:rPr>
        <w:t>➔</w:t>
      </w:r>
      <w:r w:rsidRPr="009C0AD5">
        <w:t xml:space="preserve"> [ Tryck ut allt p</w:t>
      </w:r>
      <w:r w:rsidRPr="009C0AD5">
        <w:rPr>
          <w:rFonts w:cs="Consolas"/>
        </w:rPr>
        <w:t>å</w:t>
      </w:r>
      <w:r w:rsidRPr="009C0AD5">
        <w:t xml:space="preserve"> sidan samtidigt ]</w:t>
      </w:r>
      <w:r w:rsidRPr="009C0AD5">
        <w:br/>
        <w:t>(Sidan ritas om 1 g</w:t>
      </w:r>
      <w:r w:rsidRPr="009C0AD5">
        <w:rPr>
          <w:rFonts w:cs="Consolas"/>
        </w:rPr>
        <w:t>å</w:t>
      </w:r>
      <w:r w:rsidRPr="009C0AD5">
        <w:t>nger)</w:t>
      </w:r>
    </w:p>
    <w:p w14:paraId="4B73C4EA" w14:textId="30BB5053" w:rsidR="007C68A3" w:rsidRDefault="007C68A3" w:rsidP="009C0AD5">
      <w:pPr>
        <w:pStyle w:val="Kodstycke"/>
        <w:rPr>
          <w:lang w:val="en-SE"/>
        </w:rPr>
      </w:pPr>
      <w:r>
        <w:t>--------------------------------------------------</w:t>
      </w:r>
    </w:p>
    <w:p w14:paraId="5C0D2301" w14:textId="612179CF" w:rsidR="009C0AD5" w:rsidRPr="009C0AD5" w:rsidRDefault="009C0AD5" w:rsidP="009C0AD5">
      <w:pPr>
        <w:pStyle w:val="Kodstycke"/>
      </w:pPr>
      <w:r w:rsidRPr="009C0AD5">
        <w:t>DÅLIGT:</w:t>
      </w:r>
    </w:p>
    <w:p w14:paraId="7F04D0F9" w14:textId="77777777" w:rsidR="009C0AD5" w:rsidRPr="009C0AD5" w:rsidRDefault="009C0AD5" w:rsidP="009C0AD5">
      <w:pPr>
        <w:pStyle w:val="Kodstycke"/>
      </w:pPr>
      <w:r w:rsidRPr="009C0AD5">
        <w:t xml:space="preserve">Loop </w:t>
      </w:r>
      <w:r w:rsidRPr="009C0AD5">
        <w:rPr>
          <w:rFonts w:ascii="Segoe UI Symbol" w:hAnsi="Segoe UI Symbol" w:cs="Segoe UI Symbol"/>
        </w:rPr>
        <w:t>➔</w:t>
      </w:r>
      <w:r w:rsidRPr="009C0AD5">
        <w:t xml:space="preserve"> [ L</w:t>
      </w:r>
      <w:r w:rsidRPr="009C0AD5">
        <w:rPr>
          <w:rFonts w:cs="Consolas"/>
        </w:rPr>
        <w:t>ä</w:t>
      </w:r>
      <w:r w:rsidRPr="009C0AD5">
        <w:t>gg till 1 ]</w:t>
      </w:r>
      <w:r w:rsidRPr="009C0AD5">
        <w:br/>
      </w:r>
      <w:r w:rsidRPr="009C0AD5">
        <w:rPr>
          <w:rFonts w:cs="Segoe UI Symbol"/>
        </w:rPr>
        <w:t xml:space="preserve">          </w:t>
      </w:r>
      <w:r w:rsidRPr="009C0AD5">
        <w:rPr>
          <w:rFonts w:ascii="Segoe UI Symbol" w:hAnsi="Segoe UI Symbol" w:cs="Segoe UI Symbol"/>
        </w:rPr>
        <w:t>➔</w:t>
      </w:r>
      <w:r w:rsidRPr="009C0AD5">
        <w:t xml:space="preserve"> [ L</w:t>
      </w:r>
      <w:r w:rsidRPr="009C0AD5">
        <w:rPr>
          <w:rFonts w:cs="Consolas"/>
        </w:rPr>
        <w:t>ä</w:t>
      </w:r>
      <w:r w:rsidRPr="009C0AD5">
        <w:t>gg till 2 ]</w:t>
      </w:r>
      <w:r w:rsidRPr="009C0AD5">
        <w:br/>
      </w:r>
      <w:r w:rsidRPr="009C0AD5">
        <w:rPr>
          <w:rFonts w:cs="Segoe UI Symbol"/>
        </w:rPr>
        <w:t xml:space="preserve">          </w:t>
      </w:r>
      <w:r w:rsidRPr="009C0AD5">
        <w:rPr>
          <w:rFonts w:ascii="Segoe UI Symbol" w:hAnsi="Segoe UI Symbol" w:cs="Segoe UI Symbol"/>
        </w:rPr>
        <w:t>➔</w:t>
      </w:r>
      <w:r w:rsidRPr="009C0AD5">
        <w:t xml:space="preserve"> [ L</w:t>
      </w:r>
      <w:r w:rsidRPr="009C0AD5">
        <w:rPr>
          <w:rFonts w:cs="Consolas"/>
        </w:rPr>
        <w:t>ä</w:t>
      </w:r>
      <w:r w:rsidRPr="009C0AD5">
        <w:t>gg till 3 ]</w:t>
      </w:r>
    </w:p>
    <w:p w14:paraId="4DFC72D7" w14:textId="76D1EB12" w:rsidR="009C0AD5" w:rsidRDefault="009C0AD5" w:rsidP="009C0AD5">
      <w:pPr>
        <w:pStyle w:val="Kodstycke"/>
        <w:rPr>
          <w:lang w:val="en-SE"/>
        </w:rPr>
      </w:pPr>
      <w:r w:rsidRPr="009C0AD5">
        <w:t>(Sidan ritas om 3 gånger)</w:t>
      </w:r>
    </w:p>
    <w:p w14:paraId="2A652C7F" w14:textId="77777777" w:rsidR="008F0023" w:rsidRPr="00F66707" w:rsidRDefault="008F0023" w:rsidP="008F0023">
      <w:pPr>
        <w:pStyle w:val="Bildtext"/>
      </w:pPr>
      <w:r w:rsidRPr="00F66707">
        <w:t>Bild 5 Genom att samla alla element i ett fragment ritas sidan bara om en enda gång.</w:t>
      </w:r>
    </w:p>
    <w:p w14:paraId="0668C0AF" w14:textId="71EEBAC8" w:rsidR="008F0023" w:rsidRDefault="008F0023" w:rsidP="008F0023">
      <w:pPr>
        <w:rPr>
          <w:lang w:val="en-SE"/>
        </w:rPr>
      </w:pPr>
      <w:r w:rsidRPr="00F66707">
        <w:rPr>
          <w:lang w:val="en-SE"/>
        </w:rPr>
        <w:t xml:space="preserve">Lösningen är att använda ett </w:t>
      </w:r>
      <w:r w:rsidRPr="00F66707">
        <w:rPr>
          <w:b/>
          <w:bCs/>
          <w:lang w:val="en-SE"/>
        </w:rPr>
        <w:t>DocumentFragment</w:t>
      </w:r>
      <w:r w:rsidRPr="00F66707">
        <w:rPr>
          <w:lang w:val="en-SE"/>
        </w:rPr>
        <w:t xml:space="preserve">. Det är som en osynlig </w:t>
      </w:r>
      <w:r w:rsidR="009C0AD5">
        <w:rPr>
          <w:lang w:val="en-SE"/>
        </w:rPr>
        <w:t>låda</w:t>
      </w:r>
      <w:r w:rsidRPr="00F66707">
        <w:rPr>
          <w:lang w:val="en-SE"/>
        </w:rPr>
        <w:t xml:space="preserve"> eller en temporär minnesyta. Du lägger till alla dina 50 element i lådan först (vilket sker blixtsnabbt eftersom det sker utanför skärmen), och sedan tömmer </w:t>
      </w:r>
      <w:r w:rsidR="009C0AD5">
        <w:rPr>
          <w:lang w:val="en-SE"/>
        </w:rPr>
        <w:t xml:space="preserve">allt från </w:t>
      </w:r>
      <w:r w:rsidRPr="00F66707">
        <w:rPr>
          <w:lang w:val="en-SE"/>
        </w:rPr>
        <w:t xml:space="preserve">lådan på sidan </w:t>
      </w:r>
      <w:r w:rsidRPr="00F66707">
        <w:rPr>
          <w:b/>
          <w:bCs/>
          <w:lang w:val="en-SE"/>
        </w:rPr>
        <w:t>en enda gång</w:t>
      </w:r>
      <w:r w:rsidRPr="00F66707">
        <w:rPr>
          <w:lang w:val="en-SE"/>
        </w:rPr>
        <w:t>.</w:t>
      </w:r>
    </w:p>
    <w:p w14:paraId="15D377F9" w14:textId="77777777" w:rsidR="009C0AD5" w:rsidRPr="004E3FAC" w:rsidRDefault="009C0AD5" w:rsidP="009C0AD5">
      <w:pPr>
        <w:pStyle w:val="Kodstycke"/>
      </w:pPr>
      <w:r w:rsidRPr="004E3FAC">
        <w:t>const produktLista = document.querySelector('#produkter');</w:t>
      </w:r>
    </w:p>
    <w:p w14:paraId="6CAE3796" w14:textId="77777777" w:rsidR="009C0AD5" w:rsidRPr="004E3FAC" w:rsidRDefault="009C0AD5" w:rsidP="009C0AD5">
      <w:pPr>
        <w:pStyle w:val="Kodstycke"/>
      </w:pPr>
    </w:p>
    <w:p w14:paraId="7297752B" w14:textId="77777777" w:rsidR="009C0AD5" w:rsidRPr="004E3FAC" w:rsidRDefault="009C0AD5" w:rsidP="009C0AD5">
      <w:pPr>
        <w:pStyle w:val="Kodstycke"/>
      </w:pPr>
      <w:r w:rsidRPr="004E3FAC">
        <w:t>// Vi skapar ett osynligt fragment (en skugglåda)</w:t>
      </w:r>
    </w:p>
    <w:p w14:paraId="3776E03E" w14:textId="77777777" w:rsidR="009C0AD5" w:rsidRPr="004E3FAC" w:rsidRDefault="009C0AD5" w:rsidP="009C0AD5">
      <w:pPr>
        <w:pStyle w:val="Kodstycke"/>
      </w:pPr>
      <w:r w:rsidRPr="004E3FAC">
        <w:t>const fragment = document.createDocumentFragment();</w:t>
      </w:r>
    </w:p>
    <w:p w14:paraId="66857A78" w14:textId="77777777" w:rsidR="009C0AD5" w:rsidRPr="004E3FAC" w:rsidRDefault="009C0AD5" w:rsidP="009C0AD5">
      <w:pPr>
        <w:pStyle w:val="Kodstycke"/>
      </w:pPr>
    </w:p>
    <w:p w14:paraId="29B84688" w14:textId="77777777" w:rsidR="009C0AD5" w:rsidRPr="004E3FAC" w:rsidRDefault="009C0AD5" w:rsidP="009C0AD5">
      <w:pPr>
        <w:pStyle w:val="Kodstycke"/>
      </w:pPr>
      <w:r w:rsidRPr="004E3FAC">
        <w:t>const nyaProdukter = ['Skor', 'Tröja', 'Keps', 'Jacka'];</w:t>
      </w:r>
    </w:p>
    <w:p w14:paraId="1D768954" w14:textId="77777777" w:rsidR="009C0AD5" w:rsidRPr="004E3FAC" w:rsidRDefault="009C0AD5" w:rsidP="009C0AD5">
      <w:pPr>
        <w:pStyle w:val="Kodstycke"/>
      </w:pPr>
    </w:p>
    <w:p w14:paraId="677F1EA6" w14:textId="77777777" w:rsidR="009C0AD5" w:rsidRPr="004E3FAC" w:rsidRDefault="009C0AD5" w:rsidP="009C0AD5">
      <w:pPr>
        <w:pStyle w:val="Kodstycke"/>
      </w:pPr>
      <w:r w:rsidRPr="004E3FAC">
        <w:t>nyaProdukter.forEach((produktNamn) =&gt; {</w:t>
      </w:r>
    </w:p>
    <w:p w14:paraId="12C7BCEB" w14:textId="77777777" w:rsidR="009C0AD5" w:rsidRPr="00CF1553" w:rsidRDefault="009C0AD5" w:rsidP="009C0AD5">
      <w:pPr>
        <w:pStyle w:val="Kodstycke"/>
        <w:rPr>
          <w:lang w:val="en-US"/>
        </w:rPr>
      </w:pPr>
      <w:r w:rsidRPr="004E3FAC">
        <w:t xml:space="preserve">  </w:t>
      </w:r>
      <w:r w:rsidRPr="00CF1553">
        <w:rPr>
          <w:lang w:val="en-US"/>
        </w:rPr>
        <w:t>const li = document.createElement('li');</w:t>
      </w:r>
    </w:p>
    <w:p w14:paraId="13A74B75" w14:textId="77777777" w:rsidR="009C0AD5" w:rsidRPr="004E3FAC" w:rsidRDefault="009C0AD5" w:rsidP="009C0AD5">
      <w:pPr>
        <w:pStyle w:val="Kodstycke"/>
      </w:pPr>
      <w:r w:rsidRPr="00CF1553">
        <w:rPr>
          <w:lang w:val="en-US"/>
        </w:rPr>
        <w:t xml:space="preserve">  </w:t>
      </w:r>
      <w:r w:rsidRPr="004E3FAC">
        <w:t>li.textContent = produktNamn;</w:t>
      </w:r>
    </w:p>
    <w:p w14:paraId="140670F1" w14:textId="77777777" w:rsidR="009C0AD5" w:rsidRPr="004E3FAC" w:rsidRDefault="009C0AD5" w:rsidP="009C0AD5">
      <w:pPr>
        <w:pStyle w:val="Kodstycke"/>
      </w:pPr>
      <w:r w:rsidRPr="004E3FAC">
        <w:t xml:space="preserve">  </w:t>
      </w:r>
    </w:p>
    <w:p w14:paraId="5627922F" w14:textId="77777777" w:rsidR="009C0AD5" w:rsidRPr="004E3FAC" w:rsidRDefault="009C0AD5" w:rsidP="009C0AD5">
      <w:pPr>
        <w:pStyle w:val="Kodstycke"/>
      </w:pPr>
      <w:r w:rsidRPr="004E3FAC">
        <w:t xml:space="preserve">  // Vi lägger till elementet i fragmentet (inte på den riktiga skärmen än!)</w:t>
      </w:r>
    </w:p>
    <w:p w14:paraId="471FFD99" w14:textId="77777777" w:rsidR="009C0AD5" w:rsidRPr="004E3FAC" w:rsidRDefault="009C0AD5" w:rsidP="009C0AD5">
      <w:pPr>
        <w:pStyle w:val="Kodstycke"/>
      </w:pPr>
      <w:r w:rsidRPr="004E3FAC">
        <w:t xml:space="preserve">  fragment.appendChild(li);</w:t>
      </w:r>
    </w:p>
    <w:p w14:paraId="3150BF55" w14:textId="77777777" w:rsidR="009C0AD5" w:rsidRPr="004E3FAC" w:rsidRDefault="009C0AD5" w:rsidP="009C0AD5">
      <w:pPr>
        <w:pStyle w:val="Kodstycke"/>
      </w:pPr>
      <w:r w:rsidRPr="004E3FAC">
        <w:t>});</w:t>
      </w:r>
    </w:p>
    <w:p w14:paraId="01C8F72D" w14:textId="77777777" w:rsidR="009C0AD5" w:rsidRPr="004E3FAC" w:rsidRDefault="009C0AD5" w:rsidP="009C0AD5">
      <w:pPr>
        <w:pStyle w:val="Kodstycke"/>
      </w:pPr>
    </w:p>
    <w:p w14:paraId="15BF1DEA" w14:textId="77777777" w:rsidR="009C0AD5" w:rsidRDefault="009C0AD5" w:rsidP="009C0AD5">
      <w:pPr>
        <w:pStyle w:val="Kodstycke"/>
      </w:pPr>
      <w:r w:rsidRPr="004E3FAC">
        <w:t>// Nu trycker vi ut hela paketet på skärmen på en och samma gång</w:t>
      </w:r>
    </w:p>
    <w:p w14:paraId="2FBA5DF7" w14:textId="1BB39437" w:rsidR="009C0AD5" w:rsidRPr="004E3FAC" w:rsidRDefault="009C0AD5" w:rsidP="009C0AD5">
      <w:pPr>
        <w:pStyle w:val="Kodstycke"/>
      </w:pPr>
      <w:r w:rsidRPr="009C0AD5">
        <w:t>produktLista.appendChild(fragment);</w:t>
      </w:r>
    </w:p>
    <w:p w14:paraId="4E6544EE" w14:textId="77777777" w:rsidR="008F0023" w:rsidRDefault="008F0023" w:rsidP="008F0023">
      <w:pPr>
        <w:pStyle w:val="Bildtext"/>
      </w:pPr>
      <w:r w:rsidRPr="00CF1553">
        <w:t xml:space="preserve">Bild </w:t>
      </w:r>
      <w:r w:rsidRPr="00CF1553">
        <w:rPr>
          <w:lang w:val="en-SE"/>
        </w:rPr>
        <w:t>6 Webbläsaren behöver bara göra en enda layout-omräkning</w:t>
      </w:r>
      <w:r w:rsidRPr="00CF1553">
        <w:t>.</w:t>
      </w:r>
    </w:p>
    <w:sectPr w:rsidR="008F0023">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65181" w14:textId="77777777" w:rsidR="00FE0EA4" w:rsidRPr="00065C87" w:rsidRDefault="00FE0EA4" w:rsidP="00013F54">
      <w:r w:rsidRPr="00065C87">
        <w:separator/>
      </w:r>
    </w:p>
  </w:endnote>
  <w:endnote w:type="continuationSeparator" w:id="0">
    <w:p w14:paraId="6E2865E3" w14:textId="77777777" w:rsidR="00FE0EA4" w:rsidRPr="00065C87" w:rsidRDefault="00FE0EA4"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32BC"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55BFFA9"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79019"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418FD118"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20F0"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7DAD87BA"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A0855" w14:textId="77777777" w:rsidR="00FE0EA4" w:rsidRPr="00065C87" w:rsidRDefault="00FE0EA4" w:rsidP="00013F54">
      <w:r w:rsidRPr="00065C87">
        <w:separator/>
      </w:r>
    </w:p>
  </w:footnote>
  <w:footnote w:type="continuationSeparator" w:id="0">
    <w:p w14:paraId="4BB64147" w14:textId="77777777" w:rsidR="00FE0EA4" w:rsidRPr="00065C87" w:rsidRDefault="00FE0EA4"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1E1D6"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547EEC38"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7E91B0D2"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D65D16A"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6AD6"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6A585ADD"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745364D0"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354EF57"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5"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3"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8807389">
    <w:abstractNumId w:val="12"/>
  </w:num>
  <w:num w:numId="2" w16cid:durableId="225381545">
    <w:abstractNumId w:val="15"/>
  </w:num>
  <w:num w:numId="3" w16cid:durableId="972254287">
    <w:abstractNumId w:val="17"/>
  </w:num>
  <w:num w:numId="4" w16cid:durableId="1980718377">
    <w:abstractNumId w:val="4"/>
  </w:num>
  <w:num w:numId="5" w16cid:durableId="193688131">
    <w:abstractNumId w:val="1"/>
  </w:num>
  <w:num w:numId="6" w16cid:durableId="1255825629">
    <w:abstractNumId w:val="0"/>
  </w:num>
  <w:num w:numId="7" w16cid:durableId="555943606">
    <w:abstractNumId w:val="10"/>
  </w:num>
  <w:num w:numId="8" w16cid:durableId="1945068039">
    <w:abstractNumId w:val="13"/>
  </w:num>
  <w:num w:numId="9" w16cid:durableId="1650356061">
    <w:abstractNumId w:val="3"/>
  </w:num>
  <w:num w:numId="10" w16cid:durableId="2058889347">
    <w:abstractNumId w:val="11"/>
  </w:num>
  <w:num w:numId="11" w16cid:durableId="1239902538">
    <w:abstractNumId w:val="8"/>
  </w:num>
  <w:num w:numId="12" w16cid:durableId="1943806250">
    <w:abstractNumId w:val="14"/>
  </w:num>
  <w:num w:numId="13" w16cid:durableId="872304685">
    <w:abstractNumId w:val="18"/>
  </w:num>
  <w:num w:numId="14" w16cid:durableId="2019624065">
    <w:abstractNumId w:val="2"/>
  </w:num>
  <w:num w:numId="15" w16cid:durableId="120155749">
    <w:abstractNumId w:val="9"/>
  </w:num>
  <w:num w:numId="16" w16cid:durableId="1627270058">
    <w:abstractNumId w:val="20"/>
  </w:num>
  <w:num w:numId="17" w16cid:durableId="469447801">
    <w:abstractNumId w:val="19"/>
  </w:num>
  <w:num w:numId="18" w16cid:durableId="1610120101">
    <w:abstractNumId w:val="7"/>
  </w:num>
  <w:num w:numId="19" w16cid:durableId="1809475097">
    <w:abstractNumId w:val="6"/>
  </w:num>
  <w:num w:numId="20" w16cid:durableId="1946182502">
    <w:abstractNumId w:val="16"/>
  </w:num>
  <w:num w:numId="21" w16cid:durableId="1484544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F9E"/>
    <w:rsid w:val="000033BE"/>
    <w:rsid w:val="000137B2"/>
    <w:rsid w:val="00013F54"/>
    <w:rsid w:val="00047279"/>
    <w:rsid w:val="00047CB2"/>
    <w:rsid w:val="00065396"/>
    <w:rsid w:val="00065C87"/>
    <w:rsid w:val="0008206E"/>
    <w:rsid w:val="0008643B"/>
    <w:rsid w:val="00092B43"/>
    <w:rsid w:val="000A2FB1"/>
    <w:rsid w:val="000A4A85"/>
    <w:rsid w:val="000B2C2D"/>
    <w:rsid w:val="000B41C3"/>
    <w:rsid w:val="000D0A57"/>
    <w:rsid w:val="000F6597"/>
    <w:rsid w:val="00104C9F"/>
    <w:rsid w:val="00123C9A"/>
    <w:rsid w:val="001270B3"/>
    <w:rsid w:val="00170CFB"/>
    <w:rsid w:val="00176340"/>
    <w:rsid w:val="001A7468"/>
    <w:rsid w:val="001B0E65"/>
    <w:rsid w:val="001B5514"/>
    <w:rsid w:val="001E4AF1"/>
    <w:rsid w:val="00215F9E"/>
    <w:rsid w:val="00227F7D"/>
    <w:rsid w:val="0023639C"/>
    <w:rsid w:val="002401A3"/>
    <w:rsid w:val="002413EE"/>
    <w:rsid w:val="0025622A"/>
    <w:rsid w:val="002F01C9"/>
    <w:rsid w:val="002F3FDE"/>
    <w:rsid w:val="002F4A5B"/>
    <w:rsid w:val="00334056"/>
    <w:rsid w:val="00371949"/>
    <w:rsid w:val="00377EE4"/>
    <w:rsid w:val="00386E7C"/>
    <w:rsid w:val="003A6018"/>
    <w:rsid w:val="003C46DD"/>
    <w:rsid w:val="003D07C6"/>
    <w:rsid w:val="003D530A"/>
    <w:rsid w:val="0040143F"/>
    <w:rsid w:val="004242BB"/>
    <w:rsid w:val="004653E4"/>
    <w:rsid w:val="004C5533"/>
    <w:rsid w:val="004E20B4"/>
    <w:rsid w:val="00533D68"/>
    <w:rsid w:val="00547080"/>
    <w:rsid w:val="00555C61"/>
    <w:rsid w:val="00570BE6"/>
    <w:rsid w:val="00590789"/>
    <w:rsid w:val="005C47CF"/>
    <w:rsid w:val="005C4BD5"/>
    <w:rsid w:val="005D57C2"/>
    <w:rsid w:val="00604C4B"/>
    <w:rsid w:val="00611291"/>
    <w:rsid w:val="0065221F"/>
    <w:rsid w:val="006A17B0"/>
    <w:rsid w:val="006A58D8"/>
    <w:rsid w:val="006A67CF"/>
    <w:rsid w:val="006C15A2"/>
    <w:rsid w:val="006D69DA"/>
    <w:rsid w:val="006F6E58"/>
    <w:rsid w:val="0071291C"/>
    <w:rsid w:val="00725065"/>
    <w:rsid w:val="0075061D"/>
    <w:rsid w:val="007811D6"/>
    <w:rsid w:val="00786D1D"/>
    <w:rsid w:val="007A005C"/>
    <w:rsid w:val="007C68A3"/>
    <w:rsid w:val="007D3293"/>
    <w:rsid w:val="007F42F7"/>
    <w:rsid w:val="007F7C2A"/>
    <w:rsid w:val="00800499"/>
    <w:rsid w:val="00827CE2"/>
    <w:rsid w:val="00891587"/>
    <w:rsid w:val="008962C2"/>
    <w:rsid w:val="00897A8C"/>
    <w:rsid w:val="008A069D"/>
    <w:rsid w:val="008F0023"/>
    <w:rsid w:val="00900FCD"/>
    <w:rsid w:val="009011D4"/>
    <w:rsid w:val="009430E3"/>
    <w:rsid w:val="009465D6"/>
    <w:rsid w:val="00961DCE"/>
    <w:rsid w:val="00971774"/>
    <w:rsid w:val="009B3E23"/>
    <w:rsid w:val="009C0AD5"/>
    <w:rsid w:val="009C76D1"/>
    <w:rsid w:val="009D4153"/>
    <w:rsid w:val="009E3267"/>
    <w:rsid w:val="009E4D5D"/>
    <w:rsid w:val="009E6CF7"/>
    <w:rsid w:val="009F46FC"/>
    <w:rsid w:val="00A16AD3"/>
    <w:rsid w:val="00A53846"/>
    <w:rsid w:val="00A55672"/>
    <w:rsid w:val="00A757E7"/>
    <w:rsid w:val="00A806A1"/>
    <w:rsid w:val="00A944D9"/>
    <w:rsid w:val="00A94885"/>
    <w:rsid w:val="00AD0A70"/>
    <w:rsid w:val="00B10AAF"/>
    <w:rsid w:val="00B36262"/>
    <w:rsid w:val="00B43D75"/>
    <w:rsid w:val="00B52369"/>
    <w:rsid w:val="00B52B06"/>
    <w:rsid w:val="00B60A42"/>
    <w:rsid w:val="00B60D91"/>
    <w:rsid w:val="00B63A96"/>
    <w:rsid w:val="00B91CF4"/>
    <w:rsid w:val="00BA1922"/>
    <w:rsid w:val="00BB0BF4"/>
    <w:rsid w:val="00BE4704"/>
    <w:rsid w:val="00BF2C20"/>
    <w:rsid w:val="00BF4D24"/>
    <w:rsid w:val="00C266E7"/>
    <w:rsid w:val="00C42371"/>
    <w:rsid w:val="00C471D1"/>
    <w:rsid w:val="00C61EB4"/>
    <w:rsid w:val="00C865F4"/>
    <w:rsid w:val="00CA5724"/>
    <w:rsid w:val="00CB5890"/>
    <w:rsid w:val="00CC1984"/>
    <w:rsid w:val="00CF7D77"/>
    <w:rsid w:val="00D23646"/>
    <w:rsid w:val="00D406DF"/>
    <w:rsid w:val="00D51526"/>
    <w:rsid w:val="00DC73F9"/>
    <w:rsid w:val="00DD1107"/>
    <w:rsid w:val="00E275DD"/>
    <w:rsid w:val="00E424ED"/>
    <w:rsid w:val="00EB3D2A"/>
    <w:rsid w:val="00ED7FB6"/>
    <w:rsid w:val="00EE271F"/>
    <w:rsid w:val="00F0686F"/>
    <w:rsid w:val="00F1179E"/>
    <w:rsid w:val="00F23E75"/>
    <w:rsid w:val="00F23E98"/>
    <w:rsid w:val="00F4692A"/>
    <w:rsid w:val="00F61A23"/>
    <w:rsid w:val="00F62D6C"/>
    <w:rsid w:val="00FD06DB"/>
    <w:rsid w:val="00FE0EA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3080A"/>
  <w15:docId w15:val="{2F84D4D7-925F-4B2C-8FC5-23219CE2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023"/>
    <w:pPr>
      <w:spacing w:after="120" w:line="290" w:lineRule="auto"/>
      <w:ind w:left="11" w:hanging="11"/>
    </w:pPr>
    <w:rPr>
      <w:rFonts w:ascii="Arial" w:eastAsia="Times New Roman" w:hAnsi="Arial" w:cs="Times New Roman"/>
      <w:color w:val="082A75"/>
      <w:lang w:val="sv-SE"/>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2</TotalTime>
  <Pages>4</Pages>
  <Words>810</Words>
  <Characters>4619</Characters>
  <Application>Microsoft Office Word</Application>
  <DocSecurity>0</DocSecurity>
  <Lines>38</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3</cp:revision>
  <cp:lastPrinted>2026-10-02T07:54:00Z</cp:lastPrinted>
  <dcterms:created xsi:type="dcterms:W3CDTF">2026-10-02T07:54:00Z</dcterms:created>
  <dcterms:modified xsi:type="dcterms:W3CDTF">2026-10-02T07:56:00Z</dcterms:modified>
</cp:coreProperties>
</file>