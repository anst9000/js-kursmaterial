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FB903" w14:textId="185773DF" w:rsidR="000C3F2F" w:rsidRPr="00061AB0" w:rsidRDefault="000C3F2F" w:rsidP="000C3F2F">
      <w:pPr>
        <w:pStyle w:val="Underrubrik"/>
        <w:rPr>
          <w:rStyle w:val="Rubrik1Char"/>
        </w:rPr>
      </w:pPr>
      <w:r>
        <w:rPr>
          <w:noProof/>
        </w:rPr>
        <w:drawing>
          <wp:anchor distT="0" distB="0" distL="114300" distR="114300" simplePos="0" relativeHeight="251684864" behindDoc="1" locked="0" layoutInCell="1" allowOverlap="1" wp14:anchorId="483F01DF" wp14:editId="424618E0">
            <wp:simplePos x="0" y="0"/>
            <wp:positionH relativeFrom="page">
              <wp:posOffset>-47502</wp:posOffset>
            </wp:positionH>
            <wp:positionV relativeFrom="paragraph">
              <wp:posOffset>-48705</wp:posOffset>
            </wp:positionV>
            <wp:extent cx="11725479" cy="6678047"/>
            <wp:effectExtent l="0" t="0" r="0" b="8890"/>
            <wp:wrapNone/>
            <wp:docPr id="576775408"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775408" name="Bildobjekt 576775408"/>
                    <pic:cNvPicPr/>
                  </pic:nvPicPr>
                  <pic:blipFill>
                    <a:blip r:embed="rId8">
                      <a:extLst>
                        <a:ext uri="{28A0092B-C50C-407E-A947-70E740481C1C}">
                          <a14:useLocalDpi xmlns:a14="http://schemas.microsoft.com/office/drawing/2010/main" val="0"/>
                        </a:ext>
                      </a:extLst>
                    </a:blip>
                    <a:stretch>
                      <a:fillRect/>
                    </a:stretch>
                  </pic:blipFill>
                  <pic:spPr>
                    <a:xfrm>
                      <a:off x="0" y="0"/>
                      <a:ext cx="11806608" cy="6724253"/>
                    </a:xfrm>
                    <a:prstGeom prst="rect">
                      <a:avLst/>
                    </a:prstGeom>
                  </pic:spPr>
                </pic:pic>
              </a:graphicData>
            </a:graphic>
            <wp14:sizeRelH relativeFrom="margin">
              <wp14:pctWidth>0</wp14:pctWidth>
            </wp14:sizeRelH>
            <wp14:sizeRelV relativeFrom="margin">
              <wp14:pctHeight>0</wp14:pctHeight>
            </wp14:sizeRelV>
          </wp:anchor>
        </w:drawing>
      </w:r>
      <w:r w:rsidR="009B3E23" w:rsidRPr="000137B2">
        <w:rPr>
          <w:noProof/>
        </w:rPr>
        <mc:AlternateContent>
          <mc:Choice Requires="wps">
            <w:drawing>
              <wp:anchor distT="0" distB="0" distL="114300" distR="114300" simplePos="0" relativeHeight="251683840" behindDoc="0" locked="0" layoutInCell="1" allowOverlap="1" wp14:anchorId="547E7B9B" wp14:editId="34FD1114">
                <wp:simplePos x="0" y="0"/>
                <wp:positionH relativeFrom="column">
                  <wp:posOffset>429222</wp:posOffset>
                </wp:positionH>
                <wp:positionV relativeFrom="paragraph">
                  <wp:posOffset>7584023</wp:posOffset>
                </wp:positionV>
                <wp:extent cx="1760561" cy="0"/>
                <wp:effectExtent l="0" t="19050" r="49530" b="38100"/>
                <wp:wrapNone/>
                <wp:docPr id="26868513" name="Rak koppling 39"/>
                <wp:cNvGraphicFramePr/>
                <a:graphic xmlns:a="http://schemas.openxmlformats.org/drawingml/2006/main">
                  <a:graphicData uri="http://schemas.microsoft.com/office/word/2010/wordprocessingShape">
                    <wps:wsp>
                      <wps:cNvCnPr/>
                      <wps:spPr>
                        <a:xfrm>
                          <a:off x="0" y="0"/>
                          <a:ext cx="1760561" cy="0"/>
                        </a:xfrm>
                        <a:prstGeom prst="line">
                          <a:avLst/>
                        </a:prstGeom>
                        <a:ln w="57150"/>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4025B3BF" id="Rak koppling 39" o:spid="_x0000_s1026" style="position:absolute;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3.8pt,597.15pt" to="172.45pt,59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" strokecolor="#156082 [3204]" strokeweight="4.5pt">
                <v:stroke joinstyle="miter"/>
              </v:line>
            </w:pict>
          </mc:Fallback>
        </mc:AlternateContent>
      </w:r>
      <w:r w:rsidR="009B3E23" w:rsidRPr="000137B2">
        <w:rPr>
          <w:noProof/>
        </w:rPr>
        <mc:AlternateContent>
          <mc:Choice Requires="wps">
            <w:drawing>
              <wp:anchor distT="45720" distB="45720" distL="114300" distR="114300" simplePos="0" relativeHeight="251678720" behindDoc="0" locked="0" layoutInCell="1" allowOverlap="1" wp14:anchorId="587859D3" wp14:editId="4A0EBA03">
                <wp:simplePos x="0" y="0"/>
                <wp:positionH relativeFrom="column">
                  <wp:posOffset>360680</wp:posOffset>
                </wp:positionH>
                <wp:positionV relativeFrom="paragraph">
                  <wp:posOffset>7127875</wp:posOffset>
                </wp:positionV>
                <wp:extent cx="2183130" cy="1404620"/>
                <wp:effectExtent l="0" t="0" r="7620" b="0"/>
                <wp:wrapSquare wrapText="bothSides"/>
                <wp:docPr id="1057937035"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3130" cy="1404620"/>
                        </a:xfrm>
                        <a:prstGeom prst="rect">
                          <a:avLst/>
                        </a:prstGeom>
                        <a:solidFill>
                          <a:srgbClr val="FFFFFF"/>
                        </a:solidFill>
                        <a:ln w="9525">
                          <a:noFill/>
                          <a:miter lim="800000"/>
                          <a:headEnd/>
                          <a:tailEnd/>
                        </a:ln>
                      </wps:spPr>
                      <wps:txbx>
                        <w:txbxContent>
                          <w:p w14:paraId="36E68FAB" w14:textId="77777777" w:rsidR="00B91CF4" w:rsidRPr="009B3E23" w:rsidRDefault="004E20B4" w:rsidP="009E4D5D">
                            <w:pPr>
                              <w:pStyle w:val="DokDatum"/>
                            </w:pPr>
                            <w:r w:rsidRPr="009B3E23">
                              <w:t>30</w:t>
                            </w:r>
                            <w:r w:rsidR="00971774" w:rsidRPr="009B3E23">
                              <w:t xml:space="preserve"> </w:t>
                            </w:r>
                            <w:r w:rsidR="00B91CF4" w:rsidRPr="009B3E23">
                              <w:t>september</w:t>
                            </w:r>
                            <w:r w:rsidR="00971774" w:rsidRPr="009B3E23">
                              <w:t xml:space="preserve"> 202</w:t>
                            </w:r>
                            <w:r w:rsidR="00B91CF4" w:rsidRPr="009B3E23">
                              <w:t>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87859D3" id="_x0000_t202" coordsize="21600,21600" o:spt="202" path="m,l,21600r21600,l21600,xe">
                <v:stroke joinstyle="miter"/>
                <v:path gradientshapeok="t" o:connecttype="rect"/>
              </v:shapetype>
              <v:shape id="Textruta 2" o:spid="_x0000_s1026" type="#_x0000_t202" style="position:absolute;left:0;text-align:left;margin-left:28.4pt;margin-top:561.25pt;width:171.9pt;height:110.6pt;z-index:2516787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" stroked="f">
                <v:textbox style="mso-fit-shape-to-text:t">
                  <w:txbxContent>
                    <w:p w14:paraId="36E68FAB" w14:textId="77777777" w:rsidR="00B91CF4" w:rsidRPr="009B3E23" w:rsidRDefault="004E20B4" w:rsidP="009E4D5D">
                      <w:pPr>
                        <w:pStyle w:val="DokDatum"/>
                      </w:pPr>
                      <w:r w:rsidRPr="009B3E23">
                        <w:t>30</w:t>
                      </w:r>
                      <w:r w:rsidR="00971774" w:rsidRPr="009B3E23">
                        <w:t xml:space="preserve"> </w:t>
                      </w:r>
                      <w:r w:rsidR="00B91CF4" w:rsidRPr="009B3E23">
                        <w:t>september</w:t>
                      </w:r>
                      <w:r w:rsidR="00971774" w:rsidRPr="009B3E23">
                        <w:t xml:space="preserve"> 202</w:t>
                      </w:r>
                      <w:r w:rsidR="00B91CF4" w:rsidRPr="009B3E23">
                        <w:t>6</w:t>
                      </w:r>
                    </w:p>
                  </w:txbxContent>
                </v:textbox>
                <w10:wrap type="square"/>
              </v:shape>
            </w:pict>
          </mc:Fallback>
        </mc:AlternateContent>
      </w:r>
      <w:r w:rsidR="00B63A96" w:rsidRPr="000137B2">
        <w:rPr>
          <w:noProof/>
        </w:rPr>
        <mc:AlternateContent>
          <mc:Choice Requires="wps">
            <w:drawing>
              <wp:anchor distT="0" distB="0" distL="114300" distR="114300" simplePos="0" relativeHeight="251681792" behindDoc="0" locked="0" layoutInCell="1" allowOverlap="1" wp14:anchorId="5DFD7017" wp14:editId="6210F96A">
                <wp:simplePos x="0" y="0"/>
                <wp:positionH relativeFrom="column">
                  <wp:posOffset>429222</wp:posOffset>
                </wp:positionH>
                <wp:positionV relativeFrom="paragraph">
                  <wp:posOffset>2397874</wp:posOffset>
                </wp:positionV>
                <wp:extent cx="3207224" cy="0"/>
                <wp:effectExtent l="0" t="19050" r="50800" b="38100"/>
                <wp:wrapNone/>
                <wp:docPr id="549821166" name="Rak koppling 39"/>
                <wp:cNvGraphicFramePr/>
                <a:graphic xmlns:a="http://schemas.openxmlformats.org/drawingml/2006/main">
                  <a:graphicData uri="http://schemas.microsoft.com/office/word/2010/wordprocessingShape">
                    <wps:wsp>
                      <wps:cNvCnPr/>
                      <wps:spPr>
                        <a:xfrm>
                          <a:off x="0" y="0"/>
                          <a:ext cx="3207224" cy="0"/>
                        </a:xfrm>
                        <a:prstGeom prst="line">
                          <a:avLst/>
                        </a:prstGeom>
                        <a:ln w="57150"/>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0B68D21D" id="Rak koppling 39" o:spid="_x0000_s1026" style="position:absolute;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3.8pt,188.8pt" to="286.35pt,18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" strokecolor="#156082 [3204]" strokeweight="4.5pt">
                <v:stroke joinstyle="miter"/>
              </v:line>
            </w:pict>
          </mc:Fallback>
        </mc:AlternateContent>
      </w:r>
      <w:r w:rsidR="00B63A96" w:rsidRPr="000137B2">
        <w:rPr>
          <w:noProof/>
        </w:rPr>
        <mc:AlternateContent>
          <mc:Choice Requires="wps">
            <w:drawing>
              <wp:anchor distT="45720" distB="45720" distL="114300" distR="114300" simplePos="0" relativeHeight="251676672" behindDoc="0" locked="0" layoutInCell="1" allowOverlap="1" wp14:anchorId="0B81EE8F" wp14:editId="54A7879B">
                <wp:simplePos x="0" y="0"/>
                <wp:positionH relativeFrom="column">
                  <wp:posOffset>333375</wp:posOffset>
                </wp:positionH>
                <wp:positionV relativeFrom="paragraph">
                  <wp:posOffset>1231900</wp:posOffset>
                </wp:positionV>
                <wp:extent cx="3439160" cy="1404620"/>
                <wp:effectExtent l="0" t="0" r="8890" b="0"/>
                <wp:wrapSquare wrapText="bothSides"/>
                <wp:docPr id="217"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9160" cy="1404620"/>
                        </a:xfrm>
                        <a:prstGeom prst="rect">
                          <a:avLst/>
                        </a:prstGeom>
                        <a:solidFill>
                          <a:srgbClr val="FFFFFF"/>
                        </a:solidFill>
                        <a:ln w="9525">
                          <a:noFill/>
                          <a:miter lim="800000"/>
                          <a:headEnd/>
                          <a:tailEnd/>
                        </a:ln>
                      </wps:spPr>
                      <wps:txbx>
                        <w:txbxContent>
                          <w:p w14:paraId="32A3C091" w14:textId="08916FC5" w:rsidR="009E4D5D" w:rsidRDefault="00971774" w:rsidP="009E4D5D">
                            <w:pPr>
                              <w:pStyle w:val="DokRubrik"/>
                            </w:pPr>
                            <w:r w:rsidRPr="009B3E23">
                              <w:t>JavaScript-0</w:t>
                            </w:r>
                            <w:r w:rsidR="000C3F2F">
                              <w:t>9</w:t>
                            </w:r>
                          </w:p>
                          <w:p w14:paraId="4F1F392A" w14:textId="05A5AD73" w:rsidR="00971774" w:rsidRPr="009B3E23" w:rsidRDefault="000C3F2F" w:rsidP="009E4D5D">
                            <w:pPr>
                              <w:pStyle w:val="DokRubrik"/>
                            </w:pPr>
                            <w:r>
                              <w:t>OOP och funktionell JS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B81EE8F" id="_x0000_s1027" type="#_x0000_t202" style="position:absolute;left:0;text-align:left;margin-left:26.25pt;margin-top:97pt;width:270.8pt;height:110.6pt;z-index:2516766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" stroked="f">
                <v:textbox style="mso-fit-shape-to-text:t">
                  <w:txbxContent>
                    <w:p w14:paraId="32A3C091" w14:textId="08916FC5" w:rsidR="009E4D5D" w:rsidRDefault="00971774" w:rsidP="009E4D5D">
                      <w:pPr>
                        <w:pStyle w:val="DokRubrik"/>
                      </w:pPr>
                      <w:r w:rsidRPr="009B3E23">
                        <w:t>JavaScript-0</w:t>
                      </w:r>
                      <w:r w:rsidR="000C3F2F">
                        <w:t>9</w:t>
                      </w:r>
                    </w:p>
                    <w:p w14:paraId="4F1F392A" w14:textId="05A5AD73" w:rsidR="00971774" w:rsidRPr="009B3E23" w:rsidRDefault="000C3F2F" w:rsidP="009E4D5D">
                      <w:pPr>
                        <w:pStyle w:val="DokRubrik"/>
                      </w:pPr>
                      <w:r>
                        <w:t>OOP och funktionell JS</w:t>
                      </w:r>
                    </w:p>
                  </w:txbxContent>
                </v:textbox>
                <w10:wrap type="square"/>
              </v:shape>
            </w:pict>
          </mc:Fallback>
        </mc:AlternateContent>
      </w:r>
      <w:r w:rsidR="00971774" w:rsidRPr="000137B2">
        <w:rPr>
          <w:noProof/>
        </w:rPr>
        <mc:AlternateContent>
          <mc:Choice Requires="wps">
            <w:drawing>
              <wp:anchor distT="45720" distB="45720" distL="114300" distR="114300" simplePos="0" relativeHeight="251680768" behindDoc="0" locked="0" layoutInCell="1" allowOverlap="1" wp14:anchorId="493E3619" wp14:editId="502A9989">
                <wp:simplePos x="0" y="0"/>
                <wp:positionH relativeFrom="column">
                  <wp:posOffset>387853</wp:posOffset>
                </wp:positionH>
                <wp:positionV relativeFrom="paragraph">
                  <wp:posOffset>7928574</wp:posOffset>
                </wp:positionV>
                <wp:extent cx="2360930" cy="1404620"/>
                <wp:effectExtent l="0" t="0" r="4445" b="1905"/>
                <wp:wrapSquare wrapText="bothSides"/>
                <wp:docPr id="1329882488"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7EEA626B" w14:textId="77777777" w:rsidR="00971774" w:rsidRPr="009B3E23" w:rsidRDefault="00971774" w:rsidP="009E4D5D">
                            <w:pPr>
                              <w:pStyle w:val="DokInfo"/>
                            </w:pPr>
                            <w:r w:rsidRPr="009B3E23">
                              <w:t>JavaScript – utan tjafs</w:t>
                            </w:r>
                            <w:r w:rsidRPr="009B3E23">
                              <w:br/>
                              <w:t>Författare: Acke Strömberg</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93E3619" id="_x0000_s1028" type="#_x0000_t202" style="position:absolute;left:0;text-align:left;margin-left:30.55pt;margin-top:624.3pt;width:185.9pt;height:110.6pt;z-index:25168076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oluEgIAAP4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" stroked="f">
                <v:textbox style="mso-fit-shape-to-text:t">
                  <w:txbxContent>
                    <w:p w14:paraId="7EEA626B" w14:textId="77777777" w:rsidR="00971774" w:rsidRPr="009B3E23" w:rsidRDefault="00971774" w:rsidP="009E4D5D">
                      <w:pPr>
                        <w:pStyle w:val="DokInfo"/>
                      </w:pPr>
                      <w:r w:rsidRPr="009B3E23">
                        <w:t>JavaScript – utan tjafs</w:t>
                      </w:r>
                      <w:r w:rsidRPr="009B3E23">
                        <w:br/>
                        <w:t>Författare: Acke Strömberg</w:t>
                      </w:r>
                    </w:p>
                  </w:txbxContent>
                </v:textbox>
                <w10:wrap type="square"/>
              </v:shape>
            </w:pict>
          </mc:Fallback>
        </mc:AlternateContent>
      </w:r>
      <w:r w:rsidR="00971774" w:rsidRPr="000137B2">
        <w:rPr>
          <w:noProof/>
        </w:rPr>
        <mc:AlternateContent>
          <mc:Choice Requires="wps">
            <w:drawing>
              <wp:anchor distT="0" distB="0" distL="114300" distR="114300" simplePos="0" relativeHeight="251660288" behindDoc="0" locked="0" layoutInCell="1" allowOverlap="1" wp14:anchorId="5020F15F" wp14:editId="1A143DB0">
                <wp:simplePos x="0" y="0"/>
                <wp:positionH relativeFrom="margin">
                  <wp:align>left</wp:align>
                </wp:positionH>
                <wp:positionV relativeFrom="paragraph">
                  <wp:posOffset>891218</wp:posOffset>
                </wp:positionV>
                <wp:extent cx="3938400" cy="8817553"/>
                <wp:effectExtent l="0" t="0" r="5080" b="3175"/>
                <wp:wrapNone/>
                <wp:docPr id="2231" name="Shape 2231"/>
                <wp:cNvGraphicFramePr/>
                <a:graphic xmlns:a="http://schemas.openxmlformats.org/drawingml/2006/main">
                  <a:graphicData uri="http://schemas.microsoft.com/office/word/2010/wordprocessingShape">
                    <wps:wsp>
                      <wps:cNvSpPr/>
                      <wps:spPr>
                        <a:xfrm>
                          <a:off x="0" y="0"/>
                          <a:ext cx="3938400" cy="8817553"/>
                        </a:xfrm>
                        <a:custGeom>
                          <a:avLst/>
                          <a:gdLst/>
                          <a:ahLst/>
                          <a:cxnLst/>
                          <a:rect l="0" t="0" r="0" b="0"/>
                          <a:pathLst>
                            <a:path w="3939540" h="8656320">
                              <a:moveTo>
                                <a:pt x="0" y="0"/>
                              </a:moveTo>
                              <a:lnTo>
                                <a:pt x="3939540" y="0"/>
                              </a:lnTo>
                              <a:lnTo>
                                <a:pt x="3939540" y="8656320"/>
                              </a:lnTo>
                              <a:lnTo>
                                <a:pt x="0" y="8656320"/>
                              </a:lnTo>
                              <a:lnTo>
                                <a:pt x="0" y="0"/>
                              </a:lnTo>
                            </a:path>
                          </a:pathLst>
                        </a:custGeom>
                        <a:ln w="0" cap="flat">
                          <a:noFill/>
                          <a:miter lim="127000"/>
                        </a:ln>
                      </wps:spPr>
                      <wps:style>
                        <a:lnRef idx="0">
                          <a:srgbClr val="000000">
                            <a:alpha val="0"/>
                          </a:srgbClr>
                        </a:lnRef>
                        <a:fillRef idx="1">
                          <a:srgbClr val="FFFFFF"/>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4FB06444" id="Shape 2231" o:spid="_x0000_s1026" style="position:absolute;margin-left:0;margin-top:70.15pt;width:310.1pt;height:694.3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coordsize="3939540,8656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" path="m,l3939540,r,8656320l,8656320,,e" stroked="f" strokeweight="0">
                <v:stroke miterlimit="83231f" joinstyle="miter"/>
                <v:path arrowok="t" textboxrect="0,0,3939540,8656320"/>
                <w10:wrap anchorx="margin"/>
              </v:shape>
            </w:pict>
          </mc:Fallback>
        </mc:AlternateContent>
      </w:r>
      <w:r w:rsidR="00971774" w:rsidRPr="000137B2">
        <w:rPr>
          <w:rFonts w:eastAsia="Calibri"/>
          <w:noProof/>
          <w:color w:val="000000"/>
          <w:sz w:val="22"/>
        </w:rPr>
        <mc:AlternateContent>
          <mc:Choice Requires="wpg">
            <w:drawing>
              <wp:anchor distT="0" distB="0" distL="114300" distR="114300" simplePos="0" relativeHeight="251658240" behindDoc="0" locked="0" layoutInCell="1" allowOverlap="1" wp14:anchorId="6D032BD2" wp14:editId="464E1802">
                <wp:simplePos x="0" y="0"/>
                <wp:positionH relativeFrom="page">
                  <wp:posOffset>0</wp:posOffset>
                </wp:positionH>
                <wp:positionV relativeFrom="page">
                  <wp:posOffset>40943</wp:posOffset>
                </wp:positionV>
                <wp:extent cx="7560310" cy="10650855"/>
                <wp:effectExtent l="0" t="0" r="2540" b="0"/>
                <wp:wrapTopAndBottom/>
                <wp:docPr id="1578" name="Group 1578"/>
                <wp:cNvGraphicFramePr/>
                <a:graphic xmlns:a="http://schemas.openxmlformats.org/drawingml/2006/main">
                  <a:graphicData uri="http://schemas.microsoft.com/office/word/2010/wordprocessingGroup">
                    <wpg:wgp>
                      <wpg:cNvGrpSpPr/>
                      <wpg:grpSpPr>
                        <a:xfrm>
                          <a:off x="0" y="0"/>
                          <a:ext cx="7560310" cy="10650855"/>
                          <a:chOff x="0" y="36951"/>
                          <a:chExt cx="7560564" cy="10650859"/>
                        </a:xfrm>
                      </wpg:grpSpPr>
                      <wps:wsp>
                        <wps:cNvPr id="6" name="Rectangle 6"/>
                        <wps:cNvSpPr/>
                        <wps:spPr>
                          <a:xfrm>
                            <a:off x="662940" y="36951"/>
                            <a:ext cx="53598" cy="241560"/>
                          </a:xfrm>
                          <a:prstGeom prst="rect">
                            <a:avLst/>
                          </a:prstGeom>
                          <a:ln>
                            <a:noFill/>
                          </a:ln>
                        </wps:spPr>
                        <wps:txbx>
                          <w:txbxContent>
                            <w:p w14:paraId="131658DC" w14:textId="77777777" w:rsidR="00047CB2" w:rsidRPr="00065C87" w:rsidRDefault="00000000" w:rsidP="00013F54">
                              <w:r w:rsidRPr="00065C87">
                                <w:t xml:space="preserve"> </w:t>
                              </w:r>
                            </w:p>
                          </w:txbxContent>
                        </wps:txbx>
                        <wps:bodyPr horzOverflow="overflow" vert="horz" lIns="0" tIns="0" rIns="0" bIns="0" rtlCol="0">
                          <a:noAutofit/>
                        </wps:bodyPr>
                      </wps:wsp>
                      <wps:wsp>
                        <wps:cNvPr id="8" name="Rectangle 8"/>
                        <wps:cNvSpPr/>
                        <wps:spPr>
                          <a:xfrm>
                            <a:off x="594360" y="715132"/>
                            <a:ext cx="53598" cy="241558"/>
                          </a:xfrm>
                          <a:prstGeom prst="rect">
                            <a:avLst/>
                          </a:prstGeom>
                          <a:ln>
                            <a:noFill/>
                          </a:ln>
                        </wps:spPr>
                        <wps:txbx>
                          <w:txbxContent>
                            <w:p w14:paraId="64D20626" w14:textId="77777777" w:rsidR="00047CB2" w:rsidRPr="00065C87" w:rsidRDefault="00000000" w:rsidP="00013F54">
                              <w:r w:rsidRPr="00065C87">
                                <w:t xml:space="preserve"> </w:t>
                              </w:r>
                            </w:p>
                          </w:txbxContent>
                        </wps:txbx>
                        <wps:bodyPr horzOverflow="overflow" vert="horz" lIns="0" tIns="0" rIns="0" bIns="0" rtlCol="0">
                          <a:noAutofit/>
                        </wps:bodyPr>
                      </wps:wsp>
                      <wps:wsp>
                        <wps:cNvPr id="2230" name="Shape 2230"/>
                        <wps:cNvSpPr/>
                        <wps:spPr>
                          <a:xfrm>
                            <a:off x="0" y="6667499"/>
                            <a:ext cx="7560564" cy="4020311"/>
                          </a:xfrm>
                          <a:custGeom>
                            <a:avLst/>
                            <a:gdLst/>
                            <a:ahLst/>
                            <a:cxnLst/>
                            <a:rect l="0" t="0" r="0" b="0"/>
                            <a:pathLst>
                              <a:path w="7560564" h="4020311">
                                <a:moveTo>
                                  <a:pt x="0" y="0"/>
                                </a:moveTo>
                                <a:lnTo>
                                  <a:pt x="7560564" y="0"/>
                                </a:lnTo>
                                <a:lnTo>
                                  <a:pt x="7560564" y="4020311"/>
                                </a:lnTo>
                                <a:lnTo>
                                  <a:pt x="0" y="4020311"/>
                                </a:lnTo>
                                <a:lnTo>
                                  <a:pt x="0" y="0"/>
                                </a:lnTo>
                              </a:path>
                            </a:pathLst>
                          </a:custGeom>
                          <a:ln w="0" cap="flat">
                            <a:miter lim="127000"/>
                          </a:ln>
                        </wps:spPr>
                        <wps:style>
                          <a:lnRef idx="0">
                            <a:srgbClr val="000000">
                              <a:alpha val="0"/>
                            </a:srgbClr>
                          </a:lnRef>
                          <a:fillRef idx="1">
                            <a:srgbClr val="34ABA2"/>
                          </a:fillRef>
                          <a:effectRef idx="0">
                            <a:scrgbClr r="0" g="0" b="0"/>
                          </a:effectRef>
                          <a:fontRef idx="none"/>
                        </wps:style>
                        <wps:bodyPr/>
                      </wps:wsp>
                      <wps:wsp>
                        <wps:cNvPr id="25" name="Rectangle 25"/>
                        <wps:cNvSpPr/>
                        <wps:spPr>
                          <a:xfrm>
                            <a:off x="594360" y="965068"/>
                            <a:ext cx="53598" cy="241559"/>
                          </a:xfrm>
                          <a:prstGeom prst="rect">
                            <a:avLst/>
                          </a:prstGeom>
                          <a:ln>
                            <a:noFill/>
                          </a:ln>
                        </wps:spPr>
                        <wps:txbx>
                          <w:txbxContent>
                            <w:p w14:paraId="67596CC0" w14:textId="77777777" w:rsidR="00047CB2" w:rsidRPr="00065C87" w:rsidRDefault="00000000" w:rsidP="00013F54">
                              <w:r w:rsidRPr="00065C87">
                                <w:t xml:space="preserve"> </w:t>
                              </w:r>
                            </w:p>
                          </w:txbxContent>
                        </wps:txbx>
                        <wps:bodyPr horzOverflow="overflow" vert="horz" lIns="0" tIns="0" rIns="0" bIns="0" rtlCol="0">
                          <a:noAutofit/>
                        </wps:bodyPr>
                      </wps:wsp>
                      <wps:wsp>
                        <wps:cNvPr id="255" name="Rectangle 255"/>
                        <wps:cNvSpPr/>
                        <wps:spPr>
                          <a:xfrm>
                            <a:off x="4261104" y="1213479"/>
                            <a:ext cx="53598" cy="241559"/>
                          </a:xfrm>
                          <a:prstGeom prst="rect">
                            <a:avLst/>
                          </a:prstGeom>
                          <a:ln>
                            <a:noFill/>
                          </a:ln>
                        </wps:spPr>
                        <wps:txbx>
                          <w:txbxContent>
                            <w:p w14:paraId="6A0C6521" w14:textId="77777777" w:rsidR="00047CB2" w:rsidRPr="00065C87" w:rsidRDefault="00000000" w:rsidP="00013F54">
                              <w:r w:rsidRPr="00065C87">
                                <w:t xml:space="preserve"> </w:t>
                              </w:r>
                            </w:p>
                          </w:txbxContent>
                        </wps:txbx>
                        <wps:bodyPr horzOverflow="overflow" vert="horz" lIns="0" tIns="0" rIns="0" bIns="0" rtlCol="0">
                          <a:noAutofit/>
                        </wps:bodyPr>
                      </wps:wsp>
                      <wps:wsp>
                        <wps:cNvPr id="256" name="Rectangle 256"/>
                        <wps:cNvSpPr/>
                        <wps:spPr>
                          <a:xfrm>
                            <a:off x="6090613" y="1213479"/>
                            <a:ext cx="53598" cy="241559"/>
                          </a:xfrm>
                          <a:prstGeom prst="rect">
                            <a:avLst/>
                          </a:prstGeom>
                          <a:ln>
                            <a:noFill/>
                          </a:ln>
                        </wps:spPr>
                        <wps:txbx>
                          <w:txbxContent>
                            <w:p w14:paraId="5ECEAC1C" w14:textId="77777777" w:rsidR="00047CB2" w:rsidRPr="00065C87" w:rsidRDefault="00000000" w:rsidP="00013F54">
                              <w:r w:rsidRPr="00065C87">
                                <w:t xml:space="preserve"> </w:t>
                              </w:r>
                            </w:p>
                          </w:txbxContent>
                        </wps:txbx>
                        <wps:bodyPr horzOverflow="overflow" vert="horz" lIns="0" tIns="0" rIns="0" bIns="0" rtlCol="0">
                          <a:noAutofit/>
                        </wps:bodyPr>
                      </wps:wsp>
                      <wps:wsp>
                        <wps:cNvPr id="27" name="Rectangle 27"/>
                        <wps:cNvSpPr/>
                        <wps:spPr>
                          <a:xfrm>
                            <a:off x="4122420" y="2021200"/>
                            <a:ext cx="53598" cy="241559"/>
                          </a:xfrm>
                          <a:prstGeom prst="rect">
                            <a:avLst/>
                          </a:prstGeom>
                          <a:ln>
                            <a:noFill/>
                          </a:ln>
                        </wps:spPr>
                        <wps:txbx>
                          <w:txbxContent>
                            <w:p w14:paraId="550D814F" w14:textId="77777777" w:rsidR="00047CB2" w:rsidRPr="00065C87" w:rsidRDefault="00000000" w:rsidP="00013F54">
                              <w:r w:rsidRPr="00065C87">
                                <w:t xml:space="preserve"> </w:t>
                              </w:r>
                            </w:p>
                          </w:txbxContent>
                        </wps:txbx>
                        <wps:bodyPr horzOverflow="overflow" vert="horz" lIns="0" tIns="0" rIns="0" bIns="0" rtlCol="0">
                          <a:noAutofit/>
                        </wps:bodyPr>
                      </wps:wsp>
                      <wps:wsp>
                        <wps:cNvPr id="28" name="Rectangle 28"/>
                        <wps:cNvSpPr/>
                        <wps:spPr>
                          <a:xfrm>
                            <a:off x="2004060" y="2271136"/>
                            <a:ext cx="53598" cy="241559"/>
                          </a:xfrm>
                          <a:prstGeom prst="rect">
                            <a:avLst/>
                          </a:prstGeom>
                          <a:ln>
                            <a:noFill/>
                          </a:ln>
                        </wps:spPr>
                        <wps:txbx>
                          <w:txbxContent>
                            <w:p w14:paraId="1B757FCA" w14:textId="77777777" w:rsidR="00047CB2" w:rsidRPr="00065C87" w:rsidRDefault="00000000" w:rsidP="00013F54">
                              <w:r w:rsidRPr="00065C87">
                                <w:t xml:space="preserve"> </w:t>
                              </w:r>
                            </w:p>
                          </w:txbxContent>
                        </wps:txbx>
                        <wps:bodyPr horzOverflow="overflow" vert="horz" lIns="0" tIns="0" rIns="0" bIns="0" rtlCol="0">
                          <a:noAutofit/>
                        </wps:bodyPr>
                      </wps:wsp>
                      <wps:wsp>
                        <wps:cNvPr id="29" name="Rectangle 29"/>
                        <wps:cNvSpPr/>
                        <wps:spPr>
                          <a:xfrm>
                            <a:off x="594360" y="2473828"/>
                            <a:ext cx="53598" cy="241558"/>
                          </a:xfrm>
                          <a:prstGeom prst="rect">
                            <a:avLst/>
                          </a:prstGeom>
                          <a:ln>
                            <a:noFill/>
                          </a:ln>
                        </wps:spPr>
                        <wps:txbx>
                          <w:txbxContent>
                            <w:p w14:paraId="6E26FB59" w14:textId="77777777" w:rsidR="00047CB2" w:rsidRPr="00065C87" w:rsidRDefault="00000000" w:rsidP="00013F54">
                              <w:r w:rsidRPr="00065C87">
                                <w:t xml:space="preserve"> </w:t>
                              </w:r>
                            </w:p>
                          </w:txbxContent>
                        </wps:txbx>
                        <wps:bodyPr horzOverflow="overflow" vert="horz" lIns="0" tIns="0" rIns="0" bIns="0" rtlCol="0">
                          <a:noAutofit/>
                        </wps:bodyPr>
                      </wps:wsp>
                      <wps:wsp>
                        <wps:cNvPr id="31" name="Rectangle 31"/>
                        <wps:cNvSpPr/>
                        <wps:spPr>
                          <a:xfrm>
                            <a:off x="2289048" y="7896219"/>
                            <a:ext cx="53598" cy="241560"/>
                          </a:xfrm>
                          <a:prstGeom prst="rect">
                            <a:avLst/>
                          </a:prstGeom>
                          <a:ln>
                            <a:noFill/>
                          </a:ln>
                        </wps:spPr>
                        <wps:txbx>
                          <w:txbxContent>
                            <w:p w14:paraId="61A9353F" w14:textId="77777777" w:rsidR="00047CB2" w:rsidRPr="00065C87" w:rsidRDefault="00000000" w:rsidP="00013F54">
                              <w:r w:rsidRPr="00065C87">
                                <w:t xml:space="preserve"> </w:t>
                              </w:r>
                            </w:p>
                          </w:txbxContent>
                        </wps:txbx>
                        <wps:bodyPr horzOverflow="overflow" vert="horz" lIns="0" tIns="0" rIns="0" bIns="0" rtlCol="0">
                          <a:noAutofit/>
                        </wps:bodyPr>
                      </wps:wsp>
                      <wps:wsp>
                        <wps:cNvPr id="33" name="Rectangle 33"/>
                        <wps:cNvSpPr/>
                        <wps:spPr>
                          <a:xfrm>
                            <a:off x="594360" y="8224264"/>
                            <a:ext cx="19240" cy="86714"/>
                          </a:xfrm>
                          <a:prstGeom prst="rect">
                            <a:avLst/>
                          </a:prstGeom>
                          <a:ln>
                            <a:noFill/>
                          </a:ln>
                        </wps:spPr>
                        <wps:txbx>
                          <w:txbxContent>
                            <w:p w14:paraId="695B2C28" w14:textId="77777777" w:rsidR="00047CB2" w:rsidRPr="00065C87" w:rsidRDefault="00000000" w:rsidP="00013F54">
                              <w:r w:rsidRPr="00065C87">
                                <w:t xml:space="preserve"> </w:t>
                              </w:r>
                            </w:p>
                          </w:txbxContent>
                        </wps:txbx>
                        <wps:bodyPr horzOverflow="overflow" vert="horz" lIns="0" tIns="0" rIns="0" bIns="0" rtlCol="0">
                          <a:noAutofit/>
                        </wps:bodyPr>
                      </wps:wsp>
                      <wps:wsp>
                        <wps:cNvPr id="34" name="Rectangle 34"/>
                        <wps:cNvSpPr/>
                        <wps:spPr>
                          <a:xfrm>
                            <a:off x="594360" y="8312656"/>
                            <a:ext cx="19240" cy="86714"/>
                          </a:xfrm>
                          <a:prstGeom prst="rect">
                            <a:avLst/>
                          </a:prstGeom>
                          <a:ln>
                            <a:noFill/>
                          </a:ln>
                        </wps:spPr>
                        <wps:txbx>
                          <w:txbxContent>
                            <w:p w14:paraId="1EEEAECF" w14:textId="77777777" w:rsidR="00047CB2" w:rsidRPr="00065C87" w:rsidRDefault="00000000" w:rsidP="00013F54">
                              <w:r w:rsidRPr="00065C87">
                                <w:t xml:space="preserve"> </w:t>
                              </w:r>
                            </w:p>
                          </w:txbxContent>
                        </wps:txbx>
                        <wps:bodyPr horzOverflow="overflow" vert="horz" lIns="0" tIns="0" rIns="0" bIns="0" rtlCol="0">
                          <a:noAutofit/>
                        </wps:bodyPr>
                      </wps:wsp>
                      <wps:wsp>
                        <wps:cNvPr id="37" name="Rectangle 37"/>
                        <wps:cNvSpPr/>
                        <wps:spPr>
                          <a:xfrm>
                            <a:off x="594360" y="8900920"/>
                            <a:ext cx="19240" cy="86714"/>
                          </a:xfrm>
                          <a:prstGeom prst="rect">
                            <a:avLst/>
                          </a:prstGeom>
                          <a:ln>
                            <a:noFill/>
                          </a:ln>
                        </wps:spPr>
                        <wps:txbx>
                          <w:txbxContent>
                            <w:p w14:paraId="4954D319" w14:textId="77777777" w:rsidR="00047CB2" w:rsidRPr="00065C87" w:rsidRDefault="00000000" w:rsidP="00013F54">
                              <w:r w:rsidRPr="00065C87">
                                <w:t xml:space="preserve"> </w:t>
                              </w:r>
                            </w:p>
                          </w:txbxContent>
                        </wps:txbx>
                        <wps:bodyPr horzOverflow="overflow" vert="horz" lIns="0" tIns="0" rIns="0" bIns="0" rtlCol="0">
                          <a:noAutofit/>
                        </wps:bodyPr>
                      </wps:wsp>
                      <wps:wsp>
                        <wps:cNvPr id="42" name="Rectangle 42"/>
                        <wps:cNvSpPr/>
                        <wps:spPr>
                          <a:xfrm>
                            <a:off x="2071116" y="1832402"/>
                            <a:ext cx="130824" cy="443925"/>
                          </a:xfrm>
                          <a:prstGeom prst="rect">
                            <a:avLst/>
                          </a:prstGeom>
                          <a:ln>
                            <a:noFill/>
                          </a:ln>
                        </wps:spPr>
                        <wps:txbx>
                          <w:txbxContent>
                            <w:p w14:paraId="060B7F37" w14:textId="77777777" w:rsidR="00047CB2" w:rsidRPr="00065C87" w:rsidRDefault="00000000" w:rsidP="00013F54">
                              <w:r w:rsidRPr="00065C87">
                                <w:t xml:space="preserve"> </w:t>
                              </w:r>
                            </w:p>
                          </w:txbxContent>
                        </wps:txbx>
                        <wps:bodyPr horzOverflow="overflow" vert="horz" lIns="0" tIns="0" rIns="0" bIns="0" rtlCol="0">
                          <a:noAutofit/>
                        </wps:bodyPr>
                      </wps:wsp>
                      <pic:pic xmlns:pic="http://schemas.openxmlformats.org/drawingml/2006/picture">
                        <pic:nvPicPr>
                          <pic:cNvPr id="45" name="Picture 45"/>
                          <pic:cNvPicPr/>
                        </pic:nvPicPr>
                        <pic:blipFill>
                          <a:blip r:embed="rId9"/>
                          <a:stretch>
                            <a:fillRect/>
                          </a:stretch>
                        </pic:blipFill>
                        <pic:spPr>
                          <a:xfrm>
                            <a:off x="4821936" y="7266433"/>
                            <a:ext cx="2145792" cy="1432560"/>
                          </a:xfrm>
                          <a:prstGeom prst="rect">
                            <a:avLst/>
                          </a:prstGeom>
                        </pic:spPr>
                      </pic:pic>
                      <wps:wsp>
                        <wps:cNvPr id="46" name="Shape 46"/>
                        <wps:cNvSpPr/>
                        <wps:spPr>
                          <a:xfrm>
                            <a:off x="5021580" y="8923018"/>
                            <a:ext cx="1833372" cy="560832"/>
                          </a:xfrm>
                          <a:custGeom>
                            <a:avLst/>
                            <a:gdLst/>
                            <a:ahLst/>
                            <a:cxnLst/>
                            <a:rect l="0" t="0" r="0" b="0"/>
                            <a:pathLst>
                              <a:path w="1833372" h="560832">
                                <a:moveTo>
                                  <a:pt x="73152" y="0"/>
                                </a:moveTo>
                                <a:lnTo>
                                  <a:pt x="1760220" y="0"/>
                                </a:lnTo>
                                <a:cubicBezTo>
                                  <a:pt x="1801368" y="0"/>
                                  <a:pt x="1833372" y="33528"/>
                                  <a:pt x="1833372" y="73152"/>
                                </a:cubicBezTo>
                                <a:lnTo>
                                  <a:pt x="1833372" y="487680"/>
                                </a:lnTo>
                                <a:cubicBezTo>
                                  <a:pt x="1833372" y="528828"/>
                                  <a:pt x="1801368" y="560832"/>
                                  <a:pt x="1760220" y="560832"/>
                                </a:cubicBezTo>
                                <a:lnTo>
                                  <a:pt x="73152" y="560832"/>
                                </a:lnTo>
                                <a:cubicBezTo>
                                  <a:pt x="32004" y="560832"/>
                                  <a:pt x="0" y="528828"/>
                                  <a:pt x="0" y="487680"/>
                                </a:cubicBezTo>
                                <a:lnTo>
                                  <a:pt x="0" y="73152"/>
                                </a:lnTo>
                                <a:cubicBezTo>
                                  <a:pt x="0" y="33528"/>
                                  <a:pt x="32004" y="0"/>
                                  <a:pt x="73152" y="0"/>
                                </a:cubicBezTo>
                                <a:close/>
                              </a:path>
                            </a:pathLst>
                          </a:custGeom>
                          <a:ln w="0" cap="flat">
                            <a:miter lim="127000"/>
                          </a:ln>
                        </wps:spPr>
                        <wps:style>
                          <a:lnRef idx="0">
                            <a:srgbClr val="000000">
                              <a:alpha val="0"/>
                            </a:srgbClr>
                          </a:lnRef>
                          <a:fillRef idx="1">
                            <a:srgbClr val="024F75"/>
                          </a:fillRef>
                          <a:effectRef idx="0">
                            <a:scrgbClr r="0" g="0" b="0"/>
                          </a:effectRef>
                          <a:fontRef idx="none"/>
                        </wps:style>
                        <wps:bodyPr/>
                      </wps:wsp>
                      <wps:wsp>
                        <wps:cNvPr id="47" name="Rectangle 47"/>
                        <wps:cNvSpPr/>
                        <wps:spPr>
                          <a:xfrm>
                            <a:off x="5251704" y="9104413"/>
                            <a:ext cx="1953913" cy="331812"/>
                          </a:xfrm>
                          <a:prstGeom prst="rect">
                            <a:avLst/>
                          </a:prstGeom>
                          <a:ln>
                            <a:noFill/>
                          </a:ln>
                        </wps:spPr>
                        <wps:txbx>
                          <w:txbxContent>
                            <w:p w14:paraId="081ED724" w14:textId="77777777" w:rsidR="00047CB2" w:rsidRPr="00065C87" w:rsidRDefault="00000000" w:rsidP="00013F54">
                              <w:r w:rsidRPr="00065C87">
                                <w:rPr>
                                  <w:w w:val="112"/>
                                </w:rPr>
                                <w:t>För</w:t>
                              </w:r>
                              <w:r w:rsidRPr="00065C87">
                                <w:rPr>
                                  <w:spacing w:val="66"/>
                                  <w:w w:val="112"/>
                                </w:rPr>
                                <w:t xml:space="preserve"> </w:t>
                              </w:r>
                              <w:r w:rsidRPr="00065C87">
                                <w:rPr>
                                  <w:w w:val="112"/>
                                </w:rPr>
                                <w:t>en</w:t>
                              </w:r>
                              <w:r w:rsidRPr="00065C87">
                                <w:rPr>
                                  <w:spacing w:val="69"/>
                                  <w:w w:val="112"/>
                                </w:rPr>
                                <w:t xml:space="preserve"> </w:t>
                              </w:r>
                              <w:r w:rsidRPr="00065C87">
                                <w:rPr>
                                  <w:w w:val="112"/>
                                </w:rPr>
                                <w:t>kanin</w:t>
                              </w:r>
                              <w:r w:rsidRPr="00065C87">
                                <w:rPr>
                                  <w:spacing w:val="66"/>
                                  <w:w w:val="112"/>
                                </w:rPr>
                                <w:t xml:space="preserve"> </w:t>
                              </w:r>
                            </w:p>
                          </w:txbxContent>
                        </wps:txbx>
                        <wps:bodyPr horzOverflow="overflow" vert="horz" lIns="0" tIns="0" rIns="0" bIns="0" rtlCol="0">
                          <a:noAutofit/>
                        </wps:bodyPr>
                      </wps:wsp>
                    </wpg:wgp>
                  </a:graphicData>
                </a:graphic>
                <wp14:sizeRelV relativeFrom="margin">
                  <wp14:pctHeight>0</wp14:pctHeight>
                </wp14:sizeRelV>
              </wp:anchor>
            </w:drawing>
          </mc:Choice>
          <mc:Fallback>
            <w:pict>
              <v:group w14:anchorId="6D032BD2" id="Group 1578" o:spid="_x0000_s1029" style="position:absolute;left:0;text-align:left;margin-left:0;margin-top:3.2pt;width:595.3pt;height:838.65pt;z-index:251658240;mso-position-horizontal-relative:page;mso-position-vertical-relative:page;mso-height-relative:margin" coordorigin=",369" coordsize="75605,10650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">
                <v:rect id="Rectangle 6" o:spid="_x0000_s1030" style="position:absolute;left:6629;top:369;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131658DC" w14:textId="77777777" w:rsidR="00047CB2" w:rsidRPr="00065C87" w:rsidRDefault="00000000" w:rsidP="00013F54">
                        <w:r w:rsidRPr="00065C87">
                          <w:t xml:space="preserve"> </w:t>
                        </w:r>
                      </w:p>
                    </w:txbxContent>
                  </v:textbox>
                </v:rect>
                <v:rect id="Rectangle 8" o:spid="_x0000_s1031" style="position:absolute;left:5943;top:7151;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64D20626" w14:textId="77777777" w:rsidR="00047CB2" w:rsidRPr="00065C87" w:rsidRDefault="00000000" w:rsidP="00013F54">
                        <w:r w:rsidRPr="00065C87">
                          <w:t xml:space="preserve"> </w:t>
                        </w:r>
                      </w:p>
                    </w:txbxContent>
                  </v:textbox>
                </v:rect>
                <v:shape id="Shape 2230" o:spid="_x0000_s1032" style="position:absolute;top:66674;width:75605;height:40204;visibility:visible;mso-wrap-style:square;v-text-anchor:top" coordsize="7560564,4020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" path="m,l7560564,r,4020311l,4020311,,e" fillcolor="#34aba2" stroked="f" strokeweight="0">
                  <v:stroke miterlimit="83231f" joinstyle="miter"/>
                  <v:path arrowok="t" textboxrect="0,0,7560564,4020311"/>
                </v:shape>
                <v:rect id="Rectangle 25" o:spid="_x0000_s1033" style="position:absolute;left:5943;top:9650;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67596CC0" w14:textId="77777777" w:rsidR="00047CB2" w:rsidRPr="00065C87" w:rsidRDefault="00000000" w:rsidP="00013F54">
                        <w:r w:rsidRPr="00065C87">
                          <w:t xml:space="preserve"> </w:t>
                        </w:r>
                      </w:p>
                    </w:txbxContent>
                  </v:textbox>
                </v:rect>
                <v:rect id="Rectangle 255" o:spid="_x0000_s1034" style="position:absolute;left:42611;top:12134;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gGzxgAAANwAAAAPAAAAZHJzL2Rvd25yZXYueG1sRI9Ba8JA&#10;FITvgv9heYXezKaC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F9oBs8YAAADcAAAA&#10;DwAAAAAAAAAAAAAAAAAHAgAAZHJzL2Rvd25yZXYueG1sUEsFBgAAAAADAAMAtwAAAPoCAAAAAA==&#10;" filled="f" stroked="f">
                  <v:textbox inset="0,0,0,0">
                    <w:txbxContent>
                      <w:p w14:paraId="6A0C6521" w14:textId="77777777" w:rsidR="00047CB2" w:rsidRPr="00065C87" w:rsidRDefault="00000000" w:rsidP="00013F54">
                        <w:r w:rsidRPr="00065C87">
                          <w:t xml:space="preserve"> </w:t>
                        </w:r>
                      </w:p>
                    </w:txbxContent>
                  </v:textbox>
                </v:rect>
                <v:rect id="Rectangle 256" o:spid="_x0000_s1035" style="position:absolute;left:60906;top:12134;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J/E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OcIn8TEAAAA3AAAAA8A&#10;AAAAAAAAAAAAAAAABwIAAGRycy9kb3ducmV2LnhtbFBLBQYAAAAAAwADALcAAAD4AgAAAAA=&#10;" filled="f" stroked="f">
                  <v:textbox inset="0,0,0,0">
                    <w:txbxContent>
                      <w:p w14:paraId="5ECEAC1C" w14:textId="77777777" w:rsidR="00047CB2" w:rsidRPr="00065C87" w:rsidRDefault="00000000" w:rsidP="00013F54">
                        <w:r w:rsidRPr="00065C87">
                          <w:t xml:space="preserve"> </w:t>
                        </w:r>
                      </w:p>
                    </w:txbxContent>
                  </v:textbox>
                </v:rect>
                <v:rect id="Rectangle 27" o:spid="_x0000_s1036" style="position:absolute;left:41224;top:20212;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550D814F" w14:textId="77777777" w:rsidR="00047CB2" w:rsidRPr="00065C87" w:rsidRDefault="00000000" w:rsidP="00013F54">
                        <w:r w:rsidRPr="00065C87">
                          <w:t xml:space="preserve"> </w:t>
                        </w:r>
                      </w:p>
                    </w:txbxContent>
                  </v:textbox>
                </v:rect>
                <v:rect id="Rectangle 28" o:spid="_x0000_s1037" style="position:absolute;left:20040;top:22711;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1B757FCA" w14:textId="77777777" w:rsidR="00047CB2" w:rsidRPr="00065C87" w:rsidRDefault="00000000" w:rsidP="00013F54">
                        <w:r w:rsidRPr="00065C87">
                          <w:t xml:space="preserve"> </w:t>
                        </w:r>
                      </w:p>
                    </w:txbxContent>
                  </v:textbox>
                </v:rect>
                <v:rect id="Rectangle 29" o:spid="_x0000_s1038" style="position:absolute;left:5943;top:24738;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6E26FB59" w14:textId="77777777" w:rsidR="00047CB2" w:rsidRPr="00065C87" w:rsidRDefault="00000000" w:rsidP="00013F54">
                        <w:r w:rsidRPr="00065C87">
                          <w:t xml:space="preserve"> </w:t>
                        </w:r>
                      </w:p>
                    </w:txbxContent>
                  </v:textbox>
                </v:rect>
                <v:rect id="Rectangle 31" o:spid="_x0000_s1039" style="position:absolute;left:22890;top:78962;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61A9353F" w14:textId="77777777" w:rsidR="00047CB2" w:rsidRPr="00065C87" w:rsidRDefault="00000000" w:rsidP="00013F54">
                        <w:r w:rsidRPr="00065C87">
                          <w:t xml:space="preserve"> </w:t>
                        </w:r>
                      </w:p>
                    </w:txbxContent>
                  </v:textbox>
                </v:rect>
                <v:rect id="Rectangle 33" o:spid="_x0000_s1040" style="position:absolute;left:5943;top:82242;width:193;height: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695B2C28" w14:textId="77777777" w:rsidR="00047CB2" w:rsidRPr="00065C87" w:rsidRDefault="00000000" w:rsidP="00013F54">
                        <w:r w:rsidRPr="00065C87">
                          <w:t xml:space="preserve"> </w:t>
                        </w:r>
                      </w:p>
                    </w:txbxContent>
                  </v:textbox>
                </v:rect>
                <v:rect id="Rectangle 34" o:spid="_x0000_s1041" style="position:absolute;left:5943;top:83126;width:193;height: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1EEEAECF" w14:textId="77777777" w:rsidR="00047CB2" w:rsidRPr="00065C87" w:rsidRDefault="00000000" w:rsidP="00013F54">
                        <w:r w:rsidRPr="00065C87">
                          <w:t xml:space="preserve"> </w:t>
                        </w:r>
                      </w:p>
                    </w:txbxContent>
                  </v:textbox>
                </v:rect>
                <v:rect id="Rectangle 37" o:spid="_x0000_s1042" style="position:absolute;left:5943;top:89009;width:193;height: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4954D319" w14:textId="77777777" w:rsidR="00047CB2" w:rsidRPr="00065C87" w:rsidRDefault="00000000" w:rsidP="00013F54">
                        <w:r w:rsidRPr="00065C87">
                          <w:t xml:space="preserve"> </w:t>
                        </w:r>
                      </w:p>
                    </w:txbxContent>
                  </v:textbox>
                </v:rect>
                <v:rect id="Rectangle 42" o:spid="_x0000_s1043" style="position:absolute;left:20711;top:18324;width:1308;height:4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060B7F37" w14:textId="77777777" w:rsidR="00047CB2" w:rsidRPr="00065C87" w:rsidRDefault="00000000" w:rsidP="00013F54">
                        <w:r w:rsidRPr="00065C87">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5" o:spid="_x0000_s1044" type="#_x0000_t75" style="position:absolute;left:48219;top:72664;width:21458;height:143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">
                  <v:imagedata r:id="rId10" o:title=""/>
                </v:shape>
                <v:shape id="Shape 46" o:spid="_x0000_s1045" style="position:absolute;left:50215;top:89230;width:18334;height:5608;visibility:visible;mso-wrap-style:square;v-text-anchor:top" coordsize="1833372,560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" path="m73152,l1760220,v41148,,73152,33528,73152,73152l1833372,487680v,41148,-32004,73152,-73152,73152l73152,560832c32004,560832,,528828,,487680l,73152c,33528,32004,,73152,xe" fillcolor="#024f75" stroked="f" strokeweight="0">
                  <v:stroke miterlimit="83231f" joinstyle="miter"/>
                  <v:path arrowok="t" textboxrect="0,0,1833372,560832"/>
                </v:shape>
                <v:rect id="Rectangle 47" o:spid="_x0000_s1046" style="position:absolute;left:52517;top:91044;width:19539;height:3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081ED724" w14:textId="77777777" w:rsidR="00047CB2" w:rsidRPr="00065C87" w:rsidRDefault="00000000" w:rsidP="00013F54">
                        <w:r w:rsidRPr="00065C87">
                          <w:rPr>
                            <w:w w:val="112"/>
                          </w:rPr>
                          <w:t>För</w:t>
                        </w:r>
                        <w:r w:rsidRPr="00065C87">
                          <w:rPr>
                            <w:spacing w:val="66"/>
                            <w:w w:val="112"/>
                          </w:rPr>
                          <w:t xml:space="preserve"> </w:t>
                        </w:r>
                        <w:r w:rsidRPr="00065C87">
                          <w:rPr>
                            <w:w w:val="112"/>
                          </w:rPr>
                          <w:t>en</w:t>
                        </w:r>
                        <w:r w:rsidRPr="00065C87">
                          <w:rPr>
                            <w:spacing w:val="69"/>
                            <w:w w:val="112"/>
                          </w:rPr>
                          <w:t xml:space="preserve"> </w:t>
                        </w:r>
                        <w:r w:rsidRPr="00065C87">
                          <w:rPr>
                            <w:w w:val="112"/>
                          </w:rPr>
                          <w:t>kanin</w:t>
                        </w:r>
                        <w:r w:rsidRPr="00065C87">
                          <w:rPr>
                            <w:spacing w:val="66"/>
                            <w:w w:val="112"/>
                          </w:rPr>
                          <w:t xml:space="preserve"> </w:t>
                        </w:r>
                      </w:p>
                    </w:txbxContent>
                  </v:textbox>
                </v:rect>
                <w10:wrap type="topAndBottom" anchorx="page" anchory="page"/>
              </v:group>
            </w:pict>
          </mc:Fallback>
        </mc:AlternateContent>
      </w:r>
      <w:r w:rsidR="000F6597" w:rsidRPr="000137B2">
        <w:rPr>
          <w:noProof/>
        </w:rPr>
        <mc:AlternateContent>
          <mc:Choice Requires="wps">
            <w:drawing>
              <wp:anchor distT="0" distB="0" distL="114300" distR="114300" simplePos="0" relativeHeight="251665408" behindDoc="0" locked="0" layoutInCell="1" allowOverlap="1" wp14:anchorId="65108EBC" wp14:editId="61805179">
                <wp:simplePos x="0" y="0"/>
                <wp:positionH relativeFrom="column">
                  <wp:posOffset>415575</wp:posOffset>
                </wp:positionH>
                <wp:positionV relativeFrom="paragraph">
                  <wp:posOffset>-4772879</wp:posOffset>
                </wp:positionV>
                <wp:extent cx="1856096" cy="21893"/>
                <wp:effectExtent l="0" t="19050" r="49530" b="54610"/>
                <wp:wrapNone/>
                <wp:docPr id="876068603" name="Rak koppling 32"/>
                <wp:cNvGraphicFramePr/>
                <a:graphic xmlns:a="http://schemas.openxmlformats.org/drawingml/2006/main">
                  <a:graphicData uri="http://schemas.microsoft.com/office/word/2010/wordprocessingShape">
                    <wps:wsp>
                      <wps:cNvCnPr/>
                      <wps:spPr>
                        <a:xfrm>
                          <a:off x="0" y="0"/>
                          <a:ext cx="1856096" cy="21893"/>
                        </a:xfrm>
                        <a:prstGeom prst="line">
                          <a:avLst/>
                        </a:prstGeom>
                        <a:ln w="57150"/>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CFCA32" id="Rak koppling 32"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7pt,-375.8pt" to="178.85pt,-37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" strokecolor="#156082 [3204]" strokeweight="4.5pt">
                <v:stroke joinstyle="miter"/>
              </v:line>
            </w:pict>
          </mc:Fallback>
        </mc:AlternateContent>
      </w:r>
      <w:r w:rsidR="000F6597" w:rsidRPr="000137B2">
        <w:rPr>
          <w:noProof/>
        </w:rPr>
        <mc:AlternateContent>
          <mc:Choice Requires="wps">
            <w:drawing>
              <wp:anchor distT="0" distB="0" distL="114300" distR="114300" simplePos="0" relativeHeight="251664384" behindDoc="0" locked="0" layoutInCell="1" allowOverlap="1" wp14:anchorId="4F2DFEF2" wp14:editId="6CF59822">
                <wp:simplePos x="0" y="0"/>
                <wp:positionH relativeFrom="column">
                  <wp:posOffset>333688</wp:posOffset>
                </wp:positionH>
                <wp:positionV relativeFrom="paragraph">
                  <wp:posOffset>-5842806</wp:posOffset>
                </wp:positionV>
                <wp:extent cx="3247830" cy="1072100"/>
                <wp:effectExtent l="0" t="0" r="0" b="0"/>
                <wp:wrapNone/>
                <wp:docPr id="1759168912" name="Textruta 31"/>
                <wp:cNvGraphicFramePr/>
                <a:graphic xmlns:a="http://schemas.openxmlformats.org/drawingml/2006/main">
                  <a:graphicData uri="http://schemas.microsoft.com/office/word/2010/wordprocessingShape">
                    <wps:wsp>
                      <wps:cNvSpPr txBox="1"/>
                      <wps:spPr>
                        <a:xfrm>
                          <a:off x="0" y="0"/>
                          <a:ext cx="3247830" cy="1072100"/>
                        </a:xfrm>
                        <a:prstGeom prst="rect">
                          <a:avLst/>
                        </a:prstGeom>
                        <a:solidFill>
                          <a:schemeClr val="lt1"/>
                        </a:solidFill>
                        <a:ln w="6350">
                          <a:noFill/>
                        </a:ln>
                      </wps:spPr>
                      <wps:txbx>
                        <w:txbxContent>
                          <w:p w14:paraId="2C9BA9BF" w14:textId="77777777" w:rsidR="000F6597" w:rsidRPr="000F6597" w:rsidRDefault="000F6597" w:rsidP="00013F54">
                            <w:pPr>
                              <w:rPr>
                                <w:sz w:val="56"/>
                                <w:szCs w:val="52"/>
                              </w:rPr>
                            </w:pPr>
                            <w:r w:rsidRPr="000F6597">
                              <w:t>JavaScript-02</w:t>
                            </w:r>
                            <w:r w:rsidRPr="000F6597">
                              <w:br/>
                              <w:t>REST API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2DFEF2" id="Textruta 31" o:spid="_x0000_s1047" type="#_x0000_t202" style="position:absolute;left:0;text-align:left;margin-left:26.25pt;margin-top:-460.05pt;width:255.75pt;height:84.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" fillcolor="white [3201]" stroked="f" strokeweight=".5pt">
                <v:textbox>
                  <w:txbxContent>
                    <w:p w14:paraId="2C9BA9BF" w14:textId="77777777" w:rsidR="000F6597" w:rsidRPr="000F6597" w:rsidRDefault="000F6597" w:rsidP="00013F54">
                      <w:pPr>
                        <w:rPr>
                          <w:sz w:val="56"/>
                          <w:szCs w:val="52"/>
                        </w:rPr>
                      </w:pPr>
                      <w:r w:rsidRPr="000F6597">
                        <w:t>JavaScript-02</w:t>
                      </w:r>
                      <w:r w:rsidRPr="000F6597">
                        <w:br/>
                        <w:t>REST API</w:t>
                      </w:r>
                    </w:p>
                  </w:txbxContent>
                </v:textbox>
              </v:shape>
            </w:pict>
          </mc:Fallback>
        </mc:AlternateContent>
      </w:r>
      <w:r w:rsidR="000A4A85" w:rsidRPr="000137B2">
        <w:rPr>
          <w:noProof/>
        </w:rPr>
        <w:drawing>
          <wp:inline distT="0" distB="0" distL="0" distR="0" wp14:anchorId="1F389B92" wp14:editId="44090212">
            <wp:extent cx="3190875" cy="5686425"/>
            <wp:effectExtent l="0" t="0" r="9525" b="9525"/>
            <wp:docPr id="174709164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90875" cy="5686425"/>
                    </a:xfrm>
                    <a:prstGeom prst="rect">
                      <a:avLst/>
                    </a:prstGeom>
                    <a:noFill/>
                  </pic:spPr>
                </pic:pic>
              </a:graphicData>
            </a:graphic>
          </wp:inline>
        </w:drawing>
      </w:r>
      <w:r w:rsidR="00F4692A" w:rsidRPr="000137B2">
        <w:br w:type="page"/>
      </w:r>
      <w:r w:rsidRPr="00061AB0">
        <w:rPr>
          <w:rStyle w:val="Rubrik1Char"/>
        </w:rPr>
        <w:lastRenderedPageBreak/>
        <w:t>O</w:t>
      </w:r>
      <w:r>
        <w:rPr>
          <w:rStyle w:val="Rubrik1Char"/>
        </w:rPr>
        <w:t>O</w:t>
      </w:r>
      <w:r w:rsidRPr="00061AB0">
        <w:rPr>
          <w:rStyle w:val="Rubrik1Char"/>
        </w:rPr>
        <w:t>P och funktionell JS</w:t>
      </w:r>
    </w:p>
    <w:p w14:paraId="4F79630F" w14:textId="77777777" w:rsidR="000C3F2F" w:rsidRPr="00061AB0" w:rsidRDefault="000C3F2F" w:rsidP="000C3F2F">
      <w:r w:rsidRPr="00061AB0">
        <w:t>I förra kapitlet lärde vi oss grunderna i hur man bygger klasser och objekt i JavaScript. Det ser väldigt mycket ut som Java eller C#. Men i det här kapitlet ska vi lyfta på motorhuven. JavaScript fungerar nämligen helt annorlunda i bakgrunden. När du förstår vad som döljer sig under ytan kommer du att kunna skriva mycket mer kraftfull kod, och du kommer att förstå varför vi bygger applikationer som vi gör i moderna ramverk som React.</w:t>
      </w:r>
    </w:p>
    <w:p w14:paraId="7EDA0E69" w14:textId="77777777" w:rsidR="000C3F2F" w:rsidRPr="00A73175" w:rsidRDefault="000C3F2F" w:rsidP="000C3F2F">
      <w:r>
        <w:pict w14:anchorId="1B649C86">
          <v:rect id="_x0000_i1025" style="width:0;height:1.5pt" o:hralign="center" o:hrstd="t" o:hr="t" fillcolor="#a0a0a0" stroked="f"/>
        </w:pict>
      </w:r>
    </w:p>
    <w:p w14:paraId="0E67DBCB" w14:textId="77777777" w:rsidR="000C3F2F" w:rsidRPr="00E11A93" w:rsidRDefault="000C3F2F" w:rsidP="000C3F2F">
      <w:pPr>
        <w:pStyle w:val="Rubrik2"/>
      </w:pPr>
      <w:r w:rsidRPr="00E11A93">
        <w:t>Prototyper – Sanningen om JavaScripts "Klasser"</w:t>
      </w:r>
    </w:p>
    <w:p w14:paraId="4167A1C9" w14:textId="77777777" w:rsidR="000C3F2F" w:rsidRPr="00E11A93" w:rsidRDefault="000C3F2F" w:rsidP="000C3F2F">
      <w:r w:rsidRPr="00E11A93">
        <w:t>När vi skriver class Bil { ... } i JavaScript så ljuger vi egentligen lite för oss själva. Det finns inga riktiga klasser i JavaScript. Klass-nyckelordet är bara "syntaktiskt socker" – ett snyggare sätt att skriva kod på.</w:t>
      </w:r>
      <w:r>
        <w:t xml:space="preserve"> </w:t>
      </w:r>
      <w:r w:rsidRPr="00E11A93">
        <w:t>Under huven använder JavaScript något som kallas Prototyper. Varje objekt du skapar har en osynlig länk till ett annat objekt, sin prototyp.</w:t>
      </w:r>
    </w:p>
    <w:p w14:paraId="3FB667D9" w14:textId="77777777" w:rsidR="000C3F2F" w:rsidRPr="00E11A93" w:rsidRDefault="000C3F2F" w:rsidP="000C3F2F">
      <w:r w:rsidRPr="00E11A93">
        <w:t>Om du letar efter en metod på ett objekt, och den inte finns där, letar JavaScript automatiskt vidare i prototyp-kedjan. Det är på samma sätt som om man letar efter en sak i ett hus: du börjar i rummet där du står. Hittar du den inte där, går du upp på nästa våning och letar vidare. Här är exakt vad som händer när du skriver koden fido.andas().</w:t>
      </w:r>
    </w:p>
    <w:tbl>
      <w:tblPr>
        <w:tblStyle w:val="Tabellrutnt"/>
        <w:tblW w:w="0" w:type="auto"/>
        <w:tblInd w:w="10" w:type="dxa"/>
        <w:shd w:val="clear" w:color="auto" w:fill="E8E8E8" w:themeFill="background2"/>
        <w:tblLook w:val="04A0" w:firstRow="1" w:lastRow="0" w:firstColumn="1" w:lastColumn="0" w:noHBand="0" w:noVBand="1"/>
      </w:tblPr>
      <w:tblGrid>
        <w:gridCol w:w="10012"/>
      </w:tblGrid>
      <w:tr w:rsidR="000C3F2F" w:rsidRPr="00E11A93" w14:paraId="5664997E" w14:textId="77777777" w:rsidTr="00472773">
        <w:tc>
          <w:tcPr>
            <w:tcW w:w="10022" w:type="dxa"/>
            <w:shd w:val="clear" w:color="auto" w:fill="E8E8E8" w:themeFill="background2"/>
          </w:tcPr>
          <w:p w14:paraId="53BAC2C7" w14:textId="77777777" w:rsidR="000C3F2F" w:rsidRPr="00E11A93" w:rsidRDefault="000C3F2F" w:rsidP="00472773">
            <w:pPr>
              <w:pStyle w:val="Kodstycke"/>
            </w:pPr>
            <w:r w:rsidRPr="00E11A93">
              <w:t xml:space="preserve">  [ VÅNING 2: Det globala Objektet ]  (Högsta nivån – här slutar kedjan)</w:t>
            </w:r>
          </w:p>
          <w:p w14:paraId="3ECF290E" w14:textId="77777777" w:rsidR="000C3F2F" w:rsidRPr="00E11A93" w:rsidRDefault="000C3F2F" w:rsidP="00472773">
            <w:pPr>
              <w:pStyle w:val="Kodstycke"/>
            </w:pPr>
            <w:r w:rsidRPr="00E11A93">
              <w:t xml:space="preserve">                 ▲</w:t>
            </w:r>
          </w:p>
          <w:p w14:paraId="2C66D2FB" w14:textId="77777777" w:rsidR="000C3F2F" w:rsidRPr="00E11A93" w:rsidRDefault="000C3F2F" w:rsidP="00472773">
            <w:pPr>
              <w:pStyle w:val="Kodstycke"/>
            </w:pPr>
            <w:r w:rsidRPr="00E11A93">
              <w:t xml:space="preserve">                 │ (Hittade inte metoden på Våning 1? Gå upp hit!)</w:t>
            </w:r>
          </w:p>
          <w:p w14:paraId="7FB8B94D" w14:textId="77777777" w:rsidR="000C3F2F" w:rsidRPr="00E11A93" w:rsidRDefault="000C3F2F" w:rsidP="00472773">
            <w:pPr>
              <w:pStyle w:val="Kodstycke"/>
            </w:pPr>
            <w:r w:rsidRPr="00E11A93">
              <w:t xml:space="preserve">                 │</w:t>
            </w:r>
          </w:p>
          <w:p w14:paraId="6CA9C22B" w14:textId="77777777" w:rsidR="000C3F2F" w:rsidRPr="00E11A93" w:rsidRDefault="000C3F2F" w:rsidP="00472773">
            <w:pPr>
              <w:pStyle w:val="Kodstycke"/>
            </w:pPr>
            <w:r w:rsidRPr="00E11A93">
              <w:t xml:space="preserve">  [ VÅNING 1: Djur-prototypen ] ───</w:t>
            </w:r>
            <w:r w:rsidRPr="00E11A93">
              <w:rPr>
                <w:rFonts w:ascii="Segoe UI Symbol" w:hAnsi="Segoe UI Symbol" w:cs="Segoe UI Symbol"/>
              </w:rPr>
              <w:t>➔</w:t>
            </w:r>
            <w:r w:rsidRPr="00E11A93">
              <w:t xml:space="preserve"> </w:t>
            </w:r>
            <w:r w:rsidRPr="00E11A93">
              <w:rPr>
                <w:rFonts w:ascii="Segoe UI Emoji" w:hAnsi="Segoe UI Emoji" w:cs="Segoe UI Emoji"/>
              </w:rPr>
              <w:t>⚡</w:t>
            </w:r>
            <w:r w:rsidRPr="00E11A93">
              <w:t xml:space="preserve"> [ HÄR FINNS: .andas() ]</w:t>
            </w:r>
          </w:p>
          <w:p w14:paraId="478AEDEC" w14:textId="77777777" w:rsidR="000C3F2F" w:rsidRPr="00E11A93" w:rsidRDefault="000C3F2F" w:rsidP="00472773">
            <w:pPr>
              <w:pStyle w:val="Kodstycke"/>
            </w:pPr>
            <w:r w:rsidRPr="00E11A93">
              <w:t xml:space="preserve">                 ▲</w:t>
            </w:r>
          </w:p>
          <w:p w14:paraId="37D64BC7" w14:textId="77777777" w:rsidR="000C3F2F" w:rsidRPr="00E11A93" w:rsidRDefault="000C3F2F" w:rsidP="00472773">
            <w:pPr>
              <w:pStyle w:val="Kodstycke"/>
            </w:pPr>
            <w:r w:rsidRPr="00E11A93">
              <w:t xml:space="preserve">                 │ (Hittade inte metoden på Våning 0? Gå upp hit!)</w:t>
            </w:r>
          </w:p>
          <w:p w14:paraId="3325F15A" w14:textId="77777777" w:rsidR="000C3F2F" w:rsidRPr="00E11A93" w:rsidRDefault="000C3F2F" w:rsidP="00472773">
            <w:pPr>
              <w:pStyle w:val="Kodstycke"/>
            </w:pPr>
            <w:r w:rsidRPr="00E11A93">
              <w:t xml:space="preserve">                 │</w:t>
            </w:r>
          </w:p>
          <w:p w14:paraId="51A8DE4A" w14:textId="77777777" w:rsidR="000C3F2F" w:rsidRPr="00E11A93" w:rsidRDefault="000C3F2F" w:rsidP="00472773">
            <w:pPr>
              <w:pStyle w:val="Kodstycke"/>
            </w:pPr>
            <w:r w:rsidRPr="00E11A93">
              <w:t xml:space="preserve">  [ VÅNING 0: Hund-objektet "Fido" ] </w:t>
            </w:r>
            <w:r w:rsidRPr="00E11A93">
              <w:rPr>
                <w:rFonts w:ascii="Segoe UI Symbol" w:hAnsi="Segoe UI Symbol" w:cs="Segoe UI Symbol"/>
              </w:rPr>
              <w:t>➔</w:t>
            </w:r>
            <w:r w:rsidRPr="00E11A93">
              <w:t xml:space="preserve"> [ H</w:t>
            </w:r>
            <w:r w:rsidRPr="00E11A93">
              <w:rPr>
                <w:rFonts w:cs="Consolas"/>
              </w:rPr>
              <w:t>Ä</w:t>
            </w:r>
            <w:r w:rsidRPr="00E11A93">
              <w:t>R FINNS: namn: "Fido", .skall() ]</w:t>
            </w:r>
          </w:p>
        </w:tc>
      </w:tr>
    </w:tbl>
    <w:p w14:paraId="6C616417" w14:textId="77777777" w:rsidR="000C3F2F" w:rsidRPr="00E11A93" w:rsidRDefault="000C3F2F" w:rsidP="000C3F2F">
      <w:pPr>
        <w:pStyle w:val="Bildtext"/>
      </w:pPr>
      <w:r w:rsidRPr="00E11A93">
        <w:t>Bild 1 JavaScript letar uppåt i en kedja av objekt tills det hittar metoden.</w:t>
      </w:r>
    </w:p>
    <w:p w14:paraId="6F49C714" w14:textId="77777777" w:rsidR="000C3F2F" w:rsidRPr="00E11A93" w:rsidRDefault="000C3F2F" w:rsidP="000C3F2F">
      <w:r w:rsidRPr="00E11A93">
        <w:t>Vi kan se ett objekts prototyp genom att kika på egenskapen __proto__</w:t>
      </w:r>
      <w:r>
        <w:t>.</w:t>
      </w:r>
    </w:p>
    <w:p w14:paraId="7C674CDD" w14:textId="77777777" w:rsidR="000C3F2F" w:rsidRDefault="000C3F2F" w:rsidP="000C3F2F">
      <w:r>
        <w:br w:type="page"/>
      </w:r>
    </w:p>
    <w:tbl>
      <w:tblPr>
        <w:tblStyle w:val="Tabellrutnt"/>
        <w:tblW w:w="0" w:type="auto"/>
        <w:tblInd w:w="10" w:type="dxa"/>
        <w:shd w:val="clear" w:color="auto" w:fill="E8E8E8" w:themeFill="background2"/>
        <w:tblLook w:val="04A0" w:firstRow="1" w:lastRow="0" w:firstColumn="1" w:lastColumn="0" w:noHBand="0" w:noVBand="1"/>
      </w:tblPr>
      <w:tblGrid>
        <w:gridCol w:w="10012"/>
      </w:tblGrid>
      <w:tr w:rsidR="000C3F2F" w:rsidRPr="00E11A93" w14:paraId="65B99C15" w14:textId="77777777" w:rsidTr="00472773">
        <w:tc>
          <w:tcPr>
            <w:tcW w:w="10012" w:type="dxa"/>
            <w:shd w:val="clear" w:color="auto" w:fill="E8E8E8" w:themeFill="background2"/>
          </w:tcPr>
          <w:p w14:paraId="21FCAB34" w14:textId="77777777" w:rsidR="000C3F2F" w:rsidRPr="002B4CA9" w:rsidRDefault="000C3F2F" w:rsidP="00472773">
            <w:pPr>
              <w:pStyle w:val="Kodstycke"/>
              <w:rPr>
                <w:lang w:val="en-US"/>
              </w:rPr>
            </w:pPr>
            <w:r w:rsidRPr="002B4CA9">
              <w:rPr>
                <w:lang w:val="en-US"/>
              </w:rPr>
              <w:lastRenderedPageBreak/>
              <w:t>const fordonsMall = {</w:t>
            </w:r>
          </w:p>
          <w:p w14:paraId="7540B989" w14:textId="77777777" w:rsidR="000C3F2F" w:rsidRPr="002B4CA9" w:rsidRDefault="000C3F2F" w:rsidP="00472773">
            <w:pPr>
              <w:pStyle w:val="Kodstycke"/>
              <w:rPr>
                <w:lang w:val="en-US"/>
              </w:rPr>
            </w:pPr>
            <w:r w:rsidRPr="002B4CA9">
              <w:rPr>
                <w:lang w:val="en-US"/>
              </w:rPr>
              <w:t xml:space="preserve">  tuta() {</w:t>
            </w:r>
          </w:p>
          <w:p w14:paraId="4F1AC031" w14:textId="77777777" w:rsidR="000C3F2F" w:rsidRPr="002B4CA9" w:rsidRDefault="000C3F2F" w:rsidP="00472773">
            <w:pPr>
              <w:pStyle w:val="Kodstycke"/>
              <w:rPr>
                <w:lang w:val="en-US"/>
              </w:rPr>
            </w:pPr>
            <w:r w:rsidRPr="002B4CA9">
              <w:rPr>
                <w:lang w:val="en-US"/>
              </w:rPr>
              <w:t xml:space="preserve">    console.log("Tuuut!");</w:t>
            </w:r>
          </w:p>
          <w:p w14:paraId="504C08B8" w14:textId="77777777" w:rsidR="000C3F2F" w:rsidRPr="00E11A93" w:rsidRDefault="000C3F2F" w:rsidP="00472773">
            <w:pPr>
              <w:pStyle w:val="Kodstycke"/>
            </w:pPr>
            <w:r w:rsidRPr="002B4CA9">
              <w:rPr>
                <w:lang w:val="en-US"/>
              </w:rPr>
              <w:t xml:space="preserve">  </w:t>
            </w:r>
            <w:r w:rsidRPr="00E11A93">
              <w:t>}</w:t>
            </w:r>
          </w:p>
          <w:p w14:paraId="0FF74A6C" w14:textId="77777777" w:rsidR="000C3F2F" w:rsidRPr="00E11A93" w:rsidRDefault="000C3F2F" w:rsidP="00472773">
            <w:pPr>
              <w:pStyle w:val="Kodstycke"/>
            </w:pPr>
            <w:r w:rsidRPr="00E11A93">
              <w:t>};</w:t>
            </w:r>
          </w:p>
          <w:p w14:paraId="1CEEC0F7" w14:textId="77777777" w:rsidR="000C3F2F" w:rsidRPr="00E11A93" w:rsidRDefault="000C3F2F" w:rsidP="00472773">
            <w:pPr>
              <w:pStyle w:val="Kodstycke"/>
            </w:pPr>
          </w:p>
          <w:p w14:paraId="0E6D9242" w14:textId="77777777" w:rsidR="000C3F2F" w:rsidRPr="00E11A93" w:rsidRDefault="000C3F2F" w:rsidP="00472773">
            <w:pPr>
              <w:pStyle w:val="Kodstycke"/>
            </w:pPr>
            <w:r w:rsidRPr="00E11A93">
              <w:t>const minBil = {</w:t>
            </w:r>
          </w:p>
          <w:p w14:paraId="1C90AF3E" w14:textId="77777777" w:rsidR="000C3F2F" w:rsidRPr="00E11A93" w:rsidRDefault="000C3F2F" w:rsidP="00472773">
            <w:pPr>
              <w:pStyle w:val="Kodstycke"/>
            </w:pPr>
            <w:r w:rsidRPr="00E11A93">
              <w:t xml:space="preserve">  varumarke: "Volvo"</w:t>
            </w:r>
          </w:p>
          <w:p w14:paraId="759F9903" w14:textId="77777777" w:rsidR="000C3F2F" w:rsidRPr="00E11A93" w:rsidRDefault="000C3F2F" w:rsidP="00472773">
            <w:pPr>
              <w:pStyle w:val="Kodstycke"/>
            </w:pPr>
            <w:r w:rsidRPr="00E11A93">
              <w:t>};</w:t>
            </w:r>
          </w:p>
          <w:p w14:paraId="06BE10D6" w14:textId="77777777" w:rsidR="000C3F2F" w:rsidRPr="00E11A93" w:rsidRDefault="000C3F2F" w:rsidP="00472773">
            <w:pPr>
              <w:pStyle w:val="Kodstycke"/>
            </w:pPr>
          </w:p>
          <w:p w14:paraId="4498A840" w14:textId="77777777" w:rsidR="000C3F2F" w:rsidRPr="00E11A93" w:rsidRDefault="000C3F2F" w:rsidP="00472773">
            <w:pPr>
              <w:pStyle w:val="Kodstycke"/>
            </w:pPr>
            <w:r w:rsidRPr="00E11A93">
              <w:t xml:space="preserve">// Vi länkar ihop minBil med fordonsMall för hand </w:t>
            </w:r>
          </w:p>
          <w:p w14:paraId="2F7B762B" w14:textId="77777777" w:rsidR="000C3F2F" w:rsidRPr="00E11A93" w:rsidRDefault="000C3F2F" w:rsidP="00472773">
            <w:pPr>
              <w:pStyle w:val="Kodstycke"/>
            </w:pPr>
            <w:r w:rsidRPr="00E11A93">
              <w:t>// (När du använder klasser och "extends" sköter JavaScript detta automatiskt)</w:t>
            </w:r>
          </w:p>
          <w:p w14:paraId="2E711E13" w14:textId="77777777" w:rsidR="000C3F2F" w:rsidRPr="00E11A93" w:rsidRDefault="000C3F2F" w:rsidP="00472773">
            <w:pPr>
              <w:pStyle w:val="Kodstycke"/>
            </w:pPr>
            <w:r w:rsidRPr="00E11A93">
              <w:t>minBil.__proto__ = fordonsMall;</w:t>
            </w:r>
          </w:p>
          <w:p w14:paraId="449B7932" w14:textId="77777777" w:rsidR="000C3F2F" w:rsidRPr="00E11A93" w:rsidRDefault="000C3F2F" w:rsidP="00472773">
            <w:pPr>
              <w:pStyle w:val="Kodstycke"/>
            </w:pPr>
          </w:p>
          <w:p w14:paraId="1B855925" w14:textId="77777777" w:rsidR="000C3F2F" w:rsidRPr="00E11A93" w:rsidRDefault="000C3F2F" w:rsidP="00472773">
            <w:pPr>
              <w:pStyle w:val="Kodstycke"/>
            </w:pPr>
            <w:r w:rsidRPr="00E11A93">
              <w:t>minBil.tuta();   // Utskrift: Tuuut!</w:t>
            </w:r>
          </w:p>
        </w:tc>
      </w:tr>
    </w:tbl>
    <w:p w14:paraId="1CA5C1F3" w14:textId="77777777" w:rsidR="000C3F2F" w:rsidRPr="00E11A93" w:rsidRDefault="000C3F2F" w:rsidP="000C3F2F">
      <w:pPr>
        <w:pStyle w:val="Bildtext"/>
      </w:pPr>
      <w:r w:rsidRPr="00E11A93">
        <w:t>Bild 2 JavaScript hittade inte .tuta() direkt inuti minBil</w:t>
      </w:r>
      <w:r>
        <w:t>.</w:t>
      </w:r>
    </w:p>
    <w:p w14:paraId="1E0E4578" w14:textId="77777777" w:rsidR="000C3F2F" w:rsidRPr="00A73175" w:rsidRDefault="000C3F2F" w:rsidP="000C3F2F">
      <w:pPr>
        <w:pStyle w:val="Underrubrik"/>
      </w:pPr>
      <w:r>
        <w:pict w14:anchorId="7DD57606">
          <v:rect id="_x0000_i1026" style="width:0;height:1.5pt" o:hralign="center" o:hrstd="t" o:hr="t" fillcolor="#a0a0a0" stroked="f"/>
        </w:pict>
      </w:r>
    </w:p>
    <w:p w14:paraId="248BDD4B" w14:textId="77777777" w:rsidR="000C3F2F" w:rsidRPr="00E11A93" w:rsidRDefault="000C3F2F" w:rsidP="000C3F2F">
      <w:pPr>
        <w:pStyle w:val="Rubrik2"/>
      </w:pPr>
      <w:r w:rsidRPr="00E11A93">
        <w:t>Closures (Stängningar) – Funktioner med minne</w:t>
      </w:r>
    </w:p>
    <w:p w14:paraId="24B551C7" w14:textId="77777777" w:rsidR="000C3F2F" w:rsidRPr="00E11A93" w:rsidRDefault="000C3F2F" w:rsidP="000C3F2F">
      <w:r w:rsidRPr="00E11A93">
        <w:t>Nu lämnar vi OOP för en stund och kliver in i den funktionella programmeringens värld. Ett av de absolut mäktigaste koncepten här kallas för ett Closure. En Closure uppstår när en funktion, som ligger inuti en annan funktion, kommer ihåg variablerna från sin "förälder" – även efter att föräldrafunktionen har kört klart och stängts ner.</w:t>
      </w:r>
    </w:p>
    <w:p w14:paraId="5B0EF65D" w14:textId="77777777" w:rsidR="000C3F2F" w:rsidRPr="00E11A93" w:rsidRDefault="000C3F2F" w:rsidP="000C3F2F">
      <w:r w:rsidRPr="00E11A93">
        <w:t>Tänk på det som att den inre funktionen tar med sig en liten ryggsäck med de variabler som fanns i rummet där den föddes.</w:t>
      </w:r>
    </w:p>
    <w:p w14:paraId="680E3B07" w14:textId="77777777" w:rsidR="000C3F2F" w:rsidRPr="00E11A93" w:rsidRDefault="000C3F2F" w:rsidP="000C3F2F">
      <w:r w:rsidRPr="00E11A93">
        <w:t>Det här är perfekt om man vill skapa variabler som är helt låsta och "privata", så att ingen kan gå in utifrån och förstöra eller ändra på dem av misstag (ett alternativ till # i klasser).</w:t>
      </w:r>
    </w:p>
    <w:p w14:paraId="04FB754E" w14:textId="77777777" w:rsidR="000C3F2F" w:rsidRPr="00E11A93" w:rsidRDefault="000C3F2F" w:rsidP="000C3F2F"/>
    <w:p w14:paraId="3DCFEB2E" w14:textId="77777777" w:rsidR="000C3F2F" w:rsidRPr="00E11A93" w:rsidRDefault="000C3F2F" w:rsidP="000C3F2F">
      <w:r w:rsidRPr="00E11A93">
        <w:br w:type="page"/>
      </w:r>
    </w:p>
    <w:tbl>
      <w:tblPr>
        <w:tblStyle w:val="Tabellrutnt"/>
        <w:tblW w:w="0" w:type="auto"/>
        <w:tblInd w:w="10" w:type="dxa"/>
        <w:shd w:val="clear" w:color="auto" w:fill="E8E8E8" w:themeFill="background2"/>
        <w:tblLook w:val="04A0" w:firstRow="1" w:lastRow="0" w:firstColumn="1" w:lastColumn="0" w:noHBand="0" w:noVBand="1"/>
      </w:tblPr>
      <w:tblGrid>
        <w:gridCol w:w="10012"/>
      </w:tblGrid>
      <w:tr w:rsidR="000C3F2F" w:rsidRPr="00E11A93" w14:paraId="7F6ED99E" w14:textId="77777777" w:rsidTr="00472773">
        <w:tc>
          <w:tcPr>
            <w:tcW w:w="10022" w:type="dxa"/>
            <w:shd w:val="clear" w:color="auto" w:fill="E8E8E8" w:themeFill="background2"/>
          </w:tcPr>
          <w:p w14:paraId="6C7E263D" w14:textId="77777777" w:rsidR="000C3F2F" w:rsidRPr="00E11A93" w:rsidRDefault="000C3F2F" w:rsidP="00472773">
            <w:pPr>
              <w:pStyle w:val="Kodstycke"/>
            </w:pPr>
            <w:r w:rsidRPr="00E11A93">
              <w:lastRenderedPageBreak/>
              <w:t>function skapaSpelare(namn) {</w:t>
            </w:r>
          </w:p>
          <w:p w14:paraId="3E8DECE5" w14:textId="77777777" w:rsidR="000C3F2F" w:rsidRPr="00E11A93" w:rsidRDefault="000C3F2F" w:rsidP="00472773">
            <w:pPr>
              <w:pStyle w:val="Kodstycke"/>
            </w:pPr>
            <w:r w:rsidRPr="00E11A93">
              <w:t xml:space="preserve">  let liv = 3; // Den här variabeln är helt "gömd" inuti funktionen</w:t>
            </w:r>
          </w:p>
          <w:p w14:paraId="65C5D50C" w14:textId="77777777" w:rsidR="000C3F2F" w:rsidRPr="00E11A93" w:rsidRDefault="000C3F2F" w:rsidP="00472773">
            <w:pPr>
              <w:pStyle w:val="Kodstycke"/>
            </w:pPr>
          </w:p>
          <w:p w14:paraId="718B0E9D" w14:textId="77777777" w:rsidR="000C3F2F" w:rsidRPr="00E11A93" w:rsidRDefault="000C3F2F" w:rsidP="00472773">
            <w:pPr>
              <w:pStyle w:val="Kodstycke"/>
            </w:pPr>
            <w:r w:rsidRPr="00E11A93">
              <w:t xml:space="preserve">  return {</w:t>
            </w:r>
          </w:p>
          <w:p w14:paraId="7EBC9464" w14:textId="77777777" w:rsidR="000C3F2F" w:rsidRPr="00E11A93" w:rsidRDefault="000C3F2F" w:rsidP="00472773">
            <w:pPr>
              <w:pStyle w:val="Kodstycke"/>
            </w:pPr>
            <w:r w:rsidRPr="00E11A93">
              <w:t xml:space="preserve">    visaStatus() {</w:t>
            </w:r>
          </w:p>
          <w:p w14:paraId="2395CE2B" w14:textId="77777777" w:rsidR="000C3F2F" w:rsidRPr="00E11A93" w:rsidRDefault="000C3F2F" w:rsidP="00472773">
            <w:pPr>
              <w:pStyle w:val="Kodstycke"/>
            </w:pPr>
            <w:r w:rsidRPr="00E11A93">
              <w:t xml:space="preserve">      console.log(`${namn} har ${liv} liv kvar.`);</w:t>
            </w:r>
          </w:p>
          <w:p w14:paraId="45131B9E" w14:textId="77777777" w:rsidR="000C3F2F" w:rsidRPr="00E11A93" w:rsidRDefault="000C3F2F" w:rsidP="00472773">
            <w:pPr>
              <w:pStyle w:val="Kodstycke"/>
            </w:pPr>
            <w:r w:rsidRPr="00E11A93">
              <w:t xml:space="preserve">    },</w:t>
            </w:r>
          </w:p>
          <w:p w14:paraId="091747A1" w14:textId="77777777" w:rsidR="000C3F2F" w:rsidRPr="00E11A93" w:rsidRDefault="000C3F2F" w:rsidP="00472773">
            <w:pPr>
              <w:pStyle w:val="Kodstycke"/>
            </w:pPr>
            <w:r w:rsidRPr="00E11A93">
              <w:t xml:space="preserve">    taSkada() {</w:t>
            </w:r>
          </w:p>
          <w:p w14:paraId="5D23AD0D" w14:textId="77777777" w:rsidR="000C3F2F" w:rsidRPr="00E11A93" w:rsidRDefault="000C3F2F" w:rsidP="00472773">
            <w:pPr>
              <w:pStyle w:val="Kodstycke"/>
            </w:pPr>
            <w:r w:rsidRPr="00E11A93">
              <w:t xml:space="preserve">      liv--;</w:t>
            </w:r>
          </w:p>
          <w:p w14:paraId="3CB2A317" w14:textId="77777777" w:rsidR="000C3F2F" w:rsidRPr="00E11A93" w:rsidRDefault="000C3F2F" w:rsidP="00472773">
            <w:pPr>
              <w:pStyle w:val="Kodstycke"/>
            </w:pPr>
            <w:r w:rsidRPr="00E11A93">
              <w:t xml:space="preserve">      console.log(`${namn} tog skada!`);</w:t>
            </w:r>
          </w:p>
          <w:p w14:paraId="2C277B41" w14:textId="77777777" w:rsidR="000C3F2F" w:rsidRPr="00E11A93" w:rsidRDefault="000C3F2F" w:rsidP="00472773">
            <w:pPr>
              <w:pStyle w:val="Kodstycke"/>
            </w:pPr>
            <w:r w:rsidRPr="00E11A93">
              <w:t xml:space="preserve">    }</w:t>
            </w:r>
          </w:p>
          <w:p w14:paraId="01B0348C" w14:textId="77777777" w:rsidR="000C3F2F" w:rsidRPr="00E11A93" w:rsidRDefault="000C3F2F" w:rsidP="00472773">
            <w:pPr>
              <w:pStyle w:val="Kodstycke"/>
            </w:pPr>
            <w:r w:rsidRPr="00E11A93">
              <w:t xml:space="preserve">  };</w:t>
            </w:r>
          </w:p>
          <w:p w14:paraId="5FDCA0B8" w14:textId="77777777" w:rsidR="000C3F2F" w:rsidRPr="00E11A93" w:rsidRDefault="000C3F2F" w:rsidP="00472773">
            <w:pPr>
              <w:pStyle w:val="Kodstycke"/>
            </w:pPr>
            <w:r w:rsidRPr="00E11A93">
              <w:t>}</w:t>
            </w:r>
          </w:p>
          <w:p w14:paraId="2E0EA616" w14:textId="77777777" w:rsidR="000C3F2F" w:rsidRPr="00E11A93" w:rsidRDefault="000C3F2F" w:rsidP="00472773">
            <w:pPr>
              <w:pStyle w:val="Kodstycke"/>
            </w:pPr>
          </w:p>
          <w:p w14:paraId="03067269" w14:textId="77777777" w:rsidR="000C3F2F" w:rsidRPr="00E11A93" w:rsidRDefault="000C3F2F" w:rsidP="00472773">
            <w:pPr>
              <w:pStyle w:val="Kodstycke"/>
            </w:pPr>
            <w:r w:rsidRPr="00E11A93">
              <w:t>const hjalte = skapaSpelare("Link");</w:t>
            </w:r>
          </w:p>
          <w:p w14:paraId="295FE682" w14:textId="77777777" w:rsidR="000C3F2F" w:rsidRPr="00E11A93" w:rsidRDefault="000C3F2F" w:rsidP="00472773">
            <w:pPr>
              <w:pStyle w:val="Kodstycke"/>
            </w:pPr>
          </w:p>
          <w:p w14:paraId="5F1AE431" w14:textId="77777777" w:rsidR="000C3F2F" w:rsidRPr="00E11A93" w:rsidRDefault="000C3F2F" w:rsidP="00472773">
            <w:pPr>
              <w:pStyle w:val="Kodstycke"/>
            </w:pPr>
            <w:r w:rsidRPr="00E11A93">
              <w:t>hjalte.taSkada();     // Utskrift: Link tog skada!</w:t>
            </w:r>
          </w:p>
          <w:p w14:paraId="25B109EA" w14:textId="77777777" w:rsidR="000C3F2F" w:rsidRPr="00E11A93" w:rsidRDefault="000C3F2F" w:rsidP="00472773">
            <w:pPr>
              <w:pStyle w:val="Kodstycke"/>
            </w:pPr>
            <w:r w:rsidRPr="00E11A93">
              <w:t>hjalte.visaStatus();  // Utskrift: Link har 2 liv kvar.</w:t>
            </w:r>
          </w:p>
          <w:p w14:paraId="13D60EE2" w14:textId="77777777" w:rsidR="000C3F2F" w:rsidRPr="00E11A93" w:rsidRDefault="000C3F2F" w:rsidP="00472773">
            <w:pPr>
              <w:pStyle w:val="Kodstycke"/>
            </w:pPr>
          </w:p>
          <w:p w14:paraId="1605A269" w14:textId="77777777" w:rsidR="000C3F2F" w:rsidRPr="00E11A93" w:rsidRDefault="000C3F2F" w:rsidP="00472773">
            <w:pPr>
              <w:pStyle w:val="Kodstycke"/>
            </w:pPr>
            <w:r w:rsidRPr="00E11A93">
              <w:t xml:space="preserve">// Det går INTE att skriva hjalte.liv = 100 utifrån. </w:t>
            </w:r>
          </w:p>
          <w:p w14:paraId="7134535C" w14:textId="77777777" w:rsidR="000C3F2F" w:rsidRPr="00E11A93" w:rsidRDefault="000C3F2F" w:rsidP="00472773">
            <w:pPr>
              <w:pStyle w:val="Kodstycke"/>
            </w:pPr>
            <w:r w:rsidRPr="00E11A93">
              <w:t>// Variabeln "liv" lever säkert i funktionens Closure-ryggsäck!</w:t>
            </w:r>
          </w:p>
        </w:tc>
      </w:tr>
    </w:tbl>
    <w:p w14:paraId="5A9F8380" w14:textId="77777777" w:rsidR="000C3F2F" w:rsidRPr="00E11A93" w:rsidRDefault="000C3F2F" w:rsidP="000C3F2F">
      <w:pPr>
        <w:pStyle w:val="Bildtext"/>
      </w:pPr>
      <w:r w:rsidRPr="00E11A93">
        <w:t>Bild 3 Funktionerna som returnera</w:t>
      </w:r>
      <w:r>
        <w:t xml:space="preserve">s med </w:t>
      </w:r>
      <w:r w:rsidRPr="00E11A93">
        <w:t>ett "Closure"</w:t>
      </w:r>
      <w:r>
        <w:t>.</w:t>
      </w:r>
    </w:p>
    <w:p w14:paraId="34849E24" w14:textId="77777777" w:rsidR="000C3F2F" w:rsidRPr="00A73175" w:rsidRDefault="000C3F2F" w:rsidP="000C3F2F">
      <w:pPr>
        <w:pStyle w:val="Underrubrik"/>
      </w:pPr>
      <w:r>
        <w:pict w14:anchorId="011DD0F9">
          <v:rect id="_x0000_i1027" style="width:0;height:1.5pt" o:hralign="center" o:hrstd="t" o:hr="t" fillcolor="#a0a0a0" stroked="f"/>
        </w:pict>
      </w:r>
    </w:p>
    <w:p w14:paraId="5EB3A058" w14:textId="77777777" w:rsidR="000C3F2F" w:rsidRPr="00E11A93" w:rsidRDefault="000C3F2F" w:rsidP="000C3F2F">
      <w:pPr>
        <w:pStyle w:val="Rubrik2"/>
      </w:pPr>
      <w:r w:rsidRPr="00E11A93">
        <w:t>Higher-Order Functions</w:t>
      </w:r>
    </w:p>
    <w:p w14:paraId="2C1B44EF" w14:textId="77777777" w:rsidR="000C3F2F" w:rsidRPr="00E11A93" w:rsidRDefault="000C3F2F" w:rsidP="000C3F2F">
      <w:r w:rsidRPr="00E11A93">
        <w:t xml:space="preserve">Higher-Order functions är egentligen funktioner som hanterar funktioner. I JavaScript säger man att funktioner är </w:t>
      </w:r>
      <w:r w:rsidRPr="00B7134A">
        <w:rPr>
          <w:b/>
          <w:bCs/>
        </w:rPr>
        <w:t>First-Class Citizens</w:t>
      </w:r>
      <w:r w:rsidRPr="00E11A93">
        <w:t>. Det betyder att de kan behandlas precis som vilken datatyp som helst. Du kan spara en funktion i en variabel, skicka med en funktion som ett argument (en så kallad callback), eller låta en funktion skapa och returnera en helt ny funktion.</w:t>
      </w:r>
    </w:p>
    <w:p w14:paraId="2D304D0E" w14:textId="77777777" w:rsidR="000C3F2F" w:rsidRPr="00E11A93" w:rsidRDefault="000C3F2F" w:rsidP="000C3F2F">
      <w:r w:rsidRPr="00E11A93">
        <w:t>En funktion som tar emot eller returnerar en annan funktion kallas för en Higher-Order Function. Du använde dessa hela tiden i kapitel 06! .map(), .filter() och .reduce() är klockrena exempel på Higher-Order Functions eftersom de kräver att du skickar in en annan funktion för att de ska fungera. Här skapar vi en egen Higher-Order Function som tar emot en text och en valfri "omvandlings-funktion".</w:t>
      </w:r>
    </w:p>
    <w:p w14:paraId="3108EFD3" w14:textId="77777777" w:rsidR="000C3F2F" w:rsidRDefault="000C3F2F" w:rsidP="000C3F2F">
      <w:r>
        <w:br w:type="page"/>
      </w:r>
    </w:p>
    <w:tbl>
      <w:tblPr>
        <w:tblStyle w:val="Tabellrutnt"/>
        <w:tblW w:w="0" w:type="auto"/>
        <w:tblInd w:w="10" w:type="dxa"/>
        <w:shd w:val="clear" w:color="auto" w:fill="E8E8E8" w:themeFill="background2"/>
        <w:tblLook w:val="04A0" w:firstRow="1" w:lastRow="0" w:firstColumn="1" w:lastColumn="0" w:noHBand="0" w:noVBand="1"/>
      </w:tblPr>
      <w:tblGrid>
        <w:gridCol w:w="10012"/>
      </w:tblGrid>
      <w:tr w:rsidR="000C3F2F" w:rsidRPr="00E11A93" w14:paraId="016BD822" w14:textId="77777777" w:rsidTr="00472773">
        <w:tc>
          <w:tcPr>
            <w:tcW w:w="10022" w:type="dxa"/>
            <w:shd w:val="clear" w:color="auto" w:fill="E8E8E8" w:themeFill="background2"/>
          </w:tcPr>
          <w:p w14:paraId="3EE52E0C" w14:textId="77777777" w:rsidR="000C3F2F" w:rsidRPr="00E11A93" w:rsidRDefault="000C3F2F" w:rsidP="00472773">
            <w:pPr>
              <w:pStyle w:val="Kodstycke"/>
            </w:pPr>
            <w:r w:rsidRPr="00E11A93">
              <w:lastRenderedPageBreak/>
              <w:t>// En Higher-Order Function eftersom den tar emot en funktion (stilFunktion)</w:t>
            </w:r>
          </w:p>
          <w:p w14:paraId="79244544" w14:textId="77777777" w:rsidR="000C3F2F" w:rsidRPr="00E11A93" w:rsidRDefault="000C3F2F" w:rsidP="00472773">
            <w:pPr>
              <w:pStyle w:val="Kodstycke"/>
            </w:pPr>
            <w:r w:rsidRPr="00E11A93">
              <w:t>function formateraMeddelande(text, stilFunktion) {</w:t>
            </w:r>
          </w:p>
          <w:p w14:paraId="7F8249C5" w14:textId="77777777" w:rsidR="000C3F2F" w:rsidRPr="00E11A93" w:rsidRDefault="000C3F2F" w:rsidP="00472773">
            <w:pPr>
              <w:pStyle w:val="Kodstycke"/>
            </w:pPr>
            <w:r w:rsidRPr="00E11A93">
              <w:t xml:space="preserve">  return stilFunktion(text);</w:t>
            </w:r>
          </w:p>
          <w:p w14:paraId="44550560" w14:textId="77777777" w:rsidR="000C3F2F" w:rsidRPr="00E11A93" w:rsidRDefault="000C3F2F" w:rsidP="00472773">
            <w:pPr>
              <w:pStyle w:val="Kodstycke"/>
            </w:pPr>
            <w:r w:rsidRPr="00E11A93">
              <w:t>}</w:t>
            </w:r>
          </w:p>
          <w:p w14:paraId="0CBC02A1" w14:textId="77777777" w:rsidR="000C3F2F" w:rsidRPr="00E11A93" w:rsidRDefault="000C3F2F" w:rsidP="00472773">
            <w:pPr>
              <w:pStyle w:val="Kodstycke"/>
            </w:pPr>
          </w:p>
          <w:p w14:paraId="23BD8A4B" w14:textId="77777777" w:rsidR="000C3F2F" w:rsidRPr="00E11A93" w:rsidRDefault="000C3F2F" w:rsidP="00472773">
            <w:pPr>
              <w:pStyle w:val="Kodstycke"/>
            </w:pPr>
            <w:r w:rsidRPr="00E11A93">
              <w:t>const skrik = (t) =&gt; t.toUpperCase() + "!!!";</w:t>
            </w:r>
          </w:p>
          <w:p w14:paraId="396F34BD" w14:textId="77777777" w:rsidR="000C3F2F" w:rsidRPr="00E11A93" w:rsidRDefault="000C3F2F" w:rsidP="00472773">
            <w:pPr>
              <w:pStyle w:val="Kodstycke"/>
            </w:pPr>
            <w:r w:rsidRPr="00E11A93">
              <w:t>const viska = (t) =&gt; "shhh... " + t.toLowerCase();</w:t>
            </w:r>
          </w:p>
          <w:p w14:paraId="7A471A29" w14:textId="77777777" w:rsidR="000C3F2F" w:rsidRPr="00E11A93" w:rsidRDefault="000C3F2F" w:rsidP="00472773">
            <w:pPr>
              <w:pStyle w:val="Kodstycke"/>
            </w:pPr>
          </w:p>
          <w:p w14:paraId="14C39F7E" w14:textId="77777777" w:rsidR="000C3F2F" w:rsidRPr="00E11A93" w:rsidRDefault="000C3F2F" w:rsidP="00472773">
            <w:pPr>
              <w:pStyle w:val="Kodstycke"/>
            </w:pPr>
            <w:r w:rsidRPr="00E11A93">
              <w:t>console.log(formateraMeddelande("Varning", skrik)); // Utskrift: VARNING!!!</w:t>
            </w:r>
          </w:p>
          <w:p w14:paraId="2FCA5D58" w14:textId="77777777" w:rsidR="000C3F2F" w:rsidRPr="00E11A93" w:rsidRDefault="000C3F2F" w:rsidP="00472773">
            <w:pPr>
              <w:pStyle w:val="Kodstycke"/>
            </w:pPr>
            <w:r w:rsidRPr="00E11A93">
              <w:t>console.log(formateraMeddelande("Hemlighet", viska)); // Utskrift: shhh... hemlighet</w:t>
            </w:r>
          </w:p>
        </w:tc>
      </w:tr>
    </w:tbl>
    <w:p w14:paraId="214F37B1" w14:textId="77777777" w:rsidR="000C3F2F" w:rsidRPr="00E11A93" w:rsidRDefault="000C3F2F" w:rsidP="000C3F2F">
      <w:pPr>
        <w:pStyle w:val="Bildtext"/>
      </w:pPr>
      <w:r w:rsidRPr="00E11A93">
        <w:t xml:space="preserve">Bild 4: </w:t>
      </w:r>
      <w:r>
        <w:t>S</w:t>
      </w:r>
      <w:r w:rsidRPr="00E11A93">
        <w:t>kicka med olika funktioner som argument</w:t>
      </w:r>
      <w:r>
        <w:t>.</w:t>
      </w:r>
    </w:p>
    <w:p w14:paraId="771842A3" w14:textId="77777777" w:rsidR="000C3F2F" w:rsidRPr="00A73175" w:rsidRDefault="000C3F2F" w:rsidP="000C3F2F">
      <w:pPr>
        <w:pStyle w:val="Underrubrik"/>
      </w:pPr>
      <w:r>
        <w:pict w14:anchorId="6FE69F9E">
          <v:rect id="_x0000_i1028" style="width:0;height:1.5pt" o:hralign="center" o:hrstd="t" o:hr="t" fillcolor="#a0a0a0" stroked="f"/>
        </w:pict>
      </w:r>
    </w:p>
    <w:p w14:paraId="78C15B8A" w14:textId="77777777" w:rsidR="000C3F2F" w:rsidRPr="00E11A93" w:rsidRDefault="000C3F2F" w:rsidP="000C3F2F">
      <w:pPr>
        <w:pStyle w:val="Rubrik2"/>
      </w:pPr>
      <w:r w:rsidRPr="00E11A93">
        <w:t>Det luriga nyckelordet this</w:t>
      </w:r>
    </w:p>
    <w:p w14:paraId="2CE1AA28" w14:textId="77777777" w:rsidR="000C3F2F" w:rsidRPr="00E11A93" w:rsidRDefault="000C3F2F" w:rsidP="000C3F2F">
      <w:r w:rsidRPr="00E11A93">
        <w:t>Nyckelordet this är känt för att orsaka mycket förvirring. I språk som Java betyder this nästan alltid "det här nuvarande objektet i klassen". Men i JavaScript beror värdet på this helt och hållet på hur och var funktionen anropas.</w:t>
      </w:r>
    </w:p>
    <w:p w14:paraId="68497F18" w14:textId="77777777" w:rsidR="000C3F2F" w:rsidRPr="00E11A93" w:rsidRDefault="000C3F2F" w:rsidP="000C3F2F">
      <w:pPr>
        <w:pStyle w:val="Liststycke"/>
        <w:numPr>
          <w:ilvl w:val="0"/>
          <w:numId w:val="22"/>
        </w:numPr>
      </w:pPr>
      <w:r w:rsidRPr="00E11A93">
        <w:t xml:space="preserve">Om du anropar en metod </w:t>
      </w:r>
      <w:r w:rsidRPr="00061AB0">
        <w:rPr>
          <w:i/>
          <w:iCs/>
        </w:rPr>
        <w:t>inuti</w:t>
      </w:r>
      <w:r w:rsidRPr="00E11A93">
        <w:t xml:space="preserve"> ett objekt pekar this på objektet.</w:t>
      </w:r>
    </w:p>
    <w:p w14:paraId="669DAF42" w14:textId="77777777" w:rsidR="000C3F2F" w:rsidRPr="00E11A93" w:rsidRDefault="000C3F2F" w:rsidP="000C3F2F">
      <w:pPr>
        <w:pStyle w:val="Liststycke"/>
        <w:numPr>
          <w:ilvl w:val="0"/>
          <w:numId w:val="22"/>
        </w:numPr>
      </w:pPr>
      <w:r w:rsidRPr="00E11A93">
        <w:t>Om du anropar en vanlig fristående funktion pekar this på det globala fönstret (window i webbläsaren).</w:t>
      </w:r>
    </w:p>
    <w:p w14:paraId="4A595443" w14:textId="77777777" w:rsidR="000C3F2F" w:rsidRPr="00E11A93" w:rsidRDefault="000C3F2F" w:rsidP="000C3F2F">
      <w:r w:rsidRPr="00E11A93">
        <w:t>Viktigt undantag: Pilfunktioner (Arrow functions =&gt;) har inget eget this. De lånar istället this från koden som ligger precis runt omkring dem.</w:t>
      </w:r>
    </w:p>
    <w:p w14:paraId="60026DA6" w14:textId="77777777" w:rsidR="000C3F2F" w:rsidRPr="00E11A93" w:rsidRDefault="000C3F2F" w:rsidP="000C3F2F">
      <w:r w:rsidRPr="00E11A93">
        <w:t>På bild 5 nedan försöker vi använda en vanlig funktion inuti en setTimeout (som styrs av webbläsarens Web-API).</w:t>
      </w:r>
    </w:p>
    <w:tbl>
      <w:tblPr>
        <w:tblStyle w:val="Tabellrutnt"/>
        <w:tblW w:w="0" w:type="auto"/>
        <w:tblInd w:w="10" w:type="dxa"/>
        <w:shd w:val="clear" w:color="auto" w:fill="E8E8E8" w:themeFill="background2"/>
        <w:tblLook w:val="04A0" w:firstRow="1" w:lastRow="0" w:firstColumn="1" w:lastColumn="0" w:noHBand="0" w:noVBand="1"/>
      </w:tblPr>
      <w:tblGrid>
        <w:gridCol w:w="10012"/>
      </w:tblGrid>
      <w:tr w:rsidR="000C3F2F" w:rsidRPr="00E11A93" w14:paraId="4B11A8D3" w14:textId="77777777" w:rsidTr="00472773">
        <w:tc>
          <w:tcPr>
            <w:tcW w:w="10012" w:type="dxa"/>
            <w:shd w:val="clear" w:color="auto" w:fill="E8E8E8" w:themeFill="background2"/>
          </w:tcPr>
          <w:p w14:paraId="583554F1" w14:textId="77777777" w:rsidR="000C3F2F" w:rsidRPr="00E11A93" w:rsidRDefault="000C3F2F" w:rsidP="00472773">
            <w:pPr>
              <w:pStyle w:val="Kodstycke"/>
            </w:pPr>
            <w:r w:rsidRPr="00E11A93">
              <w:t>const anvandare = {</w:t>
            </w:r>
          </w:p>
          <w:p w14:paraId="11088103" w14:textId="77777777" w:rsidR="000C3F2F" w:rsidRPr="00E11A93" w:rsidRDefault="000C3F2F" w:rsidP="00472773">
            <w:pPr>
              <w:pStyle w:val="Kodstycke"/>
            </w:pPr>
            <w:r w:rsidRPr="00E11A93">
              <w:t xml:space="preserve">  namn: "Anna",</w:t>
            </w:r>
          </w:p>
          <w:p w14:paraId="0E4A134E" w14:textId="77777777" w:rsidR="000C3F2F" w:rsidRPr="00E11A93" w:rsidRDefault="000C3F2F" w:rsidP="00472773">
            <w:pPr>
              <w:pStyle w:val="Kodstycke"/>
            </w:pPr>
            <w:r w:rsidRPr="00E11A93">
              <w:t xml:space="preserve">  </w:t>
            </w:r>
          </w:p>
          <w:p w14:paraId="4AD34830" w14:textId="77777777" w:rsidR="000C3F2F" w:rsidRPr="00E11A93" w:rsidRDefault="000C3F2F" w:rsidP="00472773">
            <w:pPr>
              <w:pStyle w:val="Kodstycke"/>
            </w:pPr>
            <w:r w:rsidRPr="00E11A93">
              <w:t>halsa() {</w:t>
            </w:r>
          </w:p>
          <w:p w14:paraId="268543C3" w14:textId="77777777" w:rsidR="000C3F2F" w:rsidRPr="00E11A93" w:rsidRDefault="000C3F2F" w:rsidP="00472773">
            <w:pPr>
              <w:pStyle w:val="Kodstycke"/>
            </w:pPr>
            <w:r w:rsidRPr="00E11A93">
              <w:t xml:space="preserve">    setTimeout(function() {</w:t>
            </w:r>
          </w:p>
          <w:p w14:paraId="61856003" w14:textId="77777777" w:rsidR="000C3F2F" w:rsidRDefault="000C3F2F" w:rsidP="00472773">
            <w:pPr>
              <w:pStyle w:val="Kodstycke"/>
            </w:pPr>
            <w:r w:rsidRPr="00E11A93">
              <w:t xml:space="preserve">      // Det här blir fel/undefined!</w:t>
            </w:r>
            <w:r>
              <w:t xml:space="preserve"> </w:t>
            </w:r>
            <w:r w:rsidRPr="00E11A93">
              <w:t xml:space="preserve">Eftersom det är en vanlig funktion inuti </w:t>
            </w:r>
          </w:p>
          <w:p w14:paraId="54C13A91" w14:textId="77777777" w:rsidR="000C3F2F" w:rsidRPr="00E11A93" w:rsidRDefault="000C3F2F" w:rsidP="00472773">
            <w:pPr>
              <w:pStyle w:val="Kodstycke"/>
            </w:pPr>
            <w:r>
              <w:t xml:space="preserve">      // </w:t>
            </w:r>
            <w:r w:rsidRPr="00E11A93">
              <w:t>setTimeout har "this" tappat bort objektet Anna.</w:t>
            </w:r>
          </w:p>
          <w:p w14:paraId="13F0A099" w14:textId="77777777" w:rsidR="000C3F2F" w:rsidRPr="00E11A93" w:rsidRDefault="000C3F2F" w:rsidP="00472773">
            <w:pPr>
              <w:pStyle w:val="Kodstycke"/>
            </w:pPr>
            <w:r w:rsidRPr="00E11A93">
              <w:t xml:space="preserve">      console.log(`Hej, jag heter ${this.namn}`); </w:t>
            </w:r>
          </w:p>
          <w:p w14:paraId="114DD1D8" w14:textId="77777777" w:rsidR="000C3F2F" w:rsidRPr="00E11A93" w:rsidRDefault="000C3F2F" w:rsidP="00472773">
            <w:pPr>
              <w:pStyle w:val="Kodstycke"/>
            </w:pPr>
            <w:r w:rsidRPr="00E11A93">
              <w:t xml:space="preserve">    }, 1000);</w:t>
            </w:r>
          </w:p>
          <w:p w14:paraId="71781126" w14:textId="77777777" w:rsidR="000C3F2F" w:rsidRPr="00E11A93" w:rsidRDefault="000C3F2F" w:rsidP="00472773">
            <w:pPr>
              <w:pStyle w:val="Kodstycke"/>
            </w:pPr>
            <w:r w:rsidRPr="00E11A93">
              <w:t xml:space="preserve">  }</w:t>
            </w:r>
          </w:p>
          <w:p w14:paraId="2636DC29" w14:textId="77777777" w:rsidR="000C3F2F" w:rsidRPr="00E11A93" w:rsidRDefault="000C3F2F" w:rsidP="00472773">
            <w:pPr>
              <w:pStyle w:val="Kodstycke"/>
            </w:pPr>
            <w:r w:rsidRPr="00E11A93">
              <w:t>};</w:t>
            </w:r>
          </w:p>
          <w:p w14:paraId="21A8E664" w14:textId="77777777" w:rsidR="000C3F2F" w:rsidRPr="00E11A93" w:rsidRDefault="000C3F2F" w:rsidP="00472773">
            <w:pPr>
              <w:pStyle w:val="Kodstycke"/>
            </w:pPr>
          </w:p>
          <w:p w14:paraId="679B4778" w14:textId="77777777" w:rsidR="000C3F2F" w:rsidRPr="00E11A93" w:rsidRDefault="000C3F2F" w:rsidP="00472773">
            <w:pPr>
              <w:pStyle w:val="Kodstycke"/>
            </w:pPr>
            <w:r w:rsidRPr="00E11A93">
              <w:t>anvandare.halsa(); // Utskrift efter 1 sek: Hej, jag heter undefined</w:t>
            </w:r>
          </w:p>
        </w:tc>
      </w:tr>
    </w:tbl>
    <w:p w14:paraId="7F868582" w14:textId="77777777" w:rsidR="000C3F2F" w:rsidRPr="00E11A93" w:rsidRDefault="000C3F2F" w:rsidP="000C3F2F">
      <w:pPr>
        <w:pStyle w:val="Bildtext"/>
      </w:pPr>
      <w:r w:rsidRPr="00E11A93">
        <w:t>Bild 5 Det vanliga sättet att skriva en funktion tappar bort (this) när den körs via asynkron</w:t>
      </w:r>
      <w:r>
        <w:t>t.</w:t>
      </w:r>
      <w:r w:rsidRPr="00E11A93">
        <w:t xml:space="preserve"> </w:t>
      </w:r>
    </w:p>
    <w:p w14:paraId="66BCCAC7" w14:textId="77777777" w:rsidR="000C3F2F" w:rsidRPr="00E11A93" w:rsidRDefault="000C3F2F" w:rsidP="000C3F2F">
      <w:r w:rsidRPr="00E11A93">
        <w:lastRenderedPageBreak/>
        <w:t>Det absolut enklaste sättet att lösa detta i modern JavaScript är att byta till en pilfunktion. Eftersom pilfunktioner saknar ett eget this så lånar den istället this från halsa()-metoden, där this faktiskt är Anna.</w:t>
      </w:r>
    </w:p>
    <w:tbl>
      <w:tblPr>
        <w:tblStyle w:val="Tabellrutnt"/>
        <w:tblW w:w="0" w:type="auto"/>
        <w:tblInd w:w="10" w:type="dxa"/>
        <w:shd w:val="clear" w:color="auto" w:fill="E8E8E8" w:themeFill="background2"/>
        <w:tblLook w:val="04A0" w:firstRow="1" w:lastRow="0" w:firstColumn="1" w:lastColumn="0" w:noHBand="0" w:noVBand="1"/>
      </w:tblPr>
      <w:tblGrid>
        <w:gridCol w:w="10012"/>
      </w:tblGrid>
      <w:tr w:rsidR="000C3F2F" w:rsidRPr="00E11A93" w14:paraId="0FF07B3C" w14:textId="77777777" w:rsidTr="00472773">
        <w:tc>
          <w:tcPr>
            <w:tcW w:w="10012" w:type="dxa"/>
            <w:shd w:val="clear" w:color="auto" w:fill="E8E8E8" w:themeFill="background2"/>
          </w:tcPr>
          <w:p w14:paraId="73BC2C8D" w14:textId="77777777" w:rsidR="000C3F2F" w:rsidRPr="00E11A93" w:rsidRDefault="000C3F2F" w:rsidP="00472773">
            <w:pPr>
              <w:pStyle w:val="Kodstycke"/>
            </w:pPr>
            <w:r w:rsidRPr="00E11A93">
              <w:t>const anvandareMedArrow = {</w:t>
            </w:r>
          </w:p>
          <w:p w14:paraId="15060B85" w14:textId="77777777" w:rsidR="000C3F2F" w:rsidRPr="00E11A93" w:rsidRDefault="000C3F2F" w:rsidP="00472773">
            <w:pPr>
              <w:pStyle w:val="Kodstycke"/>
            </w:pPr>
            <w:r w:rsidRPr="00E11A93">
              <w:t xml:space="preserve">  namn: "Anna",</w:t>
            </w:r>
          </w:p>
          <w:p w14:paraId="23F4AF2E" w14:textId="77777777" w:rsidR="000C3F2F" w:rsidRPr="00E11A93" w:rsidRDefault="000C3F2F" w:rsidP="00472773">
            <w:pPr>
              <w:pStyle w:val="Kodstycke"/>
            </w:pPr>
            <w:r w:rsidRPr="00E11A93">
              <w:t xml:space="preserve">  halsa() {</w:t>
            </w:r>
          </w:p>
          <w:p w14:paraId="7CF14495" w14:textId="77777777" w:rsidR="000C3F2F" w:rsidRPr="00E11A93" w:rsidRDefault="000C3F2F" w:rsidP="00472773">
            <w:pPr>
              <w:pStyle w:val="Kodstycke"/>
            </w:pPr>
            <w:r w:rsidRPr="00E11A93">
              <w:t xml:space="preserve">    setTimeout(() =&gt; {</w:t>
            </w:r>
          </w:p>
          <w:p w14:paraId="4EE11644" w14:textId="77777777" w:rsidR="000C3F2F" w:rsidRPr="00E11A93" w:rsidRDefault="000C3F2F" w:rsidP="00472773">
            <w:pPr>
              <w:pStyle w:val="Kodstycke"/>
            </w:pPr>
            <w:r w:rsidRPr="00E11A93">
              <w:t xml:space="preserve">      // Pilfunktionen sparar och lånar "this" från omgivningen!</w:t>
            </w:r>
          </w:p>
          <w:p w14:paraId="2C201E93" w14:textId="77777777" w:rsidR="000C3F2F" w:rsidRPr="00E11A93" w:rsidRDefault="000C3F2F" w:rsidP="00472773">
            <w:pPr>
              <w:pStyle w:val="Kodstycke"/>
            </w:pPr>
            <w:r w:rsidRPr="00E11A93">
              <w:t xml:space="preserve">      console.log(`Hej, jag heter ${this.namn}`);</w:t>
            </w:r>
          </w:p>
          <w:p w14:paraId="6741A825" w14:textId="77777777" w:rsidR="000C3F2F" w:rsidRPr="00E11A93" w:rsidRDefault="000C3F2F" w:rsidP="00472773">
            <w:pPr>
              <w:pStyle w:val="Kodstycke"/>
            </w:pPr>
            <w:r w:rsidRPr="00E11A93">
              <w:t xml:space="preserve">    }, 1000);</w:t>
            </w:r>
          </w:p>
          <w:p w14:paraId="5CDC7CDD" w14:textId="77777777" w:rsidR="000C3F2F" w:rsidRPr="00E11A93" w:rsidRDefault="000C3F2F" w:rsidP="00472773">
            <w:pPr>
              <w:pStyle w:val="Kodstycke"/>
            </w:pPr>
            <w:r w:rsidRPr="00E11A93">
              <w:t xml:space="preserve">  }</w:t>
            </w:r>
          </w:p>
          <w:p w14:paraId="11AF19EE" w14:textId="77777777" w:rsidR="000C3F2F" w:rsidRPr="00E11A93" w:rsidRDefault="000C3F2F" w:rsidP="00472773">
            <w:pPr>
              <w:pStyle w:val="Kodstycke"/>
            </w:pPr>
            <w:r w:rsidRPr="00E11A93">
              <w:t>};</w:t>
            </w:r>
          </w:p>
          <w:p w14:paraId="05828BAB" w14:textId="77777777" w:rsidR="000C3F2F" w:rsidRPr="00E11A93" w:rsidRDefault="000C3F2F" w:rsidP="00472773">
            <w:pPr>
              <w:pStyle w:val="Kodstycke"/>
            </w:pPr>
          </w:p>
          <w:p w14:paraId="7C34C82E" w14:textId="77777777" w:rsidR="000C3F2F" w:rsidRPr="00E11A93" w:rsidRDefault="000C3F2F" w:rsidP="00472773">
            <w:pPr>
              <w:pStyle w:val="Kodstycke"/>
            </w:pPr>
            <w:r w:rsidRPr="00E11A93">
              <w:t>anvandareMedArrow.halsa(); // Utskrift efter 1 sek: Hej, jag heter Anna</w:t>
            </w:r>
          </w:p>
        </w:tc>
      </w:tr>
    </w:tbl>
    <w:p w14:paraId="17B45D47" w14:textId="77777777" w:rsidR="000C3F2F" w:rsidRPr="00E11A93" w:rsidRDefault="000C3F2F" w:rsidP="000C3F2F">
      <w:pPr>
        <w:pStyle w:val="Bildtext"/>
      </w:pPr>
      <w:r w:rsidRPr="00E11A93">
        <w:t>Bild 6 Genom att använda en arrow function (=&gt;) behåller JavaScript rätt referens</w:t>
      </w:r>
      <w:r>
        <w:t>.</w:t>
      </w:r>
    </w:p>
    <w:p w14:paraId="7D6B3445" w14:textId="77777777" w:rsidR="000C3F2F" w:rsidRPr="00A73175" w:rsidRDefault="000C3F2F" w:rsidP="000C3F2F">
      <w:pPr>
        <w:pStyle w:val="Underrubrik"/>
      </w:pPr>
      <w:r>
        <w:pict w14:anchorId="7D867552">
          <v:rect id="_x0000_i1029" style="width:0;height:1.5pt" o:hralign="center" o:hrstd="t" o:hr="t" fillcolor="#a0a0a0" stroked="f"/>
        </w:pict>
      </w:r>
    </w:p>
    <w:p w14:paraId="14C14636" w14:textId="77777777" w:rsidR="000C3F2F" w:rsidRPr="00E11A93" w:rsidRDefault="000C3F2F" w:rsidP="000C3F2F">
      <w:pPr>
        <w:pStyle w:val="Underrubrik"/>
      </w:pPr>
    </w:p>
    <w:p w14:paraId="55AF44EE" w14:textId="77777777" w:rsidR="000C3F2F" w:rsidRPr="000137B2" w:rsidRDefault="000C3F2F" w:rsidP="000C3F2F"/>
    <w:p w14:paraId="2F606AAE" w14:textId="3FF44AF5" w:rsidR="00047CB2" w:rsidRPr="000137B2" w:rsidRDefault="00047CB2" w:rsidP="00013F54"/>
    <w:sectPr w:rsidR="00047CB2" w:rsidRPr="000137B2">
      <w:headerReference w:type="even" r:id="rId12"/>
      <w:headerReference w:type="default" r:id="rId13"/>
      <w:footerReference w:type="even" r:id="rId14"/>
      <w:footerReference w:type="default" r:id="rId15"/>
      <w:footerReference w:type="first" r:id="rId16"/>
      <w:pgSz w:w="11906" w:h="16838"/>
      <w:pgMar w:top="58" w:right="938" w:bottom="2080" w:left="936" w:header="720" w:footer="33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4CF445" w14:textId="77777777" w:rsidR="00FB6D7E" w:rsidRPr="00065C87" w:rsidRDefault="00FB6D7E" w:rsidP="00013F54">
      <w:r w:rsidRPr="00065C87">
        <w:separator/>
      </w:r>
    </w:p>
  </w:endnote>
  <w:endnote w:type="continuationSeparator" w:id="0">
    <w:p w14:paraId="5FD2885D" w14:textId="77777777" w:rsidR="00FB6D7E" w:rsidRPr="00065C87" w:rsidRDefault="00FB6D7E" w:rsidP="00013F54">
      <w:r w:rsidRPr="00065C8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9F371" w14:textId="77777777" w:rsidR="00047CB2" w:rsidRPr="00065C87" w:rsidRDefault="00000000" w:rsidP="00013F54">
    <w:r w:rsidRPr="00065C87">
      <w:fldChar w:fldCharType="begin"/>
    </w:r>
    <w:r w:rsidRPr="00065C87">
      <w:instrText xml:space="preserve"> PAGE   \* MERGEFORMAT </w:instrText>
    </w:r>
    <w:r w:rsidRPr="00065C87">
      <w:fldChar w:fldCharType="separate"/>
    </w:r>
    <w:r w:rsidRPr="00065C87">
      <w:t>1</w:t>
    </w:r>
    <w:r w:rsidRPr="00065C87">
      <w:fldChar w:fldCharType="end"/>
    </w:r>
    <w:r w:rsidRPr="00065C87">
      <w:t xml:space="preserve"> </w:t>
    </w:r>
  </w:p>
  <w:p w14:paraId="668CF7E9" w14:textId="77777777" w:rsidR="00047CB2" w:rsidRPr="00065C87" w:rsidRDefault="00000000" w:rsidP="00013F54">
    <w:r w:rsidRPr="00065C87">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8FDE0" w14:textId="77777777" w:rsidR="00047CB2" w:rsidRPr="00065C87" w:rsidRDefault="00000000" w:rsidP="00013F54">
    <w:r w:rsidRPr="00065C87">
      <w:fldChar w:fldCharType="begin"/>
    </w:r>
    <w:r w:rsidRPr="00065C87">
      <w:instrText xml:space="preserve"> PAGE   \* MERGEFORMAT </w:instrText>
    </w:r>
    <w:r w:rsidRPr="00065C87">
      <w:fldChar w:fldCharType="separate"/>
    </w:r>
    <w:r w:rsidRPr="00065C87">
      <w:t>1</w:t>
    </w:r>
    <w:r w:rsidRPr="00065C87">
      <w:fldChar w:fldCharType="end"/>
    </w:r>
    <w:r w:rsidRPr="00065C87">
      <w:t xml:space="preserve"> </w:t>
    </w:r>
  </w:p>
  <w:p w14:paraId="34E06A2B" w14:textId="77777777" w:rsidR="00047CB2" w:rsidRPr="00065C87" w:rsidRDefault="00047CB2" w:rsidP="00013F5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37906" w14:textId="77777777" w:rsidR="00047CB2" w:rsidRPr="00065C87" w:rsidRDefault="00000000" w:rsidP="00013F54">
    <w:r w:rsidRPr="00065C87">
      <w:fldChar w:fldCharType="begin"/>
    </w:r>
    <w:r w:rsidRPr="00065C87">
      <w:instrText xml:space="preserve"> PAGE   \* MERGEFORMAT </w:instrText>
    </w:r>
    <w:r w:rsidRPr="00065C87">
      <w:fldChar w:fldCharType="separate"/>
    </w:r>
    <w:r w:rsidRPr="00065C87">
      <w:t>1</w:t>
    </w:r>
    <w:r w:rsidRPr="00065C87">
      <w:fldChar w:fldCharType="end"/>
    </w:r>
    <w:r w:rsidRPr="00065C87">
      <w:t xml:space="preserve"> </w:t>
    </w:r>
  </w:p>
  <w:p w14:paraId="6406A415" w14:textId="77777777" w:rsidR="00047CB2" w:rsidRPr="00065C87" w:rsidRDefault="00000000" w:rsidP="00013F54">
    <w:r w:rsidRPr="00065C87">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D37759" w14:textId="77777777" w:rsidR="00FB6D7E" w:rsidRPr="00065C87" w:rsidRDefault="00FB6D7E" w:rsidP="00013F54">
      <w:r w:rsidRPr="00065C87">
        <w:separator/>
      </w:r>
    </w:p>
  </w:footnote>
  <w:footnote w:type="continuationSeparator" w:id="0">
    <w:p w14:paraId="10A5C824" w14:textId="77777777" w:rsidR="00FB6D7E" w:rsidRPr="00065C87" w:rsidRDefault="00FB6D7E" w:rsidP="00013F54">
      <w:r w:rsidRPr="00065C8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E9CD9" w14:textId="77777777" w:rsidR="00047CB2" w:rsidRPr="00065C87" w:rsidRDefault="00000000" w:rsidP="00013F54">
    <w:r w:rsidRPr="00065C87">
      <w:rPr>
        <w:rFonts w:eastAsia="Calibri"/>
        <w:noProof/>
      </w:rPr>
      <mc:AlternateContent>
        <mc:Choice Requires="wpg">
          <w:drawing>
            <wp:anchor distT="0" distB="0" distL="114300" distR="114300" simplePos="0" relativeHeight="251658240" behindDoc="0" locked="0" layoutInCell="1" allowOverlap="1" wp14:anchorId="557F5A66" wp14:editId="11BBE1DC">
              <wp:simplePos x="0" y="0"/>
              <wp:positionH relativeFrom="page">
                <wp:posOffset>585216</wp:posOffset>
              </wp:positionH>
              <wp:positionV relativeFrom="page">
                <wp:posOffset>621792</wp:posOffset>
              </wp:positionV>
              <wp:extent cx="6380989" cy="56388"/>
              <wp:effectExtent l="0" t="0" r="0" b="0"/>
              <wp:wrapSquare wrapText="bothSides"/>
              <wp:docPr id="2148" name="Group 2148"/>
              <wp:cNvGraphicFramePr/>
              <a:graphic xmlns:a="http://schemas.openxmlformats.org/drawingml/2006/main">
                <a:graphicData uri="http://schemas.microsoft.com/office/word/2010/wordprocessingGroup">
                  <wpg:wgp>
                    <wpg:cNvGrpSpPr/>
                    <wpg:grpSpPr>
                      <a:xfrm>
                        <a:off x="0" y="0"/>
                        <a:ext cx="6380989" cy="56388"/>
                        <a:chOff x="0" y="0"/>
                        <a:chExt cx="6380989" cy="56388"/>
                      </a:xfrm>
                    </wpg:grpSpPr>
                    <wps:wsp>
                      <wps:cNvPr id="2310" name="Shape 2310"/>
                      <wps:cNvSpPr/>
                      <wps:spPr>
                        <a:xfrm>
                          <a:off x="0" y="0"/>
                          <a:ext cx="6380989" cy="56388"/>
                        </a:xfrm>
                        <a:custGeom>
                          <a:avLst/>
                          <a:gdLst/>
                          <a:ahLst/>
                          <a:cxnLst/>
                          <a:rect l="0" t="0" r="0" b="0"/>
                          <a:pathLst>
                            <a:path w="6380989" h="56388">
                              <a:moveTo>
                                <a:pt x="0" y="0"/>
                              </a:moveTo>
                              <a:lnTo>
                                <a:pt x="6380989" y="0"/>
                              </a:lnTo>
                              <a:lnTo>
                                <a:pt x="6380989" y="56388"/>
                              </a:lnTo>
                              <a:lnTo>
                                <a:pt x="0" y="56388"/>
                              </a:lnTo>
                              <a:lnTo>
                                <a:pt x="0" y="0"/>
                              </a:lnTo>
                            </a:path>
                          </a:pathLst>
                        </a:custGeom>
                        <a:ln w="0" cap="flat">
                          <a:miter lim="127000"/>
                        </a:ln>
                      </wps:spPr>
                      <wps:style>
                        <a:lnRef idx="0">
                          <a:srgbClr val="000000">
                            <a:alpha val="0"/>
                          </a:srgbClr>
                        </a:lnRef>
                        <a:fillRef idx="1">
                          <a:srgbClr val="34ABA2"/>
                        </a:fillRef>
                        <a:effectRef idx="0">
                          <a:scrgbClr r="0" g="0" b="0"/>
                        </a:effectRef>
                        <a:fontRef idx="none"/>
                      </wps:style>
                      <wps:bodyPr/>
                    </wps:wsp>
                  </wpg:wgp>
                </a:graphicData>
              </a:graphic>
            </wp:anchor>
          </w:drawing>
        </mc:Choice>
        <mc:Fallback>
          <w:pict>
            <v:group w14:anchorId="28C44EAB" id="Group 2148" o:spid="_x0000_s1026" style="position:absolute;margin-left:46.1pt;margin-top:48.95pt;width:502.45pt;height:4.45pt;z-index:251658240;mso-position-horizontal-relative:page;mso-position-vertical-relative:page" coordsize="63809,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">
              <v:shape id="Shape 2310" o:spid="_x0000_s1027" style="position:absolute;width:63809;height:563;visibility:visible;mso-wrap-style:square;v-text-anchor:top" coordsize="6380989,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" path="m,l6380989,r,56388l,56388,,e" fillcolor="#34aba2" stroked="f" strokeweight="0">
                <v:stroke miterlimit="83231f" joinstyle="miter"/>
                <v:path arrowok="t" textboxrect="0,0,6380989,56388"/>
              </v:shape>
              <w10:wrap type="square" anchorx="page" anchory="page"/>
            </v:group>
          </w:pict>
        </mc:Fallback>
      </mc:AlternateContent>
    </w:r>
  </w:p>
  <w:p w14:paraId="0523DE78" w14:textId="77777777" w:rsidR="00047CB2" w:rsidRPr="00065C87" w:rsidRDefault="00000000" w:rsidP="00013F54">
    <w:r w:rsidRPr="00065C87">
      <w:rPr>
        <w:rFonts w:eastAsia="Calibri"/>
        <w:noProof/>
      </w:rPr>
      <mc:AlternateContent>
        <mc:Choice Requires="wpg">
          <w:drawing>
            <wp:anchor distT="0" distB="0" distL="114300" distR="114300" simplePos="0" relativeHeight="251659264" behindDoc="1" locked="0" layoutInCell="1" allowOverlap="1" wp14:anchorId="6FD4707D" wp14:editId="43EC54C2">
              <wp:simplePos x="0" y="0"/>
              <wp:positionH relativeFrom="page">
                <wp:posOffset>0</wp:posOffset>
              </wp:positionH>
              <wp:positionV relativeFrom="page">
                <wp:posOffset>0</wp:posOffset>
              </wp:positionV>
              <wp:extent cx="1" cy="1"/>
              <wp:effectExtent l="0" t="0" r="0" b="0"/>
              <wp:wrapNone/>
              <wp:docPr id="2150" name="Group 215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0F827A5D" id="Group 2150" o:spid="_x0000_s1026" style="position:absolute;margin-left:0;margin-top:0;width:0;height:0;z-index:-251657216;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DDE6E" w14:textId="77777777" w:rsidR="00047CB2" w:rsidRPr="00065C87" w:rsidRDefault="00000000" w:rsidP="00013F54">
    <w:r w:rsidRPr="00065C87">
      <w:rPr>
        <w:rFonts w:eastAsia="Calibri"/>
        <w:noProof/>
      </w:rPr>
      <mc:AlternateContent>
        <mc:Choice Requires="wpg">
          <w:drawing>
            <wp:anchor distT="0" distB="0" distL="114300" distR="114300" simplePos="0" relativeHeight="251660288" behindDoc="0" locked="0" layoutInCell="1" allowOverlap="1" wp14:anchorId="5C7C7F4D" wp14:editId="7DD13264">
              <wp:simplePos x="0" y="0"/>
              <wp:positionH relativeFrom="page">
                <wp:posOffset>585216</wp:posOffset>
              </wp:positionH>
              <wp:positionV relativeFrom="page">
                <wp:posOffset>621792</wp:posOffset>
              </wp:positionV>
              <wp:extent cx="6380989" cy="56388"/>
              <wp:effectExtent l="0" t="0" r="0" b="0"/>
              <wp:wrapSquare wrapText="bothSides"/>
              <wp:docPr id="2131" name="Group 2131"/>
              <wp:cNvGraphicFramePr/>
              <a:graphic xmlns:a="http://schemas.openxmlformats.org/drawingml/2006/main">
                <a:graphicData uri="http://schemas.microsoft.com/office/word/2010/wordprocessingGroup">
                  <wpg:wgp>
                    <wpg:cNvGrpSpPr/>
                    <wpg:grpSpPr>
                      <a:xfrm>
                        <a:off x="0" y="0"/>
                        <a:ext cx="6380989" cy="56388"/>
                        <a:chOff x="0" y="0"/>
                        <a:chExt cx="6380989" cy="56388"/>
                      </a:xfrm>
                    </wpg:grpSpPr>
                    <wps:wsp>
                      <wps:cNvPr id="2308" name="Shape 2308"/>
                      <wps:cNvSpPr/>
                      <wps:spPr>
                        <a:xfrm>
                          <a:off x="0" y="0"/>
                          <a:ext cx="6380989" cy="56388"/>
                        </a:xfrm>
                        <a:custGeom>
                          <a:avLst/>
                          <a:gdLst/>
                          <a:ahLst/>
                          <a:cxnLst/>
                          <a:rect l="0" t="0" r="0" b="0"/>
                          <a:pathLst>
                            <a:path w="6380989" h="56388">
                              <a:moveTo>
                                <a:pt x="0" y="0"/>
                              </a:moveTo>
                              <a:lnTo>
                                <a:pt x="6380989" y="0"/>
                              </a:lnTo>
                              <a:lnTo>
                                <a:pt x="6380989" y="56388"/>
                              </a:lnTo>
                              <a:lnTo>
                                <a:pt x="0" y="56388"/>
                              </a:lnTo>
                              <a:lnTo>
                                <a:pt x="0" y="0"/>
                              </a:lnTo>
                            </a:path>
                          </a:pathLst>
                        </a:custGeom>
                        <a:ln w="0" cap="flat">
                          <a:miter lim="127000"/>
                        </a:ln>
                      </wps:spPr>
                      <wps:style>
                        <a:lnRef idx="0">
                          <a:srgbClr val="000000">
                            <a:alpha val="0"/>
                          </a:srgbClr>
                        </a:lnRef>
                        <a:fillRef idx="1">
                          <a:srgbClr val="34ABA2"/>
                        </a:fillRef>
                        <a:effectRef idx="0">
                          <a:scrgbClr r="0" g="0" b="0"/>
                        </a:effectRef>
                        <a:fontRef idx="none"/>
                      </wps:style>
                      <wps:bodyPr/>
                    </wps:wsp>
                  </wpg:wgp>
                </a:graphicData>
              </a:graphic>
            </wp:anchor>
          </w:drawing>
        </mc:Choice>
        <mc:Fallback>
          <w:pict>
            <v:group w14:anchorId="3691CAC4" id="Group 2131" o:spid="_x0000_s1026" style="position:absolute;margin-left:46.1pt;margin-top:48.95pt;width:502.45pt;height:4.45pt;z-index:251660288;mso-position-horizontal-relative:page;mso-position-vertical-relative:page" coordsize="63809,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">
              <v:shape id="Shape 2308" o:spid="_x0000_s1027" style="position:absolute;width:63809;height:563;visibility:visible;mso-wrap-style:square;v-text-anchor:top" coordsize="6380989,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" path="m,l6380989,r,56388l,56388,,e" fillcolor="#34aba2" stroked="f" strokeweight="0">
                <v:stroke miterlimit="83231f" joinstyle="miter"/>
                <v:path arrowok="t" textboxrect="0,0,6380989,56388"/>
              </v:shape>
              <w10:wrap type="square" anchorx="page" anchory="page"/>
            </v:group>
          </w:pict>
        </mc:Fallback>
      </mc:AlternateContent>
    </w:r>
  </w:p>
  <w:p w14:paraId="5A1AF953" w14:textId="77777777" w:rsidR="00047CB2" w:rsidRPr="00065C87" w:rsidRDefault="00000000" w:rsidP="00013F54">
    <w:r w:rsidRPr="00065C87">
      <w:rPr>
        <w:rFonts w:eastAsia="Calibri"/>
        <w:noProof/>
      </w:rPr>
      <mc:AlternateContent>
        <mc:Choice Requires="wpg">
          <w:drawing>
            <wp:anchor distT="0" distB="0" distL="114300" distR="114300" simplePos="0" relativeHeight="251661312" behindDoc="1" locked="0" layoutInCell="1" allowOverlap="1" wp14:anchorId="5AE6439A" wp14:editId="263536B6">
              <wp:simplePos x="0" y="0"/>
              <wp:positionH relativeFrom="page">
                <wp:posOffset>0</wp:posOffset>
              </wp:positionH>
              <wp:positionV relativeFrom="page">
                <wp:posOffset>0</wp:posOffset>
              </wp:positionV>
              <wp:extent cx="1" cy="1"/>
              <wp:effectExtent l="0" t="0" r="0" b="0"/>
              <wp:wrapNone/>
              <wp:docPr id="2133" name="Group 213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71E98137" id="Group 2133" o:spid="_x0000_s1026" style="position:absolute;margin-left:0;margin-top:0;width:0;height:0;z-index:-251655168;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C4333"/>
    <w:multiLevelType w:val="multilevel"/>
    <w:tmpl w:val="6DF0F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F46E1"/>
    <w:multiLevelType w:val="multilevel"/>
    <w:tmpl w:val="F60A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746F92"/>
    <w:multiLevelType w:val="multilevel"/>
    <w:tmpl w:val="03ECB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643367"/>
    <w:multiLevelType w:val="hybridMultilevel"/>
    <w:tmpl w:val="16447AE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9014640"/>
    <w:multiLevelType w:val="hybridMultilevel"/>
    <w:tmpl w:val="887A20A8"/>
    <w:lvl w:ilvl="0" w:tplc="20000001">
      <w:start w:val="1"/>
      <w:numFmt w:val="bullet"/>
      <w:lvlText w:val=""/>
      <w:lvlJc w:val="left"/>
      <w:pPr>
        <w:ind w:left="705" w:hanging="360"/>
      </w:pPr>
      <w:rPr>
        <w:rFonts w:ascii="Symbol" w:hAnsi="Symbol" w:hint="default"/>
      </w:rPr>
    </w:lvl>
    <w:lvl w:ilvl="1" w:tplc="20000003" w:tentative="1">
      <w:start w:val="1"/>
      <w:numFmt w:val="bullet"/>
      <w:lvlText w:val="o"/>
      <w:lvlJc w:val="left"/>
      <w:pPr>
        <w:ind w:left="1425" w:hanging="360"/>
      </w:pPr>
      <w:rPr>
        <w:rFonts w:ascii="Courier New" w:hAnsi="Courier New" w:cs="Courier New" w:hint="default"/>
      </w:rPr>
    </w:lvl>
    <w:lvl w:ilvl="2" w:tplc="20000005" w:tentative="1">
      <w:start w:val="1"/>
      <w:numFmt w:val="bullet"/>
      <w:lvlText w:val=""/>
      <w:lvlJc w:val="left"/>
      <w:pPr>
        <w:ind w:left="2145" w:hanging="360"/>
      </w:pPr>
      <w:rPr>
        <w:rFonts w:ascii="Wingdings" w:hAnsi="Wingdings" w:hint="default"/>
      </w:rPr>
    </w:lvl>
    <w:lvl w:ilvl="3" w:tplc="20000001" w:tentative="1">
      <w:start w:val="1"/>
      <w:numFmt w:val="bullet"/>
      <w:lvlText w:val=""/>
      <w:lvlJc w:val="left"/>
      <w:pPr>
        <w:ind w:left="2865" w:hanging="360"/>
      </w:pPr>
      <w:rPr>
        <w:rFonts w:ascii="Symbol" w:hAnsi="Symbol" w:hint="default"/>
      </w:rPr>
    </w:lvl>
    <w:lvl w:ilvl="4" w:tplc="20000003" w:tentative="1">
      <w:start w:val="1"/>
      <w:numFmt w:val="bullet"/>
      <w:lvlText w:val="o"/>
      <w:lvlJc w:val="left"/>
      <w:pPr>
        <w:ind w:left="3585" w:hanging="360"/>
      </w:pPr>
      <w:rPr>
        <w:rFonts w:ascii="Courier New" w:hAnsi="Courier New" w:cs="Courier New" w:hint="default"/>
      </w:rPr>
    </w:lvl>
    <w:lvl w:ilvl="5" w:tplc="20000005" w:tentative="1">
      <w:start w:val="1"/>
      <w:numFmt w:val="bullet"/>
      <w:lvlText w:val=""/>
      <w:lvlJc w:val="left"/>
      <w:pPr>
        <w:ind w:left="4305" w:hanging="360"/>
      </w:pPr>
      <w:rPr>
        <w:rFonts w:ascii="Wingdings" w:hAnsi="Wingdings" w:hint="default"/>
      </w:rPr>
    </w:lvl>
    <w:lvl w:ilvl="6" w:tplc="20000001" w:tentative="1">
      <w:start w:val="1"/>
      <w:numFmt w:val="bullet"/>
      <w:lvlText w:val=""/>
      <w:lvlJc w:val="left"/>
      <w:pPr>
        <w:ind w:left="5025" w:hanging="360"/>
      </w:pPr>
      <w:rPr>
        <w:rFonts w:ascii="Symbol" w:hAnsi="Symbol" w:hint="default"/>
      </w:rPr>
    </w:lvl>
    <w:lvl w:ilvl="7" w:tplc="20000003" w:tentative="1">
      <w:start w:val="1"/>
      <w:numFmt w:val="bullet"/>
      <w:lvlText w:val="o"/>
      <w:lvlJc w:val="left"/>
      <w:pPr>
        <w:ind w:left="5745" w:hanging="360"/>
      </w:pPr>
      <w:rPr>
        <w:rFonts w:ascii="Courier New" w:hAnsi="Courier New" w:cs="Courier New" w:hint="default"/>
      </w:rPr>
    </w:lvl>
    <w:lvl w:ilvl="8" w:tplc="20000005" w:tentative="1">
      <w:start w:val="1"/>
      <w:numFmt w:val="bullet"/>
      <w:lvlText w:val=""/>
      <w:lvlJc w:val="left"/>
      <w:pPr>
        <w:ind w:left="6465" w:hanging="360"/>
      </w:pPr>
      <w:rPr>
        <w:rFonts w:ascii="Wingdings" w:hAnsi="Wingdings" w:hint="default"/>
      </w:rPr>
    </w:lvl>
  </w:abstractNum>
  <w:abstractNum w:abstractNumId="5" w15:restartNumberingAfterBreak="0">
    <w:nsid w:val="2F910B40"/>
    <w:multiLevelType w:val="multilevel"/>
    <w:tmpl w:val="9FD41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ED6497"/>
    <w:multiLevelType w:val="hybridMultilevel"/>
    <w:tmpl w:val="96A48F3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49FE6C65"/>
    <w:multiLevelType w:val="multilevel"/>
    <w:tmpl w:val="7F708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7A2F67"/>
    <w:multiLevelType w:val="multilevel"/>
    <w:tmpl w:val="67FCC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A15727"/>
    <w:multiLevelType w:val="multilevel"/>
    <w:tmpl w:val="98F69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1182BD6"/>
    <w:multiLevelType w:val="hybridMultilevel"/>
    <w:tmpl w:val="C972D42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611C4B47"/>
    <w:multiLevelType w:val="multilevel"/>
    <w:tmpl w:val="5330A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5B227C4"/>
    <w:multiLevelType w:val="hybridMultilevel"/>
    <w:tmpl w:val="7A58087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68570F60"/>
    <w:multiLevelType w:val="hybridMultilevel"/>
    <w:tmpl w:val="456EE7C6"/>
    <w:lvl w:ilvl="0" w:tplc="A8E60806">
      <w:start w:val="1"/>
      <w:numFmt w:val="decimal"/>
      <w:lvlText w:val="%1."/>
      <w:lvlJc w:val="left"/>
      <w:pPr>
        <w:ind w:left="345" w:hanging="360"/>
      </w:pPr>
      <w:rPr>
        <w:rFonts w:hint="default"/>
      </w:rPr>
    </w:lvl>
    <w:lvl w:ilvl="1" w:tplc="20000019" w:tentative="1">
      <w:start w:val="1"/>
      <w:numFmt w:val="lowerLetter"/>
      <w:lvlText w:val="%2."/>
      <w:lvlJc w:val="left"/>
      <w:pPr>
        <w:ind w:left="1065" w:hanging="360"/>
      </w:pPr>
    </w:lvl>
    <w:lvl w:ilvl="2" w:tplc="2000001B" w:tentative="1">
      <w:start w:val="1"/>
      <w:numFmt w:val="lowerRoman"/>
      <w:lvlText w:val="%3."/>
      <w:lvlJc w:val="right"/>
      <w:pPr>
        <w:ind w:left="1785" w:hanging="180"/>
      </w:pPr>
    </w:lvl>
    <w:lvl w:ilvl="3" w:tplc="2000000F" w:tentative="1">
      <w:start w:val="1"/>
      <w:numFmt w:val="decimal"/>
      <w:lvlText w:val="%4."/>
      <w:lvlJc w:val="left"/>
      <w:pPr>
        <w:ind w:left="2505" w:hanging="360"/>
      </w:pPr>
    </w:lvl>
    <w:lvl w:ilvl="4" w:tplc="20000019" w:tentative="1">
      <w:start w:val="1"/>
      <w:numFmt w:val="lowerLetter"/>
      <w:lvlText w:val="%5."/>
      <w:lvlJc w:val="left"/>
      <w:pPr>
        <w:ind w:left="3225" w:hanging="360"/>
      </w:pPr>
    </w:lvl>
    <w:lvl w:ilvl="5" w:tplc="2000001B" w:tentative="1">
      <w:start w:val="1"/>
      <w:numFmt w:val="lowerRoman"/>
      <w:lvlText w:val="%6."/>
      <w:lvlJc w:val="right"/>
      <w:pPr>
        <w:ind w:left="3945" w:hanging="180"/>
      </w:pPr>
    </w:lvl>
    <w:lvl w:ilvl="6" w:tplc="2000000F" w:tentative="1">
      <w:start w:val="1"/>
      <w:numFmt w:val="decimal"/>
      <w:lvlText w:val="%7."/>
      <w:lvlJc w:val="left"/>
      <w:pPr>
        <w:ind w:left="4665" w:hanging="360"/>
      </w:pPr>
    </w:lvl>
    <w:lvl w:ilvl="7" w:tplc="20000019" w:tentative="1">
      <w:start w:val="1"/>
      <w:numFmt w:val="lowerLetter"/>
      <w:lvlText w:val="%8."/>
      <w:lvlJc w:val="left"/>
      <w:pPr>
        <w:ind w:left="5385" w:hanging="360"/>
      </w:pPr>
    </w:lvl>
    <w:lvl w:ilvl="8" w:tplc="2000001B" w:tentative="1">
      <w:start w:val="1"/>
      <w:numFmt w:val="lowerRoman"/>
      <w:lvlText w:val="%9."/>
      <w:lvlJc w:val="right"/>
      <w:pPr>
        <w:ind w:left="6105" w:hanging="180"/>
      </w:pPr>
    </w:lvl>
  </w:abstractNum>
  <w:abstractNum w:abstractNumId="14" w15:restartNumberingAfterBreak="0">
    <w:nsid w:val="6936197C"/>
    <w:multiLevelType w:val="hybridMultilevel"/>
    <w:tmpl w:val="DF207A4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6CFF3CC9"/>
    <w:multiLevelType w:val="multilevel"/>
    <w:tmpl w:val="686A3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D5060B5"/>
    <w:multiLevelType w:val="hybridMultilevel"/>
    <w:tmpl w:val="77C2EAFE"/>
    <w:lvl w:ilvl="0" w:tplc="A8E60806">
      <w:start w:val="1"/>
      <w:numFmt w:val="decimal"/>
      <w:lvlText w:val="%1."/>
      <w:lvlJc w:val="left"/>
      <w:pPr>
        <w:ind w:left="345"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6EB320FA"/>
    <w:multiLevelType w:val="multilevel"/>
    <w:tmpl w:val="983E1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4F09EA"/>
    <w:multiLevelType w:val="hybridMultilevel"/>
    <w:tmpl w:val="2E943A16"/>
    <w:lvl w:ilvl="0" w:tplc="A8E60806">
      <w:start w:val="1"/>
      <w:numFmt w:val="decimal"/>
      <w:lvlText w:val="%1."/>
      <w:lvlJc w:val="left"/>
      <w:pPr>
        <w:ind w:left="345"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70036924"/>
    <w:multiLevelType w:val="multilevel"/>
    <w:tmpl w:val="C8307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63777CB"/>
    <w:multiLevelType w:val="multilevel"/>
    <w:tmpl w:val="DD2C9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3E67AF"/>
    <w:multiLevelType w:val="hybridMultilevel"/>
    <w:tmpl w:val="B0F082CC"/>
    <w:lvl w:ilvl="0" w:tplc="200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28807389">
    <w:abstractNumId w:val="13"/>
  </w:num>
  <w:num w:numId="2" w16cid:durableId="225381545">
    <w:abstractNumId w:val="16"/>
  </w:num>
  <w:num w:numId="3" w16cid:durableId="972254287">
    <w:abstractNumId w:val="18"/>
  </w:num>
  <w:num w:numId="4" w16cid:durableId="1980718377">
    <w:abstractNumId w:val="4"/>
  </w:num>
  <w:num w:numId="5" w16cid:durableId="193688131">
    <w:abstractNumId w:val="1"/>
  </w:num>
  <w:num w:numId="6" w16cid:durableId="1255825629">
    <w:abstractNumId w:val="0"/>
  </w:num>
  <w:num w:numId="7" w16cid:durableId="555943606">
    <w:abstractNumId w:val="11"/>
  </w:num>
  <w:num w:numId="8" w16cid:durableId="1945068039">
    <w:abstractNumId w:val="14"/>
  </w:num>
  <w:num w:numId="9" w16cid:durableId="1650356061">
    <w:abstractNumId w:val="3"/>
  </w:num>
  <w:num w:numId="10" w16cid:durableId="2058889347">
    <w:abstractNumId w:val="12"/>
  </w:num>
  <w:num w:numId="11" w16cid:durableId="1239902538">
    <w:abstractNumId w:val="9"/>
  </w:num>
  <w:num w:numId="12" w16cid:durableId="1943806250">
    <w:abstractNumId w:val="15"/>
  </w:num>
  <w:num w:numId="13" w16cid:durableId="872304685">
    <w:abstractNumId w:val="19"/>
  </w:num>
  <w:num w:numId="14" w16cid:durableId="2019624065">
    <w:abstractNumId w:val="2"/>
  </w:num>
  <w:num w:numId="15" w16cid:durableId="120155749">
    <w:abstractNumId w:val="10"/>
  </w:num>
  <w:num w:numId="16" w16cid:durableId="1627270058">
    <w:abstractNumId w:val="21"/>
  </w:num>
  <w:num w:numId="17" w16cid:durableId="469447801">
    <w:abstractNumId w:val="20"/>
  </w:num>
  <w:num w:numId="18" w16cid:durableId="1610120101">
    <w:abstractNumId w:val="8"/>
  </w:num>
  <w:num w:numId="19" w16cid:durableId="1809475097">
    <w:abstractNumId w:val="7"/>
  </w:num>
  <w:num w:numId="20" w16cid:durableId="1946182502">
    <w:abstractNumId w:val="17"/>
  </w:num>
  <w:num w:numId="21" w16cid:durableId="1484544100">
    <w:abstractNumId w:val="5"/>
  </w:num>
  <w:num w:numId="22" w16cid:durableId="109801740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1A28"/>
    <w:rsid w:val="000033BE"/>
    <w:rsid w:val="000137B2"/>
    <w:rsid w:val="00013F54"/>
    <w:rsid w:val="00047279"/>
    <w:rsid w:val="00047CB2"/>
    <w:rsid w:val="00065396"/>
    <w:rsid w:val="00065C87"/>
    <w:rsid w:val="0008206E"/>
    <w:rsid w:val="0008643B"/>
    <w:rsid w:val="00092B43"/>
    <w:rsid w:val="000A2FB1"/>
    <w:rsid w:val="000A4A85"/>
    <w:rsid w:val="000B2C2D"/>
    <w:rsid w:val="000B41C3"/>
    <w:rsid w:val="000C3F2F"/>
    <w:rsid w:val="000D0A57"/>
    <w:rsid w:val="000F6597"/>
    <w:rsid w:val="00104C9F"/>
    <w:rsid w:val="00123C9A"/>
    <w:rsid w:val="001270B3"/>
    <w:rsid w:val="00170CFB"/>
    <w:rsid w:val="00176340"/>
    <w:rsid w:val="001A7468"/>
    <w:rsid w:val="001B0E65"/>
    <w:rsid w:val="001B5514"/>
    <w:rsid w:val="001E4AF1"/>
    <w:rsid w:val="00227F7D"/>
    <w:rsid w:val="0023639C"/>
    <w:rsid w:val="002401A3"/>
    <w:rsid w:val="002413EE"/>
    <w:rsid w:val="0025622A"/>
    <w:rsid w:val="002F01C9"/>
    <w:rsid w:val="002F3FDE"/>
    <w:rsid w:val="002F4A5B"/>
    <w:rsid w:val="00334056"/>
    <w:rsid w:val="00371949"/>
    <w:rsid w:val="00377EE4"/>
    <w:rsid w:val="00386E7C"/>
    <w:rsid w:val="003A6018"/>
    <w:rsid w:val="003C46DD"/>
    <w:rsid w:val="003D07C6"/>
    <w:rsid w:val="003D530A"/>
    <w:rsid w:val="0040143F"/>
    <w:rsid w:val="004242BB"/>
    <w:rsid w:val="004653E4"/>
    <w:rsid w:val="004C5533"/>
    <w:rsid w:val="004E20B4"/>
    <w:rsid w:val="00533D68"/>
    <w:rsid w:val="00555C61"/>
    <w:rsid w:val="00570BE6"/>
    <w:rsid w:val="0058678E"/>
    <w:rsid w:val="00590789"/>
    <w:rsid w:val="005C47CF"/>
    <w:rsid w:val="005C4BD5"/>
    <w:rsid w:val="005D57C2"/>
    <w:rsid w:val="00604C4B"/>
    <w:rsid w:val="00611291"/>
    <w:rsid w:val="0065221F"/>
    <w:rsid w:val="006A17B0"/>
    <w:rsid w:val="006A58D8"/>
    <w:rsid w:val="006A67CF"/>
    <w:rsid w:val="006C15A2"/>
    <w:rsid w:val="006D69DA"/>
    <w:rsid w:val="006F6E58"/>
    <w:rsid w:val="0071291C"/>
    <w:rsid w:val="00725065"/>
    <w:rsid w:val="0075061D"/>
    <w:rsid w:val="007811D6"/>
    <w:rsid w:val="00786D1D"/>
    <w:rsid w:val="007A005C"/>
    <w:rsid w:val="007D3293"/>
    <w:rsid w:val="007F42F7"/>
    <w:rsid w:val="007F7C2A"/>
    <w:rsid w:val="00800499"/>
    <w:rsid w:val="00827CE2"/>
    <w:rsid w:val="00891587"/>
    <w:rsid w:val="008962C2"/>
    <w:rsid w:val="00897A8C"/>
    <w:rsid w:val="008C1A28"/>
    <w:rsid w:val="00900FCD"/>
    <w:rsid w:val="009011D4"/>
    <w:rsid w:val="009430E3"/>
    <w:rsid w:val="009465D6"/>
    <w:rsid w:val="00961DCE"/>
    <w:rsid w:val="00971774"/>
    <w:rsid w:val="009B3E23"/>
    <w:rsid w:val="009C76D1"/>
    <w:rsid w:val="009D4153"/>
    <w:rsid w:val="009E3267"/>
    <w:rsid w:val="009E4D5D"/>
    <w:rsid w:val="009E6CF7"/>
    <w:rsid w:val="009F46FC"/>
    <w:rsid w:val="00A16AD3"/>
    <w:rsid w:val="00A53846"/>
    <w:rsid w:val="00A55672"/>
    <w:rsid w:val="00A757E7"/>
    <w:rsid w:val="00A806A1"/>
    <w:rsid w:val="00A944D9"/>
    <w:rsid w:val="00A94885"/>
    <w:rsid w:val="00AD0A70"/>
    <w:rsid w:val="00B10AAF"/>
    <w:rsid w:val="00B36262"/>
    <w:rsid w:val="00B52369"/>
    <w:rsid w:val="00B52B06"/>
    <w:rsid w:val="00B60A42"/>
    <w:rsid w:val="00B60D91"/>
    <w:rsid w:val="00B63A96"/>
    <w:rsid w:val="00B91CF4"/>
    <w:rsid w:val="00BA1922"/>
    <w:rsid w:val="00BB0BF4"/>
    <w:rsid w:val="00BE4704"/>
    <w:rsid w:val="00BF2C20"/>
    <w:rsid w:val="00BF4D24"/>
    <w:rsid w:val="00C266E7"/>
    <w:rsid w:val="00C42371"/>
    <w:rsid w:val="00C471D1"/>
    <w:rsid w:val="00C61EB4"/>
    <w:rsid w:val="00C865F4"/>
    <w:rsid w:val="00CA5724"/>
    <w:rsid w:val="00CB5890"/>
    <w:rsid w:val="00CC1984"/>
    <w:rsid w:val="00CF7D77"/>
    <w:rsid w:val="00D23646"/>
    <w:rsid w:val="00D406DF"/>
    <w:rsid w:val="00D51526"/>
    <w:rsid w:val="00DC73F9"/>
    <w:rsid w:val="00DD1107"/>
    <w:rsid w:val="00E275DD"/>
    <w:rsid w:val="00E424ED"/>
    <w:rsid w:val="00EB3D2A"/>
    <w:rsid w:val="00ED7FB6"/>
    <w:rsid w:val="00EE271F"/>
    <w:rsid w:val="00F0686F"/>
    <w:rsid w:val="00F1179E"/>
    <w:rsid w:val="00F23E75"/>
    <w:rsid w:val="00F23E98"/>
    <w:rsid w:val="00F4692A"/>
    <w:rsid w:val="00F61A23"/>
    <w:rsid w:val="00F62D6C"/>
    <w:rsid w:val="00FB6D7E"/>
    <w:rsid w:val="00FD06DB"/>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B89D09"/>
  <w15:docId w15:val="{E2B3D241-66BC-4654-8A3F-82DB06FB0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E" w:eastAsia="en-S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3F2F"/>
    <w:pPr>
      <w:numPr>
        <w:ilvl w:val="1"/>
      </w:numPr>
      <w:spacing w:after="120" w:line="290" w:lineRule="auto"/>
      <w:ind w:left="11" w:hanging="11"/>
    </w:pPr>
    <w:rPr>
      <w:rFonts w:ascii="Arial" w:eastAsia="Times New Roman" w:hAnsi="Arial" w:cs="Arial"/>
      <w:color w:val="061F57"/>
    </w:rPr>
  </w:style>
  <w:style w:type="paragraph" w:styleId="Rubrik1">
    <w:name w:val="heading 1"/>
    <w:basedOn w:val="Normal"/>
    <w:next w:val="Normal"/>
    <w:link w:val="Rubrik1Char"/>
    <w:uiPriority w:val="9"/>
    <w:qFormat/>
    <w:rsid w:val="00D51526"/>
    <w:pPr>
      <w:outlineLvl w:val="0"/>
    </w:pPr>
    <w:rPr>
      <w:sz w:val="52"/>
      <w:szCs w:val="52"/>
    </w:rPr>
  </w:style>
  <w:style w:type="paragraph" w:styleId="Rubrik2">
    <w:name w:val="heading 2"/>
    <w:basedOn w:val="Underrubrik"/>
    <w:next w:val="Normal"/>
    <w:link w:val="Rubrik2Char"/>
    <w:uiPriority w:val="9"/>
    <w:unhideWhenUsed/>
    <w:qFormat/>
    <w:rsid w:val="00B60A42"/>
    <w:pPr>
      <w:outlineLvl w:val="1"/>
    </w:pPr>
    <w:rPr>
      <w:sz w:val="32"/>
      <w:szCs w:val="32"/>
    </w:rPr>
  </w:style>
  <w:style w:type="paragraph" w:styleId="Rubrik3">
    <w:name w:val="heading 3"/>
    <w:basedOn w:val="Normal"/>
    <w:next w:val="Normal"/>
    <w:link w:val="Rubrik3Char"/>
    <w:uiPriority w:val="9"/>
    <w:unhideWhenUsed/>
    <w:qFormat/>
    <w:rsid w:val="007F7C2A"/>
    <w:pPr>
      <w:keepNext/>
      <w:keepLines/>
      <w:spacing w:before="120"/>
      <w:outlineLvl w:val="2"/>
    </w:pPr>
    <w:rPr>
      <w:rFonts w:eastAsiaTheme="majorEastAsia"/>
      <w:b/>
      <w:bCs/>
      <w:color w:val="0A2F40" w:themeColor="accent1" w:themeShade="7F"/>
      <w:sz w:val="28"/>
      <w:szCs w:val="2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link w:val="Rubrik1"/>
    <w:uiPriority w:val="9"/>
    <w:rsid w:val="00D51526"/>
    <w:rPr>
      <w:rFonts w:ascii="Arial" w:hAnsi="Arial" w:cs="Arial"/>
      <w:color w:val="061F57"/>
      <w:spacing w:val="15"/>
      <w:sz w:val="52"/>
      <w:szCs w:val="52"/>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ellrutnt">
    <w:name w:val="Table Grid"/>
    <w:basedOn w:val="Normaltabell"/>
    <w:uiPriority w:val="39"/>
    <w:rsid w:val="00604C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nderrubrik">
    <w:name w:val="Subtitle"/>
    <w:basedOn w:val="Normal"/>
    <w:next w:val="Normal"/>
    <w:link w:val="UnderrubrikChar"/>
    <w:uiPriority w:val="11"/>
    <w:qFormat/>
    <w:rsid w:val="006F6E58"/>
    <w:pPr>
      <w:spacing w:after="160"/>
      <w:ind w:left="10" w:hanging="10"/>
    </w:pPr>
    <w:rPr>
      <w:color w:val="5A5A5A" w:themeColor="text1" w:themeTint="A5"/>
      <w:sz w:val="20"/>
      <w:szCs w:val="20"/>
    </w:rPr>
  </w:style>
  <w:style w:type="character" w:customStyle="1" w:styleId="UnderrubrikChar">
    <w:name w:val="Underrubrik Char"/>
    <w:basedOn w:val="Standardstycketeckensnitt"/>
    <w:link w:val="Underrubrik"/>
    <w:uiPriority w:val="11"/>
    <w:rsid w:val="006F6E58"/>
    <w:rPr>
      <w:rFonts w:ascii="Arial" w:hAnsi="Arial" w:cs="Arial"/>
      <w:color w:val="5A5A5A" w:themeColor="text1" w:themeTint="A5"/>
      <w:spacing w:val="15"/>
      <w:sz w:val="20"/>
      <w:szCs w:val="20"/>
      <w:lang w:val="sv-SE"/>
    </w:rPr>
  </w:style>
  <w:style w:type="paragraph" w:styleId="Rubrik">
    <w:name w:val="Title"/>
    <w:basedOn w:val="Normal"/>
    <w:next w:val="Normal"/>
    <w:link w:val="RubrikChar"/>
    <w:uiPriority w:val="10"/>
    <w:qFormat/>
    <w:rsid w:val="006F6E58"/>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RubrikChar">
    <w:name w:val="Rubrik Char"/>
    <w:basedOn w:val="Standardstycketeckensnitt"/>
    <w:link w:val="Rubrik"/>
    <w:uiPriority w:val="10"/>
    <w:rsid w:val="006F6E58"/>
    <w:rPr>
      <w:rFonts w:asciiTheme="majorHAnsi" w:eastAsiaTheme="majorEastAsia" w:hAnsiTheme="majorHAnsi" w:cstheme="majorBidi"/>
      <w:spacing w:val="-10"/>
      <w:kern w:val="28"/>
      <w:sz w:val="56"/>
      <w:szCs w:val="56"/>
      <w:lang w:val="sv-SE"/>
    </w:rPr>
  </w:style>
  <w:style w:type="paragraph" w:styleId="Liststycke">
    <w:name w:val="List Paragraph"/>
    <w:basedOn w:val="Normal"/>
    <w:uiPriority w:val="34"/>
    <w:qFormat/>
    <w:rsid w:val="000B41C3"/>
    <w:pPr>
      <w:ind w:left="720"/>
      <w:contextualSpacing/>
    </w:pPr>
  </w:style>
  <w:style w:type="character" w:styleId="Hyperlnk">
    <w:name w:val="Hyperlink"/>
    <w:basedOn w:val="Standardstycketeckensnitt"/>
    <w:uiPriority w:val="99"/>
    <w:unhideWhenUsed/>
    <w:rsid w:val="006A58D8"/>
    <w:rPr>
      <w:color w:val="467886" w:themeColor="hyperlink"/>
      <w:u w:val="single"/>
    </w:rPr>
  </w:style>
  <w:style w:type="character" w:styleId="Olstomnmnande">
    <w:name w:val="Unresolved Mention"/>
    <w:basedOn w:val="Standardstycketeckensnitt"/>
    <w:uiPriority w:val="99"/>
    <w:semiHidden/>
    <w:unhideWhenUsed/>
    <w:rsid w:val="006A58D8"/>
    <w:rPr>
      <w:color w:val="605E5C"/>
      <w:shd w:val="clear" w:color="auto" w:fill="E1DFDD"/>
    </w:rPr>
  </w:style>
  <w:style w:type="paragraph" w:customStyle="1" w:styleId="Kodstycke">
    <w:name w:val="Kodstycke"/>
    <w:basedOn w:val="Normal"/>
    <w:link w:val="KodstyckeChar"/>
    <w:qFormat/>
    <w:rsid w:val="00013F54"/>
    <w:pPr>
      <w:pBdr>
        <w:top w:val="single" w:sz="2" w:space="1" w:color="auto"/>
        <w:left w:val="single" w:sz="2" w:space="4" w:color="auto"/>
        <w:bottom w:val="single" w:sz="2" w:space="1" w:color="auto"/>
        <w:right w:val="single" w:sz="2" w:space="4" w:color="auto"/>
      </w:pBdr>
      <w:shd w:val="pct10" w:color="auto" w:fill="auto"/>
      <w:tabs>
        <w:tab w:val="left" w:pos="1526"/>
      </w:tabs>
      <w:spacing w:before="20" w:after="20"/>
    </w:pPr>
    <w:rPr>
      <w:rFonts w:ascii="Consolas" w:hAnsi="Consolas"/>
      <w:color w:val="156082" w:themeColor="accent1"/>
      <w:sz w:val="20"/>
      <w:szCs w:val="20"/>
    </w:rPr>
  </w:style>
  <w:style w:type="character" w:customStyle="1" w:styleId="KodstyckeChar">
    <w:name w:val="Kodstycke Char"/>
    <w:basedOn w:val="Standardstycketeckensnitt"/>
    <w:link w:val="Kodstycke"/>
    <w:rsid w:val="00013F54"/>
    <w:rPr>
      <w:rFonts w:ascii="Consolas" w:hAnsi="Consolas" w:cs="Arial"/>
      <w:color w:val="156082" w:themeColor="accent1"/>
      <w:spacing w:val="15"/>
      <w:sz w:val="20"/>
      <w:szCs w:val="20"/>
      <w:shd w:val="pct10" w:color="auto" w:fill="auto"/>
      <w:lang w:val="en-SE"/>
    </w:rPr>
  </w:style>
  <w:style w:type="paragraph" w:customStyle="1" w:styleId="Bildtext">
    <w:name w:val="Bildtext"/>
    <w:basedOn w:val="Underrubrik"/>
    <w:link w:val="BildtextChar"/>
    <w:qFormat/>
    <w:rsid w:val="00B60A42"/>
    <w:pPr>
      <w:ind w:left="0" w:firstLine="0"/>
    </w:pPr>
  </w:style>
  <w:style w:type="character" w:customStyle="1" w:styleId="BildtextChar">
    <w:name w:val="Bildtext Char"/>
    <w:basedOn w:val="UnderrubrikChar"/>
    <w:link w:val="Bildtext"/>
    <w:rsid w:val="00B60A42"/>
    <w:rPr>
      <w:rFonts w:ascii="Arial" w:hAnsi="Arial" w:cs="Arial"/>
      <w:color w:val="5A5A5A" w:themeColor="text1" w:themeTint="A5"/>
      <w:spacing w:val="15"/>
      <w:sz w:val="20"/>
      <w:szCs w:val="20"/>
      <w:lang w:val="sv-SE"/>
    </w:rPr>
  </w:style>
  <w:style w:type="character" w:customStyle="1" w:styleId="Rubrik2Char">
    <w:name w:val="Rubrik 2 Char"/>
    <w:basedOn w:val="Standardstycketeckensnitt"/>
    <w:link w:val="Rubrik2"/>
    <w:uiPriority w:val="9"/>
    <w:rsid w:val="00B60A42"/>
    <w:rPr>
      <w:rFonts w:ascii="Arial" w:hAnsi="Arial" w:cs="Arial"/>
      <w:color w:val="5A5A5A" w:themeColor="text1" w:themeTint="A5"/>
      <w:spacing w:val="15"/>
      <w:sz w:val="32"/>
      <w:szCs w:val="32"/>
    </w:rPr>
  </w:style>
  <w:style w:type="character" w:customStyle="1" w:styleId="Rubrik3Char">
    <w:name w:val="Rubrik 3 Char"/>
    <w:basedOn w:val="Standardstycketeckensnitt"/>
    <w:link w:val="Rubrik3"/>
    <w:uiPriority w:val="9"/>
    <w:rsid w:val="007F7C2A"/>
    <w:rPr>
      <w:rFonts w:ascii="Arial" w:eastAsiaTheme="majorEastAsia" w:hAnsi="Arial" w:cs="Arial"/>
      <w:b/>
      <w:bCs/>
      <w:color w:val="0A2F40" w:themeColor="accent1" w:themeShade="7F"/>
      <w:spacing w:val="15"/>
      <w:sz w:val="28"/>
      <w:szCs w:val="28"/>
      <w:lang w:val="en-SE"/>
    </w:rPr>
  </w:style>
  <w:style w:type="paragraph" w:customStyle="1" w:styleId="DokRubrik">
    <w:name w:val="DokRubrik"/>
    <w:basedOn w:val="Normal"/>
    <w:link w:val="DokRubrikChar"/>
    <w:qFormat/>
    <w:rsid w:val="009E4D5D"/>
    <w:rPr>
      <w:rFonts w:ascii="Calibri" w:hAnsi="Calibri" w:cs="Calibri"/>
      <w:sz w:val="52"/>
      <w:szCs w:val="52"/>
      <w:lang w:val="en-US"/>
    </w:rPr>
  </w:style>
  <w:style w:type="character" w:customStyle="1" w:styleId="DokRubrikChar">
    <w:name w:val="DokRubrik Char"/>
    <w:basedOn w:val="Standardstycketeckensnitt"/>
    <w:link w:val="DokRubrik"/>
    <w:rsid w:val="009E4D5D"/>
    <w:rPr>
      <w:rFonts w:ascii="Calibri" w:hAnsi="Calibri" w:cs="Calibri"/>
      <w:color w:val="061F57"/>
      <w:spacing w:val="15"/>
      <w:sz w:val="52"/>
      <w:szCs w:val="52"/>
      <w:lang w:val="en-US"/>
    </w:rPr>
  </w:style>
  <w:style w:type="paragraph" w:customStyle="1" w:styleId="DokDatum">
    <w:name w:val="DokDatum"/>
    <w:basedOn w:val="Normal"/>
    <w:link w:val="DokDatumChar"/>
    <w:qFormat/>
    <w:rsid w:val="009E4D5D"/>
    <w:rPr>
      <w:rFonts w:ascii="Calibri" w:hAnsi="Calibri" w:cs="Calibri"/>
      <w:sz w:val="32"/>
      <w:szCs w:val="32"/>
    </w:rPr>
  </w:style>
  <w:style w:type="character" w:customStyle="1" w:styleId="DokDatumChar">
    <w:name w:val="DokDatum Char"/>
    <w:basedOn w:val="Standardstycketeckensnitt"/>
    <w:link w:val="DokDatum"/>
    <w:rsid w:val="009E4D5D"/>
    <w:rPr>
      <w:rFonts w:ascii="Calibri" w:hAnsi="Calibri" w:cs="Calibri"/>
      <w:color w:val="061F57"/>
      <w:spacing w:val="15"/>
      <w:sz w:val="32"/>
      <w:szCs w:val="32"/>
    </w:rPr>
  </w:style>
  <w:style w:type="paragraph" w:customStyle="1" w:styleId="DokInfo">
    <w:name w:val="DokInfo"/>
    <w:basedOn w:val="Normal"/>
    <w:link w:val="DokInfoChar"/>
    <w:qFormat/>
    <w:rsid w:val="009E4D5D"/>
    <w:rPr>
      <w:rFonts w:ascii="Calibri" w:hAnsi="Calibri" w:cs="Calibri"/>
      <w:sz w:val="28"/>
      <w:szCs w:val="28"/>
    </w:rPr>
  </w:style>
  <w:style w:type="character" w:customStyle="1" w:styleId="DokInfoChar">
    <w:name w:val="DokInfo Char"/>
    <w:basedOn w:val="Standardstycketeckensnitt"/>
    <w:link w:val="DokInfo"/>
    <w:rsid w:val="009E4D5D"/>
    <w:rPr>
      <w:rFonts w:ascii="Calibri" w:hAnsi="Calibri" w:cs="Calibri"/>
      <w:color w:val="061F57"/>
      <w:spacing w:val="15"/>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ltl\Documents\Anpassade%20Office-mallar\Format-mall-haf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5B795D-89BA-4D13-AF16-BA982B6398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Format-mall-hafte.dotx</Template>
  <TotalTime>0</TotalTime>
  <Pages>6</Pages>
  <Words>966</Words>
  <Characters>5507</Characters>
  <Application>Microsoft Office Word</Application>
  <DocSecurity>0</DocSecurity>
  <Lines>45</Lines>
  <Paragraphs>12</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Microsoft Word - JavaScript - Moduler.docx</vt:lpstr>
      <vt:lpstr>Microsoft Word - JavaScript - Moduler.docx</vt:lpstr>
    </vt:vector>
  </TitlesOfParts>
  <Company/>
  <LinksUpToDate>false</LinksUpToDate>
  <CharactersWithSpaces>6461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JavaScript - Moduler.docx</dc:title>
  <dc:subject/>
  <dc:creator>Anders Strömberg</dc:creator>
  <cp:keywords/>
  <cp:lastModifiedBy>Anders Strömberg</cp:lastModifiedBy>
  <cp:revision>2</cp:revision>
  <cp:lastPrinted>2026-09-24T18:00:00Z</cp:lastPrinted>
  <dcterms:created xsi:type="dcterms:W3CDTF">2026-10-01T13:15:00Z</dcterms:created>
  <dcterms:modified xsi:type="dcterms:W3CDTF">2026-10-01T13:15:00Z</dcterms:modified>
</cp:coreProperties>
</file>