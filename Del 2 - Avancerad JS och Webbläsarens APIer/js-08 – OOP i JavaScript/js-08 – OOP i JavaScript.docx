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61305" w14:textId="083A2D20" w:rsidR="00E42DF2" w:rsidRPr="00E42DF2" w:rsidRDefault="00604A75" w:rsidP="00E42DF2">
      <w:pPr>
        <w:rPr>
          <w:rStyle w:val="Rubrik1Char"/>
        </w:rPr>
      </w:pPr>
      <w:r>
        <w:rPr>
          <w:noProof/>
        </w:rPr>
        <w:drawing>
          <wp:anchor distT="0" distB="0" distL="114300" distR="114300" simplePos="0" relativeHeight="251684864" behindDoc="1" locked="0" layoutInCell="1" allowOverlap="1" wp14:anchorId="636ABA90" wp14:editId="19B944EB">
            <wp:simplePos x="0" y="0"/>
            <wp:positionH relativeFrom="page">
              <wp:align>left</wp:align>
            </wp:positionH>
            <wp:positionV relativeFrom="paragraph">
              <wp:posOffset>-36830</wp:posOffset>
            </wp:positionV>
            <wp:extent cx="7717936" cy="6665595"/>
            <wp:effectExtent l="0" t="0" r="0" b="1905"/>
            <wp:wrapNone/>
            <wp:docPr id="66197833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78339" name="Bildobjekt 661978339"/>
                    <pic:cNvPicPr/>
                  </pic:nvPicPr>
                  <pic:blipFill rotWithShape="1">
                    <a:blip r:embed="rId8">
                      <a:extLst>
                        <a:ext uri="{28A0092B-C50C-407E-A947-70E740481C1C}">
                          <a14:useLocalDpi xmlns:a14="http://schemas.microsoft.com/office/drawing/2010/main" val="0"/>
                        </a:ext>
                      </a:extLst>
                    </a:blip>
                    <a:srcRect l="17708"/>
                    <a:stretch>
                      <a:fillRect/>
                    </a:stretch>
                  </pic:blipFill>
                  <pic:spPr bwMode="auto">
                    <a:xfrm>
                      <a:off x="0" y="0"/>
                      <a:ext cx="7717936" cy="666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8BBA29A"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0B46DC82">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722B6D19" w14:textId="77777777" w:rsidR="00B91CF4" w:rsidRPr="009B3E23" w:rsidRDefault="004E20B4" w:rsidP="00E42DF2">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722B6D19" w14:textId="77777777" w:rsidR="00B91CF4" w:rsidRPr="009B3E23" w:rsidRDefault="004E20B4" w:rsidP="00E42DF2">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33FFB382">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D894D57"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7021DC68" w14:textId="7E8DD64D" w:rsidR="009E4D5D" w:rsidRDefault="00971774" w:rsidP="00E42DF2">
                            <w:pPr>
                              <w:pStyle w:val="DokRubrik"/>
                            </w:pPr>
                            <w:r w:rsidRPr="009B3E23">
                              <w:t>JavaScript-0</w:t>
                            </w:r>
                            <w:r w:rsidR="00412687">
                              <w:t>8</w:t>
                            </w:r>
                          </w:p>
                          <w:p w14:paraId="5E116FED" w14:textId="160EFEC3" w:rsidR="00971774" w:rsidRPr="009B3E23" w:rsidRDefault="00412687" w:rsidP="00E42DF2">
                            <w:pPr>
                              <w:pStyle w:val="DokRubrik"/>
                            </w:pPr>
                            <w:r>
                              <w:t>OOP I JavaScript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7021DC68" w14:textId="7E8DD64D" w:rsidR="009E4D5D" w:rsidRDefault="00971774" w:rsidP="00E42DF2">
                      <w:pPr>
                        <w:pStyle w:val="DokRubrik"/>
                      </w:pPr>
                      <w:r w:rsidRPr="009B3E23">
                        <w:t>JavaScript-0</w:t>
                      </w:r>
                      <w:r w:rsidR="00412687">
                        <w:t>8</w:t>
                      </w:r>
                    </w:p>
                    <w:p w14:paraId="5E116FED" w14:textId="160EFEC3" w:rsidR="00971774" w:rsidRPr="009B3E23" w:rsidRDefault="00412687" w:rsidP="00E42DF2">
                      <w:pPr>
                        <w:pStyle w:val="DokRubrik"/>
                      </w:pPr>
                      <w:r>
                        <w:t>OOP I JavaScript</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54AB7D3" w14:textId="77777777" w:rsidR="00971774" w:rsidRPr="009B3E23" w:rsidRDefault="00971774" w:rsidP="00E42DF2">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354AB7D3" w14:textId="77777777" w:rsidR="00971774" w:rsidRPr="009B3E23" w:rsidRDefault="00971774" w:rsidP="00E42DF2">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BB6425E"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1E99B1EA" w14:textId="77777777" w:rsidR="00047CB2" w:rsidRPr="00065C87" w:rsidRDefault="00000000" w:rsidP="00E42DF2">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1F551A72" w14:textId="77777777" w:rsidR="00047CB2" w:rsidRPr="00065C87" w:rsidRDefault="00000000" w:rsidP="00E42DF2">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801287B" w14:textId="77777777" w:rsidR="00047CB2" w:rsidRPr="00065C87" w:rsidRDefault="00000000" w:rsidP="00E42DF2">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42349DAB" w14:textId="77777777" w:rsidR="00047CB2" w:rsidRPr="00065C87" w:rsidRDefault="00000000" w:rsidP="00E42DF2">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24EC094" w14:textId="77777777" w:rsidR="00047CB2" w:rsidRPr="00065C87" w:rsidRDefault="00000000" w:rsidP="00E42DF2">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7AD5F580" w14:textId="77777777" w:rsidR="00047CB2" w:rsidRPr="00065C87" w:rsidRDefault="00000000" w:rsidP="00E42DF2">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6BBF49D9" w14:textId="77777777" w:rsidR="00047CB2" w:rsidRPr="00065C87" w:rsidRDefault="00000000" w:rsidP="00E42DF2">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026E2F6C" w14:textId="77777777" w:rsidR="00047CB2" w:rsidRPr="00065C87" w:rsidRDefault="00000000" w:rsidP="00E42DF2">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0EEF89BD" w14:textId="77777777" w:rsidR="00047CB2" w:rsidRPr="00065C87" w:rsidRDefault="00000000" w:rsidP="00E42DF2">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5720A5E3" w14:textId="77777777" w:rsidR="00047CB2" w:rsidRPr="00065C87" w:rsidRDefault="00000000" w:rsidP="00E42DF2">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116E0801" w14:textId="77777777" w:rsidR="00047CB2" w:rsidRPr="00065C87" w:rsidRDefault="00000000" w:rsidP="00E42DF2">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3DD53EB0" w14:textId="77777777" w:rsidR="00047CB2" w:rsidRPr="00065C87" w:rsidRDefault="00000000" w:rsidP="00E42DF2">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06481BA9" w14:textId="77777777" w:rsidR="00047CB2" w:rsidRPr="00065C87" w:rsidRDefault="00000000" w:rsidP="00E42DF2">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6D71520B" w14:textId="77777777" w:rsidR="00047CB2" w:rsidRPr="00065C87" w:rsidRDefault="00000000" w:rsidP="00E42DF2">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E99B1EA" w14:textId="77777777" w:rsidR="00047CB2" w:rsidRPr="00065C87" w:rsidRDefault="00000000" w:rsidP="00E42DF2">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F551A72" w14:textId="77777777" w:rsidR="00047CB2" w:rsidRPr="00065C87" w:rsidRDefault="00000000" w:rsidP="00E42DF2">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801287B" w14:textId="77777777" w:rsidR="00047CB2" w:rsidRPr="00065C87" w:rsidRDefault="00000000" w:rsidP="00E42DF2">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42349DAB" w14:textId="77777777" w:rsidR="00047CB2" w:rsidRPr="00065C87" w:rsidRDefault="00000000" w:rsidP="00E42DF2">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24EC094" w14:textId="77777777" w:rsidR="00047CB2" w:rsidRPr="00065C87" w:rsidRDefault="00000000" w:rsidP="00E42DF2">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AD5F580" w14:textId="77777777" w:rsidR="00047CB2" w:rsidRPr="00065C87" w:rsidRDefault="00000000" w:rsidP="00E42DF2">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BBF49D9" w14:textId="77777777" w:rsidR="00047CB2" w:rsidRPr="00065C87" w:rsidRDefault="00000000" w:rsidP="00E42DF2">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26E2F6C" w14:textId="77777777" w:rsidR="00047CB2" w:rsidRPr="00065C87" w:rsidRDefault="00000000" w:rsidP="00E42DF2">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EEF89BD" w14:textId="77777777" w:rsidR="00047CB2" w:rsidRPr="00065C87" w:rsidRDefault="00000000" w:rsidP="00E42DF2">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720A5E3" w14:textId="77777777" w:rsidR="00047CB2" w:rsidRPr="00065C87" w:rsidRDefault="00000000" w:rsidP="00E42DF2">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16E0801" w14:textId="77777777" w:rsidR="00047CB2" w:rsidRPr="00065C87" w:rsidRDefault="00000000" w:rsidP="00E42DF2">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DD53EB0" w14:textId="77777777" w:rsidR="00047CB2" w:rsidRPr="00065C87" w:rsidRDefault="00000000" w:rsidP="00E42DF2">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6481BA9" w14:textId="77777777" w:rsidR="00047CB2" w:rsidRPr="00065C87" w:rsidRDefault="00000000" w:rsidP="00E42DF2">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D71520B" w14:textId="77777777" w:rsidR="00047CB2" w:rsidRPr="00065C87" w:rsidRDefault="00000000" w:rsidP="00E42DF2">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73491"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5DA5D347" w14:textId="77777777" w:rsidR="000F6597" w:rsidRPr="000F6597" w:rsidRDefault="000F6597" w:rsidP="00E42DF2">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5DA5D347" w14:textId="77777777" w:rsidR="000F6597" w:rsidRPr="000F6597" w:rsidRDefault="000F6597" w:rsidP="00E42DF2">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3AE1C9A4">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r w:rsidR="00E42DF2" w:rsidRPr="00E42DF2">
        <w:rPr>
          <w:rStyle w:val="Rubrik1Char"/>
        </w:rPr>
        <w:lastRenderedPageBreak/>
        <w:t>OOP i JavaScript</w:t>
      </w:r>
    </w:p>
    <w:p w14:paraId="0AE473B2" w14:textId="77777777" w:rsidR="00E42DF2" w:rsidRPr="00E42DF2" w:rsidRDefault="00E42DF2" w:rsidP="00E42DF2">
      <w:r w:rsidRPr="00E42DF2">
        <w:t>När man skriver kod i JavaScript börjar man ofta med lösa funktioner och variabler, det som också brukar kallas för procedurell programmering. Det är ett alldeles utmärkt sätt att skriva kod när man har korta skript som inte ska göra särskilt mycket. Ska man däremot skriva lite större system som till exempel ett spel, en admin-panel eller en webbshop, blir det snabbt rörigt och ostrukturerat att skriva på det sättet. Objektorienterad programmering (OOP) handlar om att samla ihop relaterade variabler (data) och funktioner (beteenden) på ett och samma ställe. Detta ställe kallar vi för ett Objekt.</w:t>
      </w:r>
    </w:p>
    <w:p w14:paraId="79373513" w14:textId="77777777" w:rsidR="00E42DF2" w:rsidRPr="00216BE3" w:rsidRDefault="00E42DF2" w:rsidP="00E42DF2">
      <w:pPr>
        <w:pStyle w:val="Underrubrik"/>
        <w:rPr>
          <w:lang w:val="en-SE"/>
        </w:rPr>
      </w:pPr>
      <w:r>
        <w:rPr>
          <w:lang w:val="en-SE"/>
        </w:rPr>
        <w:pict w14:anchorId="08B6859D">
          <v:rect id="_x0000_i1025" style="width:0;height:1.5pt" o:hralign="center" o:hrstd="t" o:hr="t" fillcolor="#a0a0a0" stroked="f"/>
        </w:pict>
      </w:r>
    </w:p>
    <w:p w14:paraId="55FC09B2" w14:textId="77777777" w:rsidR="00E42DF2" w:rsidRPr="00C52465" w:rsidRDefault="00E42DF2" w:rsidP="00E42DF2">
      <w:pPr>
        <w:pStyle w:val="Rubrik2"/>
      </w:pPr>
      <w:r w:rsidRPr="00C52465">
        <w:t>Ett objekt</w:t>
      </w:r>
    </w:p>
    <w:p w14:paraId="410CCBCE" w14:textId="77777777" w:rsidR="00E42DF2" w:rsidRPr="00C52465" w:rsidRDefault="00E42DF2" w:rsidP="00E42DF2">
      <w:r w:rsidRPr="00C52465">
        <w:t>Ett sätt att skapa objekt i JavaScript är med hjälp av måsvingar { och }. Det kallas för att skapa en objektliteral. Literal betyder ungefär ett fast värde eller ett utskrivet värde. Det kan se ut som i bild 1 nedan.</w:t>
      </w:r>
    </w:p>
    <w:tbl>
      <w:tblPr>
        <w:tblStyle w:val="Tabellrutnt"/>
        <w:tblW w:w="0" w:type="auto"/>
        <w:tblInd w:w="-5" w:type="dxa"/>
        <w:shd w:val="clear" w:color="auto" w:fill="E8E8E8" w:themeFill="background2"/>
        <w:tblLook w:val="04A0" w:firstRow="1" w:lastRow="0" w:firstColumn="1" w:lastColumn="0" w:noHBand="0" w:noVBand="1"/>
      </w:tblPr>
      <w:tblGrid>
        <w:gridCol w:w="10022"/>
      </w:tblGrid>
      <w:tr w:rsidR="00E42DF2" w:rsidRPr="00C52465" w14:paraId="5E1F8BBB" w14:textId="77777777" w:rsidTr="00472773">
        <w:tc>
          <w:tcPr>
            <w:tcW w:w="10022" w:type="dxa"/>
            <w:shd w:val="clear" w:color="auto" w:fill="E8E8E8" w:themeFill="background2"/>
          </w:tcPr>
          <w:p w14:paraId="22F36505" w14:textId="77777777" w:rsidR="00E42DF2" w:rsidRPr="00C52465" w:rsidRDefault="00E42DF2" w:rsidP="00E42DF2">
            <w:pPr>
              <w:pStyle w:val="Kodstycke"/>
            </w:pPr>
            <w:r w:rsidRPr="00C52465">
              <w:t>const bil = {</w:t>
            </w:r>
          </w:p>
          <w:p w14:paraId="6E7739B8" w14:textId="77777777" w:rsidR="00E42DF2" w:rsidRPr="00C52465" w:rsidRDefault="00E42DF2" w:rsidP="00E42DF2">
            <w:pPr>
              <w:pStyle w:val="Kodstycke"/>
            </w:pPr>
            <w:r w:rsidRPr="00C52465">
              <w:t xml:space="preserve">  marke: "Volvo", // Egenskap</w:t>
            </w:r>
          </w:p>
          <w:p w14:paraId="6EEE3DEE" w14:textId="77777777" w:rsidR="00E42DF2" w:rsidRPr="00C52465" w:rsidRDefault="00E42DF2" w:rsidP="00E42DF2">
            <w:pPr>
              <w:pStyle w:val="Kodstycke"/>
            </w:pPr>
            <w:r w:rsidRPr="00C52465">
              <w:t xml:space="preserve">  farg: "röd", // Egenskap</w:t>
            </w:r>
          </w:p>
          <w:p w14:paraId="44CAB77E" w14:textId="77777777" w:rsidR="00E42DF2" w:rsidRPr="00C52465" w:rsidRDefault="00E42DF2" w:rsidP="00E42DF2">
            <w:pPr>
              <w:pStyle w:val="Kodstycke"/>
            </w:pPr>
            <w:r w:rsidRPr="00C52465">
              <w:t xml:space="preserve">  hastighet: 0,       // Egenskap</w:t>
            </w:r>
          </w:p>
          <w:p w14:paraId="2FEE2322" w14:textId="77777777" w:rsidR="00E42DF2" w:rsidRPr="00C52465" w:rsidRDefault="00E42DF2" w:rsidP="00E42DF2">
            <w:pPr>
              <w:pStyle w:val="Kodstycke"/>
            </w:pPr>
          </w:p>
          <w:p w14:paraId="5DC69855" w14:textId="77777777" w:rsidR="00E42DF2" w:rsidRPr="00C52465" w:rsidRDefault="00E42DF2" w:rsidP="00E42DF2">
            <w:pPr>
              <w:pStyle w:val="Kodstycke"/>
            </w:pPr>
            <w:r w:rsidRPr="00C52465">
              <w:t xml:space="preserve">  // Metod (en funktion inuti ett objekt)</w:t>
            </w:r>
          </w:p>
          <w:p w14:paraId="26CECB93" w14:textId="77777777" w:rsidR="00E42DF2" w:rsidRPr="00C52465" w:rsidRDefault="00E42DF2" w:rsidP="00E42DF2">
            <w:pPr>
              <w:pStyle w:val="Kodstycke"/>
            </w:pPr>
            <w:r w:rsidRPr="00C52465">
              <w:t xml:space="preserve">  gasa() {</w:t>
            </w:r>
          </w:p>
          <w:p w14:paraId="66647FF2" w14:textId="77777777" w:rsidR="00E42DF2" w:rsidRPr="00C52465" w:rsidRDefault="00E42DF2" w:rsidP="00E42DF2">
            <w:pPr>
              <w:pStyle w:val="Kodstycke"/>
            </w:pPr>
            <w:r w:rsidRPr="00C52465">
              <w:t xml:space="preserve">    this.hastighet += 10;</w:t>
            </w:r>
          </w:p>
          <w:p w14:paraId="388D53EF" w14:textId="77777777" w:rsidR="00E42DF2" w:rsidRPr="00C52465" w:rsidRDefault="00E42DF2" w:rsidP="00E42DF2">
            <w:pPr>
              <w:pStyle w:val="Kodstycke"/>
            </w:pPr>
            <w:r w:rsidRPr="00C52465">
              <w:t xml:space="preserve">    console.log(`Bilen, som är ${this.farg}, kör nu i ${this.hastighet} km/h.`);</w:t>
            </w:r>
          </w:p>
          <w:p w14:paraId="20D9DCAE" w14:textId="77777777" w:rsidR="00E42DF2" w:rsidRPr="00C52465" w:rsidRDefault="00E42DF2" w:rsidP="00E42DF2">
            <w:pPr>
              <w:pStyle w:val="Kodstycke"/>
            </w:pPr>
            <w:r w:rsidRPr="00C52465">
              <w:t xml:space="preserve">  }</w:t>
            </w:r>
          </w:p>
          <w:p w14:paraId="60F3C56B" w14:textId="77777777" w:rsidR="00E42DF2" w:rsidRPr="00C52465" w:rsidRDefault="00E42DF2" w:rsidP="00E42DF2">
            <w:pPr>
              <w:pStyle w:val="Kodstycke"/>
            </w:pPr>
            <w:r w:rsidRPr="00C52465">
              <w:t>};</w:t>
            </w:r>
          </w:p>
          <w:p w14:paraId="02E97B48" w14:textId="77777777" w:rsidR="00E42DF2" w:rsidRPr="00C52465" w:rsidRDefault="00E42DF2" w:rsidP="00E42DF2">
            <w:pPr>
              <w:pStyle w:val="Kodstycke"/>
            </w:pPr>
          </w:p>
          <w:p w14:paraId="522B31BA" w14:textId="77777777" w:rsidR="00E42DF2" w:rsidRPr="00C52465" w:rsidRDefault="00E42DF2" w:rsidP="00E42DF2">
            <w:pPr>
              <w:pStyle w:val="Kodstycke"/>
            </w:pPr>
            <w:r w:rsidRPr="00C52465">
              <w:t>bil.gasa(); // Utskrift: Bilen, som är röd, kör nu i 10 km/h.</w:t>
            </w:r>
          </w:p>
        </w:tc>
      </w:tr>
    </w:tbl>
    <w:p w14:paraId="7B4069A2" w14:textId="77777777" w:rsidR="00E42DF2" w:rsidRPr="00C52465" w:rsidRDefault="00E42DF2" w:rsidP="00E42DF2">
      <w:pPr>
        <w:pStyle w:val="Bildtext"/>
      </w:pPr>
      <w:r w:rsidRPr="00C52465">
        <w:t xml:space="preserve">Bild 1 En objektliteral. </w:t>
      </w:r>
    </w:p>
    <w:p w14:paraId="598F4338" w14:textId="77777777" w:rsidR="00E42DF2" w:rsidRDefault="00E42DF2" w:rsidP="00E42DF2">
      <w:r w:rsidRPr="00E42DF2">
        <w:t>I ett objekt kallas variablerna för egenskaper (properties) och funktionerna kallas för metoder. Objektet bil har både properties och en metod.</w:t>
      </w:r>
    </w:p>
    <w:p w14:paraId="712170D9" w14:textId="68129BB3" w:rsidR="00E42DF2" w:rsidRPr="00216BE3" w:rsidRDefault="00E42DF2" w:rsidP="00E42DF2">
      <w:pPr>
        <w:pStyle w:val="Underrubrik"/>
        <w:rPr>
          <w:color w:val="061F57"/>
          <w:lang w:val="en-SE"/>
        </w:rPr>
      </w:pPr>
      <w:r>
        <w:rPr>
          <w:color w:val="061F57"/>
          <w:lang w:val="en-SE"/>
        </w:rPr>
        <w:pict w14:anchorId="5D309999">
          <v:rect id="_x0000_i1026" style="width:0;height:1.5pt" o:hralign="center" o:hrstd="t" o:hr="t" fillcolor="#a0a0a0" stroked="f"/>
        </w:pict>
      </w:r>
    </w:p>
    <w:p w14:paraId="4BE812D0" w14:textId="77777777" w:rsidR="00E42DF2" w:rsidRPr="00C52465" w:rsidRDefault="00E42DF2" w:rsidP="00E42DF2">
      <w:pPr>
        <w:pStyle w:val="Rubrik2"/>
      </w:pPr>
      <w:r w:rsidRPr="00C52465">
        <w:lastRenderedPageBreak/>
        <w:t>Flera objekt</w:t>
      </w:r>
    </w:p>
    <w:p w14:paraId="21269E9D" w14:textId="77777777" w:rsidR="00E42DF2" w:rsidRPr="00C52465" w:rsidRDefault="00E42DF2" w:rsidP="00E42DF2">
      <w:r w:rsidRPr="00C52465">
        <w:t>Om man bara behöver ett eller några få objekt, fungerar det alldeles utmärkt att skapa objekten, ett och ett. Tänk dig däremot om du gör ett bilspel med 100 olika bilar. Då är det inte lika roligt längre. Det är här klasser kommer in. Det heter class på JavaScript. Se på en klass som en ritning eller en kakform. Den bestämmer hur objekten ska vara utformade. Man kan återanvända ritningen eller kakformen för att göra nya objekt. En klass motsvarande objektet enligt bild 1 skulle då se ut enligt bild 2.</w:t>
      </w:r>
    </w:p>
    <w:tbl>
      <w:tblPr>
        <w:tblStyle w:val="Tabellrutnt"/>
        <w:tblW w:w="0" w:type="auto"/>
        <w:tblInd w:w="-5" w:type="dxa"/>
        <w:shd w:val="clear" w:color="auto" w:fill="E8E8E8" w:themeFill="background2"/>
        <w:tblLook w:val="04A0" w:firstRow="1" w:lastRow="0" w:firstColumn="1" w:lastColumn="0" w:noHBand="0" w:noVBand="1"/>
      </w:tblPr>
      <w:tblGrid>
        <w:gridCol w:w="10022"/>
      </w:tblGrid>
      <w:tr w:rsidR="00E42DF2" w:rsidRPr="00C52465" w14:paraId="7244489A" w14:textId="77777777" w:rsidTr="00472773">
        <w:tc>
          <w:tcPr>
            <w:tcW w:w="10022" w:type="dxa"/>
            <w:shd w:val="clear" w:color="auto" w:fill="E8E8E8" w:themeFill="background2"/>
          </w:tcPr>
          <w:p w14:paraId="619FB9D6" w14:textId="77777777" w:rsidR="00E42DF2" w:rsidRPr="00C52465" w:rsidRDefault="00E42DF2" w:rsidP="00E42DF2">
            <w:pPr>
              <w:pStyle w:val="Kodstycke"/>
            </w:pPr>
            <w:r w:rsidRPr="00C52465">
              <w:t>class Bil {</w:t>
            </w:r>
          </w:p>
          <w:p w14:paraId="47A9278D" w14:textId="77777777" w:rsidR="00E42DF2" w:rsidRPr="00C52465" w:rsidRDefault="00E42DF2" w:rsidP="00E42DF2">
            <w:pPr>
              <w:pStyle w:val="Kodstycke"/>
            </w:pPr>
            <w:r w:rsidRPr="00C52465">
              <w:t xml:space="preserve">  // Konstructor körs ALLTID automatiskt när vi skapar en ny bil</w:t>
            </w:r>
          </w:p>
          <w:p w14:paraId="3F5F19C6" w14:textId="77777777" w:rsidR="00E42DF2" w:rsidRPr="00C52465" w:rsidRDefault="00E42DF2" w:rsidP="00E42DF2">
            <w:pPr>
              <w:pStyle w:val="Kodstycke"/>
            </w:pPr>
            <w:r w:rsidRPr="00C52465">
              <w:t xml:space="preserve">  constructor(märke, färg) {</w:t>
            </w:r>
          </w:p>
          <w:p w14:paraId="3E6C9AB2" w14:textId="77777777" w:rsidR="00E42DF2" w:rsidRPr="00C52465" w:rsidRDefault="00E42DF2" w:rsidP="00E42DF2">
            <w:pPr>
              <w:pStyle w:val="Kodstycke"/>
            </w:pPr>
            <w:r w:rsidRPr="00C52465">
              <w:t xml:space="preserve">    this. märke = märke;    // Sätter egenskapen utifrån vad vi skickar in</w:t>
            </w:r>
          </w:p>
          <w:p w14:paraId="6777695E" w14:textId="77777777" w:rsidR="00E42DF2" w:rsidRPr="00C52465" w:rsidRDefault="00E42DF2" w:rsidP="00E42DF2">
            <w:pPr>
              <w:pStyle w:val="Kodstycke"/>
            </w:pPr>
            <w:r w:rsidRPr="00C52465">
              <w:t xml:space="preserve">    this.färg = färg;</w:t>
            </w:r>
          </w:p>
          <w:p w14:paraId="6B1218A8" w14:textId="77777777" w:rsidR="00E42DF2" w:rsidRPr="00C52465" w:rsidRDefault="00E42DF2" w:rsidP="00E42DF2">
            <w:pPr>
              <w:pStyle w:val="Kodstycke"/>
            </w:pPr>
            <w:r w:rsidRPr="00C52465">
              <w:t xml:space="preserve">    this.hastighet = 0;     // Alla nya bilar startar på 0 km/h</w:t>
            </w:r>
          </w:p>
          <w:p w14:paraId="3048D93F" w14:textId="77777777" w:rsidR="00E42DF2" w:rsidRPr="00C52465" w:rsidRDefault="00E42DF2" w:rsidP="00E42DF2">
            <w:pPr>
              <w:pStyle w:val="Kodstycke"/>
            </w:pPr>
            <w:r w:rsidRPr="00C52465">
              <w:t xml:space="preserve">  }</w:t>
            </w:r>
          </w:p>
          <w:p w14:paraId="75C3153C" w14:textId="77777777" w:rsidR="00E42DF2" w:rsidRPr="00C52465" w:rsidRDefault="00E42DF2" w:rsidP="00E42DF2">
            <w:pPr>
              <w:pStyle w:val="Kodstycke"/>
            </w:pPr>
          </w:p>
          <w:p w14:paraId="58128659" w14:textId="77777777" w:rsidR="00E42DF2" w:rsidRPr="00C52465" w:rsidRDefault="00E42DF2" w:rsidP="00E42DF2">
            <w:pPr>
              <w:pStyle w:val="Kodstycke"/>
            </w:pPr>
            <w:r w:rsidRPr="00C52465">
              <w:t xml:space="preserve">  gasa() {</w:t>
            </w:r>
          </w:p>
          <w:p w14:paraId="59B8DF5E" w14:textId="77777777" w:rsidR="00E42DF2" w:rsidRPr="00C52465" w:rsidRDefault="00E42DF2" w:rsidP="00E42DF2">
            <w:pPr>
              <w:pStyle w:val="Kodstycke"/>
            </w:pPr>
            <w:r w:rsidRPr="00C52465">
              <w:t xml:space="preserve">    this.hastighet += 20;</w:t>
            </w:r>
          </w:p>
          <w:p w14:paraId="245E0D97" w14:textId="77777777" w:rsidR="00E42DF2" w:rsidRPr="00C52465" w:rsidRDefault="00E42DF2" w:rsidP="00E42DF2">
            <w:pPr>
              <w:pStyle w:val="Kodstycke"/>
            </w:pPr>
            <w:r w:rsidRPr="00C52465">
              <w:t xml:space="preserve">    console.log(`${this.märke} gasar! Ny hastighet: ${this.hastighet} km/h.`);</w:t>
            </w:r>
          </w:p>
          <w:p w14:paraId="473C17AC" w14:textId="77777777" w:rsidR="00E42DF2" w:rsidRPr="00C52465" w:rsidRDefault="00E42DF2" w:rsidP="00E42DF2">
            <w:pPr>
              <w:pStyle w:val="Kodstycke"/>
            </w:pPr>
            <w:r w:rsidRPr="00C52465">
              <w:t xml:space="preserve">  }</w:t>
            </w:r>
          </w:p>
          <w:p w14:paraId="6764F5B4" w14:textId="77777777" w:rsidR="00E42DF2" w:rsidRPr="00C52465" w:rsidRDefault="00E42DF2" w:rsidP="00E42DF2">
            <w:pPr>
              <w:pStyle w:val="Kodstycke"/>
            </w:pPr>
            <w:r w:rsidRPr="00C52465">
              <w:t>}</w:t>
            </w:r>
          </w:p>
          <w:p w14:paraId="2732DA87" w14:textId="77777777" w:rsidR="00E42DF2" w:rsidRPr="00C52465" w:rsidRDefault="00E42DF2" w:rsidP="00E42DF2">
            <w:pPr>
              <w:pStyle w:val="Kodstycke"/>
            </w:pPr>
          </w:p>
          <w:p w14:paraId="64F6223D" w14:textId="77777777" w:rsidR="00E42DF2" w:rsidRPr="00C52465" w:rsidRDefault="00E42DF2" w:rsidP="00E42DF2">
            <w:pPr>
              <w:pStyle w:val="Kodstycke"/>
            </w:pPr>
            <w:r w:rsidRPr="00C52465">
              <w:t>// Vi skapar två olika instanser från samma klass med nyckelordet "new"</w:t>
            </w:r>
          </w:p>
          <w:p w14:paraId="518C7D03" w14:textId="77777777" w:rsidR="00E42DF2" w:rsidRPr="00C52465" w:rsidRDefault="00E42DF2" w:rsidP="00E42DF2">
            <w:pPr>
              <w:pStyle w:val="Kodstycke"/>
            </w:pPr>
            <w:r w:rsidRPr="00C52465">
              <w:t>const bil1 = new Bil("Volvo", "Röd");</w:t>
            </w:r>
          </w:p>
          <w:p w14:paraId="15A4C9CA" w14:textId="77777777" w:rsidR="00E42DF2" w:rsidRPr="00C52465" w:rsidRDefault="00E42DF2" w:rsidP="00E42DF2">
            <w:pPr>
              <w:pStyle w:val="Kodstycke"/>
            </w:pPr>
            <w:r w:rsidRPr="00C52465">
              <w:t>const bil2 = new Bil("Saab", "Blå");</w:t>
            </w:r>
          </w:p>
          <w:p w14:paraId="6DDDFADC" w14:textId="77777777" w:rsidR="00E42DF2" w:rsidRPr="00C52465" w:rsidRDefault="00E42DF2" w:rsidP="00E42DF2">
            <w:pPr>
              <w:pStyle w:val="Kodstycke"/>
            </w:pPr>
          </w:p>
          <w:p w14:paraId="77EDB7C4" w14:textId="77777777" w:rsidR="00E42DF2" w:rsidRPr="00C52465" w:rsidRDefault="00E42DF2" w:rsidP="00E42DF2">
            <w:pPr>
              <w:pStyle w:val="Kodstycke"/>
            </w:pPr>
            <w:r w:rsidRPr="00C52465">
              <w:t>bil1.gasa();  // Utskrift: Volvo gasar! Ny hastighet: 20 km/h.</w:t>
            </w:r>
          </w:p>
          <w:p w14:paraId="75AFBF21" w14:textId="77777777" w:rsidR="00E42DF2" w:rsidRPr="00C52465" w:rsidRDefault="00E42DF2" w:rsidP="00E42DF2">
            <w:pPr>
              <w:pStyle w:val="Kodstycke"/>
            </w:pPr>
            <w:r w:rsidRPr="00C52465">
              <w:t>bil2.gasa();  // Utskrift: Saab gasar! Ny hastighet: 20 km/h.</w:t>
            </w:r>
          </w:p>
        </w:tc>
      </w:tr>
    </w:tbl>
    <w:p w14:paraId="40A22046" w14:textId="77777777" w:rsidR="00E42DF2" w:rsidRPr="00C52465" w:rsidRDefault="00E42DF2" w:rsidP="00E42DF2">
      <w:pPr>
        <w:pStyle w:val="Bildtext"/>
      </w:pPr>
      <w:r w:rsidRPr="00C52465">
        <w:t xml:space="preserve">Bild 2 Klassen Bil, med flerar properties och metoden gasa(). </w:t>
      </w:r>
    </w:p>
    <w:p w14:paraId="26BCFFAA" w14:textId="77777777" w:rsidR="00E42DF2" w:rsidRPr="00D326C6" w:rsidRDefault="00E42DF2" w:rsidP="00E42DF2">
      <w:r w:rsidRPr="00C52465">
        <w:t>Längst ner i bild 2 ser vi att det skapas två olika bilar, genom att skicka med märke och färg till konstruktorn för klassen.</w:t>
      </w:r>
    </w:p>
    <w:p w14:paraId="3BA8D541" w14:textId="77777777" w:rsidR="00E42DF2" w:rsidRPr="00216BE3" w:rsidRDefault="00E42DF2" w:rsidP="00E42DF2">
      <w:pPr>
        <w:pStyle w:val="Underrubrik"/>
        <w:rPr>
          <w:lang w:val="en-SE"/>
        </w:rPr>
      </w:pPr>
      <w:r>
        <w:rPr>
          <w:lang w:val="en-SE"/>
        </w:rPr>
        <w:pict w14:anchorId="2C8159F3">
          <v:rect id="_x0000_i1027" style="width:0;height:1.5pt" o:hralign="center" o:hrstd="t" o:hr="t" fillcolor="#a0a0a0" stroked="f"/>
        </w:pict>
      </w:r>
    </w:p>
    <w:p w14:paraId="5709F6CE" w14:textId="77777777" w:rsidR="00E42DF2" w:rsidRDefault="00E42DF2" w:rsidP="00E42DF2">
      <w:r>
        <w:br w:type="page"/>
      </w:r>
    </w:p>
    <w:p w14:paraId="344E0EA9" w14:textId="77777777" w:rsidR="00E42DF2" w:rsidRPr="00C52465" w:rsidRDefault="00E42DF2" w:rsidP="00E42DF2">
      <w:pPr>
        <w:pStyle w:val="Rubrik2"/>
      </w:pPr>
      <w:r w:rsidRPr="00C52465">
        <w:lastRenderedPageBreak/>
        <w:t>Arv (Inheritance)</w:t>
      </w:r>
    </w:p>
    <w:p w14:paraId="31952A5C" w14:textId="77777777" w:rsidR="00E42DF2" w:rsidRPr="00C52465" w:rsidRDefault="00E42DF2" w:rsidP="00E42DF2">
      <w:r w:rsidRPr="00C52465">
        <w:t>Arv innebär att man kan återanvända koden. Ibland vill vi skapa en ny klass som påminner mycket om en klass vi redan har, men med några extra funktioner. Istället för att kopiera all kod kan vi använda arv med nyckelordet extends.Den nya klassen (underklassen) ärver då automatiskt alla egenskaper och metoder från den gamla klassen (superklassen).</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E42DF2" w:rsidRPr="00C52465" w14:paraId="06765E90" w14:textId="77777777" w:rsidTr="00472773">
        <w:tc>
          <w:tcPr>
            <w:tcW w:w="10012" w:type="dxa"/>
            <w:shd w:val="clear" w:color="auto" w:fill="E8E8E8" w:themeFill="background2"/>
          </w:tcPr>
          <w:p w14:paraId="4286D168" w14:textId="77777777" w:rsidR="00E42DF2" w:rsidRPr="00C52465" w:rsidRDefault="00E42DF2" w:rsidP="00E42DF2">
            <w:pPr>
              <w:pStyle w:val="Kodstycke"/>
            </w:pPr>
            <w:r w:rsidRPr="00C52465">
              <w:t>// Superklass (Förälder)</w:t>
            </w:r>
          </w:p>
          <w:p w14:paraId="491C4F48" w14:textId="77777777" w:rsidR="00E42DF2" w:rsidRPr="00C52465" w:rsidRDefault="00E42DF2" w:rsidP="00E42DF2">
            <w:pPr>
              <w:pStyle w:val="Kodstycke"/>
            </w:pPr>
            <w:r w:rsidRPr="00C52465">
              <w:t>class Fordon {</w:t>
            </w:r>
          </w:p>
          <w:p w14:paraId="5E1A6874" w14:textId="77777777" w:rsidR="00E42DF2" w:rsidRPr="00C52465" w:rsidRDefault="00E42DF2" w:rsidP="00E42DF2">
            <w:pPr>
              <w:pStyle w:val="Kodstycke"/>
            </w:pPr>
            <w:r w:rsidRPr="00C52465">
              <w:t xml:space="preserve">  constructor(namn) {</w:t>
            </w:r>
          </w:p>
          <w:p w14:paraId="3626082D" w14:textId="77777777" w:rsidR="00E42DF2" w:rsidRPr="00C52465" w:rsidRDefault="00E42DF2" w:rsidP="00E42DF2">
            <w:pPr>
              <w:pStyle w:val="Kodstycke"/>
            </w:pPr>
            <w:r w:rsidRPr="00C52465">
              <w:t xml:space="preserve">    this.namn = namn;</w:t>
            </w:r>
          </w:p>
          <w:p w14:paraId="6C147E9C" w14:textId="77777777" w:rsidR="00E42DF2" w:rsidRPr="00C52465" w:rsidRDefault="00E42DF2" w:rsidP="00E42DF2">
            <w:pPr>
              <w:pStyle w:val="Kodstycke"/>
            </w:pPr>
            <w:r w:rsidRPr="00C52465">
              <w:t xml:space="preserve">  }</w:t>
            </w:r>
          </w:p>
          <w:p w14:paraId="694A25D3" w14:textId="77777777" w:rsidR="00E42DF2" w:rsidRPr="00C52465" w:rsidRDefault="00E42DF2" w:rsidP="00E42DF2">
            <w:pPr>
              <w:pStyle w:val="Kodstycke"/>
            </w:pPr>
            <w:r w:rsidRPr="00C52465">
              <w:t xml:space="preserve">  tuta() {</w:t>
            </w:r>
          </w:p>
          <w:p w14:paraId="5C99F2EE" w14:textId="77777777" w:rsidR="00E42DF2" w:rsidRPr="00C52465" w:rsidRDefault="00E42DF2" w:rsidP="00E42DF2">
            <w:pPr>
              <w:pStyle w:val="Kodstycke"/>
            </w:pPr>
            <w:r w:rsidRPr="00C52465">
              <w:t xml:space="preserve">    console.log("Tuuut!");</w:t>
            </w:r>
          </w:p>
          <w:p w14:paraId="19098827" w14:textId="77777777" w:rsidR="00E42DF2" w:rsidRPr="00C52465" w:rsidRDefault="00E42DF2" w:rsidP="00E42DF2">
            <w:pPr>
              <w:pStyle w:val="Kodstycke"/>
            </w:pPr>
            <w:r w:rsidRPr="00C52465">
              <w:t xml:space="preserve">  }</w:t>
            </w:r>
          </w:p>
          <w:p w14:paraId="1DB90508" w14:textId="77777777" w:rsidR="00E42DF2" w:rsidRPr="00C52465" w:rsidRDefault="00E42DF2" w:rsidP="00E42DF2">
            <w:pPr>
              <w:pStyle w:val="Kodstycke"/>
            </w:pPr>
            <w:r w:rsidRPr="00C52465">
              <w:t>}</w:t>
            </w:r>
          </w:p>
          <w:p w14:paraId="5E02B49C" w14:textId="77777777" w:rsidR="00E42DF2" w:rsidRPr="00C52465" w:rsidRDefault="00E42DF2" w:rsidP="00E42DF2">
            <w:pPr>
              <w:pStyle w:val="Kodstycke"/>
            </w:pPr>
          </w:p>
          <w:p w14:paraId="28D7A10F" w14:textId="77777777" w:rsidR="00E42DF2" w:rsidRPr="00C52465" w:rsidRDefault="00E42DF2" w:rsidP="00E42DF2">
            <w:pPr>
              <w:pStyle w:val="Kodstycke"/>
            </w:pPr>
            <w:r w:rsidRPr="00C52465">
              <w:t>// Underklass (Barn) som ärver från Fordon</w:t>
            </w:r>
          </w:p>
          <w:p w14:paraId="734A94DD" w14:textId="77777777" w:rsidR="00E42DF2" w:rsidRPr="00C52465" w:rsidRDefault="00E42DF2" w:rsidP="00E42DF2">
            <w:pPr>
              <w:pStyle w:val="Kodstycke"/>
            </w:pPr>
            <w:r w:rsidRPr="00C52465">
              <w:t>class Elbil extends Fordon {</w:t>
            </w:r>
          </w:p>
          <w:p w14:paraId="0F3DC904" w14:textId="77777777" w:rsidR="00E42DF2" w:rsidRPr="00C52465" w:rsidRDefault="00E42DF2" w:rsidP="00E42DF2">
            <w:pPr>
              <w:pStyle w:val="Kodstycke"/>
            </w:pPr>
            <w:r w:rsidRPr="00C52465">
              <w:t xml:space="preserve">  constructor(namn, batteriNivå) {</w:t>
            </w:r>
          </w:p>
          <w:p w14:paraId="50555321" w14:textId="77777777" w:rsidR="00E42DF2" w:rsidRPr="00C52465" w:rsidRDefault="00E42DF2" w:rsidP="00E42DF2">
            <w:pPr>
              <w:pStyle w:val="Kodstycke"/>
            </w:pPr>
            <w:r w:rsidRPr="00C52465">
              <w:t xml:space="preserve">    // super() anropar förälderns constructor så att egenskapen 'namn' sätts</w:t>
            </w:r>
          </w:p>
          <w:p w14:paraId="7462E710" w14:textId="77777777" w:rsidR="00E42DF2" w:rsidRPr="00C52465" w:rsidRDefault="00E42DF2" w:rsidP="00E42DF2">
            <w:pPr>
              <w:pStyle w:val="Kodstycke"/>
            </w:pPr>
            <w:r w:rsidRPr="00C52465">
              <w:t xml:space="preserve">    super(namn); </w:t>
            </w:r>
          </w:p>
          <w:p w14:paraId="114734FF" w14:textId="77777777" w:rsidR="00E42DF2" w:rsidRPr="00C52465" w:rsidRDefault="00E42DF2" w:rsidP="00E42DF2">
            <w:pPr>
              <w:pStyle w:val="Kodstycke"/>
            </w:pPr>
            <w:r w:rsidRPr="00C52465">
              <w:t xml:space="preserve">    this.batteriNivå = batteriNivå;</w:t>
            </w:r>
          </w:p>
          <w:p w14:paraId="73C8C891" w14:textId="77777777" w:rsidR="00E42DF2" w:rsidRPr="00C52465" w:rsidRDefault="00E42DF2" w:rsidP="00E42DF2">
            <w:pPr>
              <w:pStyle w:val="Kodstycke"/>
            </w:pPr>
            <w:r w:rsidRPr="00C52465">
              <w:t xml:space="preserve">  }</w:t>
            </w:r>
          </w:p>
          <w:p w14:paraId="78C349C6" w14:textId="77777777" w:rsidR="00E42DF2" w:rsidRPr="00C52465" w:rsidRDefault="00E42DF2" w:rsidP="00E42DF2">
            <w:pPr>
              <w:pStyle w:val="Kodstycke"/>
            </w:pPr>
          </w:p>
          <w:p w14:paraId="76F22EBB" w14:textId="77777777" w:rsidR="00E42DF2" w:rsidRPr="00C52465" w:rsidRDefault="00E42DF2" w:rsidP="00E42DF2">
            <w:pPr>
              <w:pStyle w:val="Kodstycke"/>
            </w:pPr>
            <w:r w:rsidRPr="00C52465">
              <w:t xml:space="preserve">  visaBatteri() {</w:t>
            </w:r>
          </w:p>
          <w:p w14:paraId="43F7BB3D" w14:textId="77777777" w:rsidR="00E42DF2" w:rsidRPr="00C52465" w:rsidRDefault="00E42DF2" w:rsidP="00E42DF2">
            <w:pPr>
              <w:pStyle w:val="Kodstycke"/>
            </w:pPr>
            <w:r w:rsidRPr="00C52465">
              <w:t xml:space="preserve">    console.log(`${this.namn} har ${this.batteriNivå}% batteri kvar.`);</w:t>
            </w:r>
          </w:p>
          <w:p w14:paraId="11D6DE04" w14:textId="77777777" w:rsidR="00E42DF2" w:rsidRPr="00C52465" w:rsidRDefault="00E42DF2" w:rsidP="00E42DF2">
            <w:pPr>
              <w:pStyle w:val="Kodstycke"/>
            </w:pPr>
            <w:r w:rsidRPr="00C52465">
              <w:t xml:space="preserve">  }</w:t>
            </w:r>
          </w:p>
          <w:p w14:paraId="7B100489" w14:textId="77777777" w:rsidR="00E42DF2" w:rsidRPr="00C52465" w:rsidRDefault="00E42DF2" w:rsidP="00E42DF2">
            <w:pPr>
              <w:pStyle w:val="Kodstycke"/>
            </w:pPr>
            <w:r w:rsidRPr="00C52465">
              <w:t>}</w:t>
            </w:r>
          </w:p>
          <w:p w14:paraId="308AE7BE" w14:textId="77777777" w:rsidR="00E42DF2" w:rsidRPr="00C52465" w:rsidRDefault="00E42DF2" w:rsidP="00E42DF2">
            <w:pPr>
              <w:pStyle w:val="Kodstycke"/>
            </w:pPr>
          </w:p>
          <w:p w14:paraId="5BE9341F" w14:textId="77777777" w:rsidR="00E42DF2" w:rsidRPr="00C52465" w:rsidRDefault="00E42DF2" w:rsidP="00E42DF2">
            <w:pPr>
              <w:pStyle w:val="Kodstycke"/>
            </w:pPr>
            <w:r w:rsidRPr="00C52465">
              <w:t>const minTesla = new Elbil("Tesla Model 3", 85);</w:t>
            </w:r>
          </w:p>
          <w:p w14:paraId="1C8169C6" w14:textId="77777777" w:rsidR="00E42DF2" w:rsidRPr="00C52465" w:rsidRDefault="00E42DF2" w:rsidP="00E42DF2">
            <w:pPr>
              <w:pStyle w:val="Kodstycke"/>
            </w:pPr>
            <w:r w:rsidRPr="00C52465">
              <w:t>minTesla.tuta();        // Utskrift: Tuuut! (Ärvd metod från Fordon)</w:t>
            </w:r>
          </w:p>
          <w:p w14:paraId="2BC3829C" w14:textId="77777777" w:rsidR="00E42DF2" w:rsidRPr="00C52465" w:rsidRDefault="00E42DF2" w:rsidP="00E42DF2">
            <w:pPr>
              <w:pStyle w:val="Kodstycke"/>
            </w:pPr>
            <w:r w:rsidRPr="00C52465">
              <w:t>minTesla.visaBatteri(); // Utskrift: Tesla Model 3 har 85% batteri kvar.</w:t>
            </w:r>
          </w:p>
        </w:tc>
      </w:tr>
    </w:tbl>
    <w:p w14:paraId="06165D28" w14:textId="77777777" w:rsidR="00E42DF2" w:rsidRPr="00C52465" w:rsidRDefault="00E42DF2" w:rsidP="00E42DF2">
      <w:pPr>
        <w:pStyle w:val="Bildtext"/>
      </w:pPr>
      <w:r w:rsidRPr="00C52465">
        <w:t xml:space="preserve">Bild 3 </w:t>
      </w:r>
      <w:r>
        <w:t xml:space="preserve">Användning av </w:t>
      </w:r>
      <w:r w:rsidRPr="00C52465">
        <w:t>extends and super()</w:t>
      </w:r>
    </w:p>
    <w:p w14:paraId="23008CC4" w14:textId="77777777" w:rsidR="00E42DF2" w:rsidRPr="00216BE3" w:rsidRDefault="00E42DF2" w:rsidP="00E42DF2">
      <w:pPr>
        <w:pStyle w:val="Underrubrik"/>
        <w:rPr>
          <w:lang w:val="en-SE"/>
        </w:rPr>
      </w:pPr>
      <w:r>
        <w:rPr>
          <w:lang w:val="en-SE"/>
        </w:rPr>
        <w:pict w14:anchorId="7964912C">
          <v:rect id="_x0000_i1028" style="width:0;height:1.5pt" o:hralign="center" o:hrstd="t" o:hr="t" fillcolor="#a0a0a0" stroked="f"/>
        </w:pict>
      </w:r>
    </w:p>
    <w:p w14:paraId="67250EBF" w14:textId="77777777" w:rsidR="00E42DF2" w:rsidRDefault="00E42DF2" w:rsidP="00E42DF2">
      <w:r>
        <w:br w:type="page"/>
      </w:r>
    </w:p>
    <w:p w14:paraId="13B3A389" w14:textId="77777777" w:rsidR="00E42DF2" w:rsidRPr="00C52465" w:rsidRDefault="00E42DF2" w:rsidP="00E42DF2">
      <w:pPr>
        <w:pStyle w:val="Rubrik2"/>
      </w:pPr>
      <w:r w:rsidRPr="00C52465">
        <w:lastRenderedPageBreak/>
        <w:t>Inkapsling (Encapsulation)</w:t>
      </w:r>
    </w:p>
    <w:p w14:paraId="6D9572B1" w14:textId="77777777" w:rsidR="00E42DF2" w:rsidRPr="00C52465" w:rsidRDefault="00E42DF2" w:rsidP="00E42DF2">
      <w:r w:rsidRPr="00C52465">
        <w:t>Inom OOP vill man ofta låsa vissa variabler inuti klassen så att ingen kan gå in utifrån och ändra på dem av misstag (t.ex. sätta ett bankkonto-saldo till en miljon eller ändra en bils hastighet utan att gasa).I modern JavaScript gör vi en egenskap eller metod privat genom att sätta ett fyrkantstecken (#) framför namnet. Då går det bara att läsa eller ändra det värdet inifrån klassens egna metoder.</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E42DF2" w:rsidRPr="00C52465" w14:paraId="3404E0FA" w14:textId="77777777" w:rsidTr="00472773">
        <w:tc>
          <w:tcPr>
            <w:tcW w:w="10012" w:type="dxa"/>
            <w:shd w:val="clear" w:color="auto" w:fill="E8E8E8" w:themeFill="background2"/>
          </w:tcPr>
          <w:p w14:paraId="195DEBC9" w14:textId="77777777" w:rsidR="00E42DF2" w:rsidRPr="00C52465" w:rsidRDefault="00E42DF2" w:rsidP="00E42DF2">
            <w:pPr>
              <w:pStyle w:val="Kodstycke"/>
            </w:pPr>
            <w:r w:rsidRPr="00C52465">
              <w:t>class BankKonto {</w:t>
            </w:r>
          </w:p>
          <w:p w14:paraId="432B3EAF" w14:textId="77777777" w:rsidR="00E42DF2" w:rsidRPr="00C52465" w:rsidRDefault="00E42DF2" w:rsidP="00E42DF2">
            <w:pPr>
              <w:pStyle w:val="Kodstycke"/>
            </w:pPr>
            <w:r w:rsidRPr="00C52465">
              <w:t xml:space="preserve">  #saldo = 0; // Det här är nu en PRIVAT variabel tack vare #</w:t>
            </w:r>
          </w:p>
          <w:p w14:paraId="6D10900B" w14:textId="77777777" w:rsidR="00E42DF2" w:rsidRPr="00C52465" w:rsidRDefault="00E42DF2" w:rsidP="00E42DF2">
            <w:pPr>
              <w:pStyle w:val="Kodstycke"/>
            </w:pPr>
          </w:p>
          <w:p w14:paraId="2F72F959" w14:textId="77777777" w:rsidR="00E42DF2" w:rsidRPr="00C52465" w:rsidRDefault="00E42DF2" w:rsidP="00E42DF2">
            <w:pPr>
              <w:pStyle w:val="Kodstycke"/>
            </w:pPr>
            <w:r w:rsidRPr="00C52465">
              <w:t xml:space="preserve">  sättInPengar(kronor) {</w:t>
            </w:r>
          </w:p>
          <w:p w14:paraId="68D48ED7" w14:textId="77777777" w:rsidR="00E42DF2" w:rsidRPr="00C52465" w:rsidRDefault="00E42DF2" w:rsidP="00E42DF2">
            <w:pPr>
              <w:pStyle w:val="Kodstycke"/>
            </w:pPr>
            <w:r w:rsidRPr="00C52465">
              <w:t xml:space="preserve">    if (kronor &gt; 0) {</w:t>
            </w:r>
          </w:p>
          <w:p w14:paraId="3D78C132" w14:textId="77777777" w:rsidR="00E42DF2" w:rsidRPr="00C52465" w:rsidRDefault="00E42DF2" w:rsidP="00E42DF2">
            <w:pPr>
              <w:pStyle w:val="Kodstycke"/>
            </w:pPr>
            <w:r w:rsidRPr="00C52465">
              <w:t xml:space="preserve">      this.#saldo += kronor;</w:t>
            </w:r>
          </w:p>
          <w:p w14:paraId="5C987500" w14:textId="77777777" w:rsidR="00E42DF2" w:rsidRPr="00C52465" w:rsidRDefault="00E42DF2" w:rsidP="00E42DF2">
            <w:pPr>
              <w:pStyle w:val="Kodstycke"/>
            </w:pPr>
            <w:r w:rsidRPr="00C52465">
              <w:t xml:space="preserve">      console.log(`Satte in ${kronor} kr.`);</w:t>
            </w:r>
          </w:p>
          <w:p w14:paraId="5FCD7909" w14:textId="77777777" w:rsidR="00E42DF2" w:rsidRPr="00C52465" w:rsidRDefault="00E42DF2" w:rsidP="00E42DF2">
            <w:pPr>
              <w:pStyle w:val="Kodstycke"/>
            </w:pPr>
            <w:r w:rsidRPr="00C52465">
              <w:t xml:space="preserve">    }</w:t>
            </w:r>
          </w:p>
          <w:p w14:paraId="68A927A8" w14:textId="77777777" w:rsidR="00E42DF2" w:rsidRPr="00C52465" w:rsidRDefault="00E42DF2" w:rsidP="00E42DF2">
            <w:pPr>
              <w:pStyle w:val="Kodstycke"/>
            </w:pPr>
            <w:r w:rsidRPr="00C52465">
              <w:t xml:space="preserve">  }</w:t>
            </w:r>
          </w:p>
          <w:p w14:paraId="3C634C9F" w14:textId="77777777" w:rsidR="00E42DF2" w:rsidRPr="00C52465" w:rsidRDefault="00E42DF2" w:rsidP="00E42DF2">
            <w:pPr>
              <w:pStyle w:val="Kodstycke"/>
            </w:pPr>
          </w:p>
          <w:p w14:paraId="487F3B84" w14:textId="77777777" w:rsidR="00E42DF2" w:rsidRPr="00C52465" w:rsidRDefault="00E42DF2" w:rsidP="00E42DF2">
            <w:pPr>
              <w:pStyle w:val="Kodstycke"/>
            </w:pPr>
            <w:r w:rsidRPr="00C52465">
              <w:t xml:space="preserve">  visaSaldo() {</w:t>
            </w:r>
          </w:p>
          <w:p w14:paraId="541B02EE" w14:textId="77777777" w:rsidR="00E42DF2" w:rsidRPr="00C52465" w:rsidRDefault="00E42DF2" w:rsidP="00E42DF2">
            <w:pPr>
              <w:pStyle w:val="Kodstycke"/>
            </w:pPr>
            <w:r w:rsidRPr="00C52465">
              <w:t xml:space="preserve">    console.log(`Ditt saldo är: ${this.#saldo} kr.`);</w:t>
            </w:r>
          </w:p>
          <w:p w14:paraId="2B4C4558" w14:textId="77777777" w:rsidR="00E42DF2" w:rsidRPr="00C52465" w:rsidRDefault="00E42DF2" w:rsidP="00E42DF2">
            <w:pPr>
              <w:pStyle w:val="Kodstycke"/>
            </w:pPr>
            <w:r w:rsidRPr="00C52465">
              <w:t xml:space="preserve">  }</w:t>
            </w:r>
          </w:p>
          <w:p w14:paraId="280D157D" w14:textId="77777777" w:rsidR="00E42DF2" w:rsidRPr="00C52465" w:rsidRDefault="00E42DF2" w:rsidP="00E42DF2">
            <w:pPr>
              <w:pStyle w:val="Kodstycke"/>
            </w:pPr>
            <w:r w:rsidRPr="00C52465">
              <w:t>}</w:t>
            </w:r>
          </w:p>
          <w:p w14:paraId="18FE320E" w14:textId="77777777" w:rsidR="00E42DF2" w:rsidRPr="00C52465" w:rsidRDefault="00E42DF2" w:rsidP="00E42DF2">
            <w:pPr>
              <w:pStyle w:val="Kodstycke"/>
            </w:pPr>
          </w:p>
          <w:p w14:paraId="6AD30E29" w14:textId="77777777" w:rsidR="00E42DF2" w:rsidRPr="00C52465" w:rsidRDefault="00E42DF2" w:rsidP="00E42DF2">
            <w:pPr>
              <w:pStyle w:val="Kodstycke"/>
            </w:pPr>
            <w:r w:rsidRPr="00C52465">
              <w:t>const mittKonto = new BankKonto();</w:t>
            </w:r>
          </w:p>
          <w:p w14:paraId="3DD33B3F" w14:textId="77777777" w:rsidR="00E42DF2" w:rsidRPr="00C52465" w:rsidRDefault="00E42DF2" w:rsidP="00E42DF2">
            <w:pPr>
              <w:pStyle w:val="Kodstycke"/>
            </w:pPr>
            <w:r w:rsidRPr="00C52465">
              <w:t>mittKonto.sättInPengar(500);</w:t>
            </w:r>
          </w:p>
          <w:p w14:paraId="6B94BF91" w14:textId="77777777" w:rsidR="00E42DF2" w:rsidRPr="00C52465" w:rsidRDefault="00E42DF2" w:rsidP="00E42DF2">
            <w:pPr>
              <w:pStyle w:val="Kodstycke"/>
            </w:pPr>
          </w:p>
          <w:p w14:paraId="44861C28" w14:textId="77777777" w:rsidR="00E42DF2" w:rsidRPr="00C52465" w:rsidRDefault="00E42DF2" w:rsidP="00E42DF2">
            <w:pPr>
              <w:pStyle w:val="Kodstycke"/>
            </w:pPr>
            <w:r w:rsidRPr="00C52465">
              <w:t>// Det här kommer att krascha eller ge ett felmeddelande i konsolen:</w:t>
            </w:r>
          </w:p>
          <w:p w14:paraId="67F2F562" w14:textId="77777777" w:rsidR="00E42DF2" w:rsidRPr="00C52465" w:rsidRDefault="00E42DF2" w:rsidP="00E42DF2">
            <w:pPr>
              <w:pStyle w:val="Kodstycke"/>
            </w:pPr>
            <w:r w:rsidRPr="00C52465">
              <w:t xml:space="preserve">// mittKonto.#saldo = 1000000; </w:t>
            </w:r>
          </w:p>
          <w:p w14:paraId="6EBC9C0C" w14:textId="77777777" w:rsidR="00E42DF2" w:rsidRPr="00C52465" w:rsidRDefault="00E42DF2" w:rsidP="00E42DF2">
            <w:pPr>
              <w:pStyle w:val="Kodstycke"/>
            </w:pPr>
          </w:p>
          <w:p w14:paraId="54BB6455" w14:textId="77777777" w:rsidR="00E42DF2" w:rsidRPr="00C52465" w:rsidRDefault="00E42DF2" w:rsidP="00E42DF2">
            <w:pPr>
              <w:pStyle w:val="Kodstycke"/>
            </w:pPr>
            <w:r w:rsidRPr="00C52465">
              <w:t>mittKonto.visaSaldo(); // Utskrift: Ditt saldo är: 500 kr.</w:t>
            </w:r>
          </w:p>
        </w:tc>
      </w:tr>
    </w:tbl>
    <w:p w14:paraId="3A37B754" w14:textId="77777777" w:rsidR="00E42DF2" w:rsidRPr="00C52465" w:rsidRDefault="00E42DF2" w:rsidP="00E42DF2">
      <w:pPr>
        <w:pStyle w:val="Bildtext"/>
        <w:rPr>
          <w:rFonts w:eastAsiaTheme="minorEastAsia"/>
        </w:rPr>
      </w:pPr>
      <w:r w:rsidRPr="00C52465">
        <w:rPr>
          <w:rFonts w:eastAsiaTheme="minorEastAsia"/>
        </w:rPr>
        <w:t xml:space="preserve">Bild 4 </w:t>
      </w:r>
      <w:r>
        <w:rPr>
          <w:rFonts w:eastAsiaTheme="minorEastAsia"/>
        </w:rPr>
        <w:t>A</w:t>
      </w:r>
      <w:r w:rsidRPr="00C52465">
        <w:rPr>
          <w:rFonts w:eastAsiaTheme="minorEastAsia"/>
        </w:rPr>
        <w:t>nvänd</w:t>
      </w:r>
      <w:r>
        <w:rPr>
          <w:rFonts w:eastAsiaTheme="minorEastAsia"/>
        </w:rPr>
        <w:t xml:space="preserve">ning av </w:t>
      </w:r>
      <w:r w:rsidRPr="00C52465">
        <w:rPr>
          <w:rFonts w:eastAsiaTheme="minorEastAsia"/>
        </w:rPr>
        <w:t xml:space="preserve"># </w:t>
      </w:r>
      <w:r>
        <w:rPr>
          <w:rFonts w:eastAsiaTheme="minorEastAsia"/>
        </w:rPr>
        <w:t>som privat medlemsvariabel.</w:t>
      </w:r>
    </w:p>
    <w:p w14:paraId="0680E98F" w14:textId="77777777" w:rsidR="00E42DF2" w:rsidRPr="00216BE3" w:rsidRDefault="00E42DF2" w:rsidP="00E42DF2">
      <w:pPr>
        <w:pStyle w:val="Underrubrik"/>
        <w:rPr>
          <w:lang w:val="en-SE"/>
        </w:rPr>
      </w:pPr>
      <w:r>
        <w:rPr>
          <w:lang w:val="en-SE"/>
        </w:rPr>
        <w:pict w14:anchorId="22223348">
          <v:rect id="_x0000_i1029" style="width:0;height:1.5pt" o:hralign="center" o:hrstd="t" o:hr="t" fillcolor="#a0a0a0" stroked="f"/>
        </w:pict>
      </w:r>
    </w:p>
    <w:p w14:paraId="1A8CD6D6" w14:textId="77777777" w:rsidR="00E42DF2" w:rsidRDefault="00E42DF2" w:rsidP="00E42DF2">
      <w:r>
        <w:br w:type="page"/>
      </w:r>
    </w:p>
    <w:p w14:paraId="281A98F3" w14:textId="77777777" w:rsidR="00E42DF2" w:rsidRPr="00C52465" w:rsidRDefault="00E42DF2" w:rsidP="00E42DF2">
      <w:pPr>
        <w:pStyle w:val="Rubrik2"/>
      </w:pPr>
      <w:r w:rsidRPr="00C52465">
        <w:lastRenderedPageBreak/>
        <w:t>Getters och Setters</w:t>
      </w:r>
    </w:p>
    <w:p w14:paraId="1F6A6783" w14:textId="77777777" w:rsidR="00E42DF2" w:rsidRPr="00C52465" w:rsidRDefault="00E42DF2" w:rsidP="00E42DF2">
      <w:r w:rsidRPr="00C52465">
        <w:t>Ibland vill vi tillåta att man läser eller ändrar en egenskap utifrån, men vi vill lägga till en säkerhetskontroll eller omvandling på vägen. För detta använder vi nyckelorden get (hämta) och set (ändra).Det fiffiga med getters och setters är att de ser ut och används som vanliga egenskaper när man anropar dem (utan parenteser!), men under huven körs de som dolda funktioner.</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E42DF2" w:rsidRPr="00C52465" w14:paraId="6C664FA8" w14:textId="77777777" w:rsidTr="00472773">
        <w:tc>
          <w:tcPr>
            <w:tcW w:w="10012" w:type="dxa"/>
            <w:shd w:val="clear" w:color="auto" w:fill="E8E8E8" w:themeFill="background2"/>
          </w:tcPr>
          <w:p w14:paraId="5011E022" w14:textId="77777777" w:rsidR="00E42DF2" w:rsidRPr="00C52465" w:rsidRDefault="00E42DF2" w:rsidP="00E42DF2">
            <w:pPr>
              <w:pStyle w:val="Kodstycke"/>
            </w:pPr>
            <w:r w:rsidRPr="00C52465">
              <w:t>class Användare {</w:t>
            </w:r>
          </w:p>
          <w:p w14:paraId="58D0667F" w14:textId="77777777" w:rsidR="00E42DF2" w:rsidRPr="00C52465" w:rsidRDefault="00E42DF2" w:rsidP="00E42DF2">
            <w:pPr>
              <w:pStyle w:val="Kodstycke"/>
            </w:pPr>
            <w:r w:rsidRPr="00C52465">
              <w:t xml:space="preserve">  constructor(namn) {</w:t>
            </w:r>
          </w:p>
          <w:p w14:paraId="4DF8F06D" w14:textId="77777777" w:rsidR="00E42DF2" w:rsidRPr="00C52465" w:rsidRDefault="00E42DF2" w:rsidP="00E42DF2">
            <w:pPr>
              <w:pStyle w:val="Kodstycke"/>
            </w:pPr>
            <w:r w:rsidRPr="00C52465">
              <w:t xml:space="preserve">    this._namn = namn; // Vi använder understreck (_)</w:t>
            </w:r>
            <w:r>
              <w:t xml:space="preserve">, för att </w:t>
            </w:r>
            <w:r w:rsidRPr="00C52465">
              <w:t>variabeln är "intern"</w:t>
            </w:r>
          </w:p>
          <w:p w14:paraId="622C5AB7" w14:textId="77777777" w:rsidR="00E42DF2" w:rsidRPr="00C52465" w:rsidRDefault="00E42DF2" w:rsidP="00E42DF2">
            <w:pPr>
              <w:pStyle w:val="Kodstycke"/>
            </w:pPr>
            <w:r w:rsidRPr="00C52465">
              <w:t xml:space="preserve">  }</w:t>
            </w:r>
          </w:p>
          <w:p w14:paraId="5AA10581" w14:textId="77777777" w:rsidR="00E42DF2" w:rsidRPr="00C52465" w:rsidRDefault="00E42DF2" w:rsidP="00E42DF2">
            <w:pPr>
              <w:pStyle w:val="Kodstycke"/>
            </w:pPr>
          </w:p>
          <w:p w14:paraId="6E5D1CB2" w14:textId="77777777" w:rsidR="00E42DF2" w:rsidRPr="00C52465" w:rsidRDefault="00E42DF2" w:rsidP="00E42DF2">
            <w:pPr>
              <w:pStyle w:val="Kodstycke"/>
            </w:pPr>
            <w:r w:rsidRPr="00C52465">
              <w:t xml:space="preserve">  // En GETTER för att hämta namnet med stor begynnelsebokstav</w:t>
            </w:r>
          </w:p>
          <w:p w14:paraId="0522DC04" w14:textId="77777777" w:rsidR="00E42DF2" w:rsidRPr="00E577B3" w:rsidRDefault="00E42DF2" w:rsidP="00E42DF2">
            <w:pPr>
              <w:pStyle w:val="Kodstycke"/>
              <w:rPr>
                <w:lang w:val="en-US"/>
              </w:rPr>
            </w:pPr>
            <w:r w:rsidRPr="00C52465">
              <w:t xml:space="preserve">  </w:t>
            </w:r>
            <w:r w:rsidRPr="00E577B3">
              <w:rPr>
                <w:lang w:val="en-US"/>
              </w:rPr>
              <w:t>get namn() {</w:t>
            </w:r>
          </w:p>
          <w:p w14:paraId="255F48F7" w14:textId="77777777" w:rsidR="00E42DF2" w:rsidRPr="00E577B3" w:rsidRDefault="00E42DF2" w:rsidP="00E42DF2">
            <w:pPr>
              <w:pStyle w:val="Kodstycke"/>
              <w:rPr>
                <w:lang w:val="en-US"/>
              </w:rPr>
            </w:pPr>
            <w:r w:rsidRPr="00E577B3">
              <w:rPr>
                <w:lang w:val="en-US"/>
              </w:rPr>
              <w:t xml:space="preserve">    return this._namn.toUpperCase();</w:t>
            </w:r>
          </w:p>
          <w:p w14:paraId="537EF875" w14:textId="77777777" w:rsidR="00E42DF2" w:rsidRPr="00C52465" w:rsidRDefault="00E42DF2" w:rsidP="00E42DF2">
            <w:pPr>
              <w:pStyle w:val="Kodstycke"/>
            </w:pPr>
            <w:r w:rsidRPr="00E577B3">
              <w:rPr>
                <w:lang w:val="en-US"/>
              </w:rPr>
              <w:t xml:space="preserve">  </w:t>
            </w:r>
            <w:r w:rsidRPr="00C52465">
              <w:t>}</w:t>
            </w:r>
          </w:p>
          <w:p w14:paraId="490E7A58" w14:textId="77777777" w:rsidR="00E42DF2" w:rsidRPr="00C52465" w:rsidRDefault="00E42DF2" w:rsidP="00E42DF2">
            <w:pPr>
              <w:pStyle w:val="Kodstycke"/>
            </w:pPr>
          </w:p>
          <w:p w14:paraId="4B7853A4" w14:textId="77777777" w:rsidR="00E42DF2" w:rsidRPr="00C52465" w:rsidRDefault="00E42DF2" w:rsidP="00E42DF2">
            <w:pPr>
              <w:pStyle w:val="Kodstycke"/>
            </w:pPr>
            <w:r w:rsidRPr="00C52465">
              <w:t xml:space="preserve">  // En SETTER för att kontrollera namnet innan det sparas</w:t>
            </w:r>
          </w:p>
          <w:p w14:paraId="622D93F7" w14:textId="77777777" w:rsidR="00E42DF2" w:rsidRPr="00C52465" w:rsidRDefault="00E42DF2" w:rsidP="00E42DF2">
            <w:pPr>
              <w:pStyle w:val="Kodstycke"/>
            </w:pPr>
            <w:r w:rsidRPr="00C52465">
              <w:t xml:space="preserve">  set namn(nyttNamn) {</w:t>
            </w:r>
          </w:p>
          <w:p w14:paraId="09925F53" w14:textId="77777777" w:rsidR="00E42DF2" w:rsidRPr="00C52465" w:rsidRDefault="00E42DF2" w:rsidP="00E42DF2">
            <w:pPr>
              <w:pStyle w:val="Kodstycke"/>
            </w:pPr>
            <w:r w:rsidRPr="00C52465">
              <w:t xml:space="preserve">    if (nyttNamn.length &gt; 2) {</w:t>
            </w:r>
          </w:p>
          <w:p w14:paraId="4F5F988A" w14:textId="77777777" w:rsidR="00E42DF2" w:rsidRPr="00C52465" w:rsidRDefault="00E42DF2" w:rsidP="00E42DF2">
            <w:pPr>
              <w:pStyle w:val="Kodstycke"/>
            </w:pPr>
            <w:r w:rsidRPr="00C52465">
              <w:t xml:space="preserve">      this._nanm = nyttNamn;</w:t>
            </w:r>
          </w:p>
          <w:p w14:paraId="216BD87A" w14:textId="77777777" w:rsidR="00E42DF2" w:rsidRPr="00C52465" w:rsidRDefault="00E42DF2" w:rsidP="00E42DF2">
            <w:pPr>
              <w:pStyle w:val="Kodstycke"/>
            </w:pPr>
            <w:r w:rsidRPr="00C52465">
              <w:t xml:space="preserve">    } else {</w:t>
            </w:r>
          </w:p>
          <w:p w14:paraId="415C7AD7" w14:textId="77777777" w:rsidR="00E42DF2" w:rsidRPr="00C52465" w:rsidRDefault="00E42DF2" w:rsidP="00E42DF2">
            <w:pPr>
              <w:pStyle w:val="Kodstycke"/>
            </w:pPr>
            <w:r w:rsidRPr="00C52465">
              <w:t xml:space="preserve">      console.log("Fel: Namnet måste vara längre än 2 bokstäver!");</w:t>
            </w:r>
          </w:p>
          <w:p w14:paraId="13E15EA1" w14:textId="77777777" w:rsidR="00E42DF2" w:rsidRPr="00C52465" w:rsidRDefault="00E42DF2" w:rsidP="00E42DF2">
            <w:pPr>
              <w:pStyle w:val="Kodstycke"/>
            </w:pPr>
            <w:r w:rsidRPr="00C52465">
              <w:t xml:space="preserve">    }</w:t>
            </w:r>
          </w:p>
          <w:p w14:paraId="47F7F5C5" w14:textId="77777777" w:rsidR="00E42DF2" w:rsidRPr="00C52465" w:rsidRDefault="00E42DF2" w:rsidP="00E42DF2">
            <w:pPr>
              <w:pStyle w:val="Kodstycke"/>
            </w:pPr>
            <w:r w:rsidRPr="00C52465">
              <w:t xml:space="preserve">  }</w:t>
            </w:r>
          </w:p>
          <w:p w14:paraId="0E9C51A6" w14:textId="77777777" w:rsidR="00E42DF2" w:rsidRPr="00C52465" w:rsidRDefault="00E42DF2" w:rsidP="00E42DF2">
            <w:pPr>
              <w:pStyle w:val="Kodstycke"/>
            </w:pPr>
            <w:r w:rsidRPr="00C52465">
              <w:t>}</w:t>
            </w:r>
          </w:p>
          <w:p w14:paraId="1DF500EF" w14:textId="77777777" w:rsidR="00E42DF2" w:rsidRPr="00C52465" w:rsidRDefault="00E42DF2" w:rsidP="00E42DF2">
            <w:pPr>
              <w:pStyle w:val="Kodstycke"/>
            </w:pPr>
          </w:p>
          <w:p w14:paraId="5B318A11" w14:textId="77777777" w:rsidR="00E42DF2" w:rsidRPr="00C52465" w:rsidRDefault="00E42DF2" w:rsidP="00E42DF2">
            <w:pPr>
              <w:pStyle w:val="Kodstycke"/>
            </w:pPr>
            <w:r w:rsidRPr="00C52465">
              <w:t>const person = new Användare("kalle");</w:t>
            </w:r>
          </w:p>
          <w:p w14:paraId="168AA5B0" w14:textId="77777777" w:rsidR="00E42DF2" w:rsidRPr="00C52465" w:rsidRDefault="00E42DF2" w:rsidP="00E42DF2">
            <w:pPr>
              <w:pStyle w:val="Kodstycke"/>
            </w:pPr>
          </w:p>
          <w:p w14:paraId="60031FE9" w14:textId="77777777" w:rsidR="00E42DF2" w:rsidRPr="00C52465" w:rsidRDefault="00E42DF2" w:rsidP="00E42DF2">
            <w:pPr>
              <w:pStyle w:val="Kodstycke"/>
            </w:pPr>
            <w:r w:rsidRPr="00C52465">
              <w:t>console.log(person.namn); // Utskrift: KALLE (Getter anropas utan parenteser!)</w:t>
            </w:r>
          </w:p>
          <w:p w14:paraId="72EC18B7" w14:textId="77777777" w:rsidR="00E42DF2" w:rsidRPr="00C52465" w:rsidRDefault="00E42DF2" w:rsidP="00E42DF2">
            <w:pPr>
              <w:pStyle w:val="Kodstycke"/>
            </w:pPr>
          </w:p>
          <w:p w14:paraId="667D13F9" w14:textId="77777777" w:rsidR="00E42DF2" w:rsidRPr="00C52465" w:rsidRDefault="00E42DF2" w:rsidP="00E42DF2">
            <w:pPr>
              <w:pStyle w:val="Kodstycke"/>
            </w:pPr>
            <w:r w:rsidRPr="00C52465">
              <w:t>person.namn = "Bo";       // Utskrift: Fel: Namnet måste vara längre än 2 bokstäver!</w:t>
            </w:r>
          </w:p>
          <w:p w14:paraId="67741C15" w14:textId="77777777" w:rsidR="00E42DF2" w:rsidRPr="00C52465" w:rsidRDefault="00E42DF2" w:rsidP="00E42DF2">
            <w:pPr>
              <w:pStyle w:val="Kodstycke"/>
            </w:pPr>
            <w:r w:rsidRPr="00C52465">
              <w:t>person.namn = "Erik";     // Ändringen godkänns</w:t>
            </w:r>
          </w:p>
        </w:tc>
      </w:tr>
    </w:tbl>
    <w:p w14:paraId="2C0ACDCE" w14:textId="77777777" w:rsidR="00E42DF2" w:rsidRPr="00C52465" w:rsidRDefault="00E42DF2" w:rsidP="00E42DF2">
      <w:pPr>
        <w:pStyle w:val="Bildtext"/>
      </w:pPr>
      <w:r w:rsidRPr="00C52465">
        <w:t>Bild 5: Getters och setters fungerar som dörrvakter</w:t>
      </w:r>
      <w:r>
        <w:t>.</w:t>
      </w:r>
    </w:p>
    <w:p w14:paraId="300E6D40" w14:textId="35860F5C" w:rsidR="00047CB2" w:rsidRPr="00E42DF2" w:rsidRDefault="00047CB2" w:rsidP="00E42DF2">
      <w:pPr>
        <w:rPr>
          <w:lang w:val="en-SE"/>
        </w:rPr>
      </w:pPr>
    </w:p>
    <w:sectPr w:rsidR="00047CB2" w:rsidRPr="00E42DF2">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DD345" w14:textId="77777777" w:rsidR="00C879E9" w:rsidRPr="00065C87" w:rsidRDefault="00C879E9" w:rsidP="00E42DF2">
      <w:r w:rsidRPr="00065C87">
        <w:separator/>
      </w:r>
    </w:p>
  </w:endnote>
  <w:endnote w:type="continuationSeparator" w:id="0">
    <w:p w14:paraId="25C5389A" w14:textId="77777777" w:rsidR="00C879E9" w:rsidRPr="00065C87" w:rsidRDefault="00C879E9" w:rsidP="00E42DF2">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3539" w14:textId="77777777" w:rsidR="00047CB2" w:rsidRPr="00065C87" w:rsidRDefault="00000000" w:rsidP="00E42DF2">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4459779D" w14:textId="77777777" w:rsidR="00047CB2" w:rsidRPr="00065C87" w:rsidRDefault="00000000" w:rsidP="00E42DF2">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54D1" w14:textId="6C3EBBA0" w:rsidR="00047CB2" w:rsidRPr="00065C87" w:rsidRDefault="00000000" w:rsidP="00E42DF2">
    <w:r w:rsidRPr="00065C87">
      <w:fldChar w:fldCharType="begin"/>
    </w:r>
    <w:r w:rsidRPr="00065C87">
      <w:instrText xml:space="preserve"> PAGE   \* MERGEFORMAT </w:instrText>
    </w:r>
    <w:r w:rsidRPr="00065C87">
      <w:fldChar w:fldCharType="separate"/>
    </w:r>
    <w:r w:rsidRPr="00065C87">
      <w:t>1</w:t>
    </w:r>
    <w:r w:rsidRPr="00065C87">
      <w:fldChar w:fldCharType="end"/>
    </w:r>
  </w:p>
  <w:p w14:paraId="51EACB0A" w14:textId="77777777" w:rsidR="00047CB2" w:rsidRPr="00065C87" w:rsidRDefault="00047CB2" w:rsidP="00E42DF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D1F8" w14:textId="77777777" w:rsidR="00047CB2" w:rsidRPr="00065C87" w:rsidRDefault="00000000" w:rsidP="00E42DF2">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821D43D" w14:textId="77777777" w:rsidR="00047CB2" w:rsidRPr="00065C87" w:rsidRDefault="00000000" w:rsidP="00E42DF2">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FADEE" w14:textId="77777777" w:rsidR="00C879E9" w:rsidRPr="00065C87" w:rsidRDefault="00C879E9" w:rsidP="00E42DF2">
      <w:r w:rsidRPr="00065C87">
        <w:separator/>
      </w:r>
    </w:p>
  </w:footnote>
  <w:footnote w:type="continuationSeparator" w:id="0">
    <w:p w14:paraId="51AFE674" w14:textId="77777777" w:rsidR="00C879E9" w:rsidRPr="00065C87" w:rsidRDefault="00C879E9" w:rsidP="00E42DF2">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8ABB" w14:textId="77777777" w:rsidR="00047CB2" w:rsidRPr="00065C87" w:rsidRDefault="00000000" w:rsidP="00E42DF2">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64FE6CE6"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243D115C" w14:textId="77777777" w:rsidR="00047CB2" w:rsidRPr="00065C87" w:rsidRDefault="00000000" w:rsidP="00E42DF2">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42D53D6"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0877" w14:textId="77777777" w:rsidR="00047CB2" w:rsidRPr="00065C87" w:rsidRDefault="00000000" w:rsidP="00E42DF2">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7FF88B51"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0F3A8889" w14:textId="77777777" w:rsidR="00047CB2" w:rsidRPr="00065C87" w:rsidRDefault="00000000" w:rsidP="00E42DF2">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40E89FC"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5"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3"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8807389">
    <w:abstractNumId w:val="12"/>
  </w:num>
  <w:num w:numId="2" w16cid:durableId="225381545">
    <w:abstractNumId w:val="15"/>
  </w:num>
  <w:num w:numId="3" w16cid:durableId="972254287">
    <w:abstractNumId w:val="17"/>
  </w:num>
  <w:num w:numId="4" w16cid:durableId="1980718377">
    <w:abstractNumId w:val="4"/>
  </w:num>
  <w:num w:numId="5" w16cid:durableId="193688131">
    <w:abstractNumId w:val="1"/>
  </w:num>
  <w:num w:numId="6" w16cid:durableId="1255825629">
    <w:abstractNumId w:val="0"/>
  </w:num>
  <w:num w:numId="7" w16cid:durableId="555943606">
    <w:abstractNumId w:val="10"/>
  </w:num>
  <w:num w:numId="8" w16cid:durableId="1945068039">
    <w:abstractNumId w:val="13"/>
  </w:num>
  <w:num w:numId="9" w16cid:durableId="1650356061">
    <w:abstractNumId w:val="3"/>
  </w:num>
  <w:num w:numId="10" w16cid:durableId="2058889347">
    <w:abstractNumId w:val="11"/>
  </w:num>
  <w:num w:numId="11" w16cid:durableId="1239902538">
    <w:abstractNumId w:val="8"/>
  </w:num>
  <w:num w:numId="12" w16cid:durableId="1943806250">
    <w:abstractNumId w:val="14"/>
  </w:num>
  <w:num w:numId="13" w16cid:durableId="872304685">
    <w:abstractNumId w:val="18"/>
  </w:num>
  <w:num w:numId="14" w16cid:durableId="2019624065">
    <w:abstractNumId w:val="2"/>
  </w:num>
  <w:num w:numId="15" w16cid:durableId="120155749">
    <w:abstractNumId w:val="9"/>
  </w:num>
  <w:num w:numId="16" w16cid:durableId="1627270058">
    <w:abstractNumId w:val="20"/>
  </w:num>
  <w:num w:numId="17" w16cid:durableId="469447801">
    <w:abstractNumId w:val="19"/>
  </w:num>
  <w:num w:numId="18" w16cid:durableId="1610120101">
    <w:abstractNumId w:val="7"/>
  </w:num>
  <w:num w:numId="19" w16cid:durableId="1809475097">
    <w:abstractNumId w:val="6"/>
  </w:num>
  <w:num w:numId="20" w16cid:durableId="1946182502">
    <w:abstractNumId w:val="16"/>
  </w:num>
  <w:num w:numId="21" w16cid:durableId="1484544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A31"/>
    <w:rsid w:val="000033BE"/>
    <w:rsid w:val="000137B2"/>
    <w:rsid w:val="00013F54"/>
    <w:rsid w:val="00047279"/>
    <w:rsid w:val="00047CB2"/>
    <w:rsid w:val="00065396"/>
    <w:rsid w:val="00065C87"/>
    <w:rsid w:val="0008206E"/>
    <w:rsid w:val="0008643B"/>
    <w:rsid w:val="00092B43"/>
    <w:rsid w:val="000A2FB1"/>
    <w:rsid w:val="000A4A85"/>
    <w:rsid w:val="000B2C2D"/>
    <w:rsid w:val="000B41C3"/>
    <w:rsid w:val="000D0A57"/>
    <w:rsid w:val="000F6597"/>
    <w:rsid w:val="00104C9F"/>
    <w:rsid w:val="00123C9A"/>
    <w:rsid w:val="001270B3"/>
    <w:rsid w:val="00170CFB"/>
    <w:rsid w:val="00176340"/>
    <w:rsid w:val="001A7468"/>
    <w:rsid w:val="001B0E65"/>
    <w:rsid w:val="001B5514"/>
    <w:rsid w:val="001E4AF1"/>
    <w:rsid w:val="00227F7D"/>
    <w:rsid w:val="0023639C"/>
    <w:rsid w:val="002401A3"/>
    <w:rsid w:val="002413EE"/>
    <w:rsid w:val="0025622A"/>
    <w:rsid w:val="002F01C9"/>
    <w:rsid w:val="002F3FDE"/>
    <w:rsid w:val="002F4A5B"/>
    <w:rsid w:val="00334056"/>
    <w:rsid w:val="00371949"/>
    <w:rsid w:val="00377EE4"/>
    <w:rsid w:val="00386E7C"/>
    <w:rsid w:val="003A6018"/>
    <w:rsid w:val="003C46DD"/>
    <w:rsid w:val="003D07C6"/>
    <w:rsid w:val="003D530A"/>
    <w:rsid w:val="0040143F"/>
    <w:rsid w:val="00412687"/>
    <w:rsid w:val="004242BB"/>
    <w:rsid w:val="004653E4"/>
    <w:rsid w:val="004C5533"/>
    <w:rsid w:val="004E20B4"/>
    <w:rsid w:val="00533D68"/>
    <w:rsid w:val="00555C61"/>
    <w:rsid w:val="00570BE6"/>
    <w:rsid w:val="00590789"/>
    <w:rsid w:val="005C47CF"/>
    <w:rsid w:val="005C4BD5"/>
    <w:rsid w:val="005D57C2"/>
    <w:rsid w:val="00604A75"/>
    <w:rsid w:val="00604C4B"/>
    <w:rsid w:val="00611291"/>
    <w:rsid w:val="0065221F"/>
    <w:rsid w:val="006A17B0"/>
    <w:rsid w:val="006A58D8"/>
    <w:rsid w:val="006A67CF"/>
    <w:rsid w:val="006C15A2"/>
    <w:rsid w:val="006D69DA"/>
    <w:rsid w:val="006F6E58"/>
    <w:rsid w:val="0071291C"/>
    <w:rsid w:val="00725065"/>
    <w:rsid w:val="0075061D"/>
    <w:rsid w:val="007811D6"/>
    <w:rsid w:val="00786D1D"/>
    <w:rsid w:val="007A005C"/>
    <w:rsid w:val="007D3293"/>
    <w:rsid w:val="007F42F7"/>
    <w:rsid w:val="007F7C2A"/>
    <w:rsid w:val="00800499"/>
    <w:rsid w:val="00827CE2"/>
    <w:rsid w:val="00891587"/>
    <w:rsid w:val="008962C2"/>
    <w:rsid w:val="00897A8C"/>
    <w:rsid w:val="008B7703"/>
    <w:rsid w:val="00900FCD"/>
    <w:rsid w:val="009011D4"/>
    <w:rsid w:val="009430E3"/>
    <w:rsid w:val="009465D6"/>
    <w:rsid w:val="00961DCE"/>
    <w:rsid w:val="00971774"/>
    <w:rsid w:val="009B3E23"/>
    <w:rsid w:val="009C76D1"/>
    <w:rsid w:val="009D4153"/>
    <w:rsid w:val="009E3267"/>
    <w:rsid w:val="009E4D5D"/>
    <w:rsid w:val="009E6CF7"/>
    <w:rsid w:val="009F46FC"/>
    <w:rsid w:val="00A16AD3"/>
    <w:rsid w:val="00A53846"/>
    <w:rsid w:val="00A55672"/>
    <w:rsid w:val="00A757E7"/>
    <w:rsid w:val="00A806A1"/>
    <w:rsid w:val="00A944D9"/>
    <w:rsid w:val="00A94885"/>
    <w:rsid w:val="00AD0A70"/>
    <w:rsid w:val="00B10AAF"/>
    <w:rsid w:val="00B11A31"/>
    <w:rsid w:val="00B36262"/>
    <w:rsid w:val="00B52369"/>
    <w:rsid w:val="00B52B06"/>
    <w:rsid w:val="00B60A42"/>
    <w:rsid w:val="00B60D91"/>
    <w:rsid w:val="00B63A96"/>
    <w:rsid w:val="00B91CF4"/>
    <w:rsid w:val="00BA1922"/>
    <w:rsid w:val="00BB0BF4"/>
    <w:rsid w:val="00BE4704"/>
    <w:rsid w:val="00BF2C20"/>
    <w:rsid w:val="00BF4D24"/>
    <w:rsid w:val="00C266E7"/>
    <w:rsid w:val="00C42371"/>
    <w:rsid w:val="00C471D1"/>
    <w:rsid w:val="00C61EB4"/>
    <w:rsid w:val="00C865F4"/>
    <w:rsid w:val="00C879E9"/>
    <w:rsid w:val="00CA5724"/>
    <w:rsid w:val="00CB5890"/>
    <w:rsid w:val="00CC1984"/>
    <w:rsid w:val="00CF7D77"/>
    <w:rsid w:val="00D23646"/>
    <w:rsid w:val="00D406DF"/>
    <w:rsid w:val="00D51526"/>
    <w:rsid w:val="00DC73F9"/>
    <w:rsid w:val="00DD1107"/>
    <w:rsid w:val="00E275DD"/>
    <w:rsid w:val="00E424ED"/>
    <w:rsid w:val="00E42DF2"/>
    <w:rsid w:val="00EB3D2A"/>
    <w:rsid w:val="00ED7FB6"/>
    <w:rsid w:val="00EE271F"/>
    <w:rsid w:val="00F0686F"/>
    <w:rsid w:val="00F1179E"/>
    <w:rsid w:val="00F23E75"/>
    <w:rsid w:val="00F23E98"/>
    <w:rsid w:val="00F4692A"/>
    <w:rsid w:val="00F61A23"/>
    <w:rsid w:val="00F62D6C"/>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22C27"/>
  <w15:docId w15:val="{2418A7B3-9E2F-4A92-B847-6192DF54A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DF2"/>
    <w:pPr>
      <w:numPr>
        <w:ilvl w:val="1"/>
      </w:numPr>
      <w:spacing w:line="290" w:lineRule="auto"/>
      <w:ind w:left="10" w:hanging="10"/>
    </w:pPr>
    <w:rPr>
      <w:rFonts w:ascii="Arial" w:eastAsia="Times New Roman" w:hAnsi="Arial" w:cs="Arial"/>
      <w:color w:val="082A75"/>
      <w:sz w:val="28"/>
      <w:lang w:val="sv-SE"/>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Cs w:val="2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rsid w:val="006F6E58"/>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 w:type="paragraph" w:styleId="Sidhuvud">
    <w:name w:val="header"/>
    <w:basedOn w:val="Normal"/>
    <w:link w:val="SidhuvudChar"/>
    <w:uiPriority w:val="99"/>
    <w:unhideWhenUsed/>
    <w:rsid w:val="00E42DF2"/>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E42DF2"/>
    <w:rPr>
      <w:rFonts w:ascii="Arial" w:eastAsia="Times New Roman" w:hAnsi="Arial" w:cs="Arial"/>
      <w:color w:val="082A75"/>
      <w:sz w:val="28"/>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1</TotalTime>
  <Pages>6</Pages>
  <Words>898</Words>
  <Characters>5125</Characters>
  <Application>Microsoft Office Word</Application>
  <DocSecurity>0</DocSecurity>
  <Lines>42</Lines>
  <Paragraphs>12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2</cp:revision>
  <cp:lastPrinted>2026-09-24T18:00:00Z</cp:lastPrinted>
  <dcterms:created xsi:type="dcterms:W3CDTF">2026-10-01T11:31:00Z</dcterms:created>
  <dcterms:modified xsi:type="dcterms:W3CDTF">2026-10-01T11:31:00Z</dcterms:modified>
</cp:coreProperties>
</file>