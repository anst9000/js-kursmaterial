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14BEA" w14:textId="304D7325" w:rsidR="00D0299F" w:rsidRPr="00D0299F" w:rsidRDefault="00323A03" w:rsidP="00D0299F">
      <w:pPr>
        <w:rPr>
          <w:rStyle w:val="Rubrik1Char"/>
        </w:rPr>
      </w:pPr>
      <w:r>
        <w:rPr>
          <w:noProof/>
        </w:rPr>
        <w:drawing>
          <wp:anchor distT="0" distB="0" distL="114300" distR="114300" simplePos="0" relativeHeight="251684864" behindDoc="1" locked="0" layoutInCell="1" allowOverlap="1" wp14:anchorId="5035AB4E" wp14:editId="282F921B">
            <wp:simplePos x="0" y="0"/>
            <wp:positionH relativeFrom="margin">
              <wp:posOffset>-817644</wp:posOffset>
            </wp:positionH>
            <wp:positionV relativeFrom="paragraph">
              <wp:posOffset>-15565</wp:posOffset>
            </wp:positionV>
            <wp:extent cx="11823891" cy="6651811"/>
            <wp:effectExtent l="0" t="0" r="6350" b="0"/>
            <wp:wrapNone/>
            <wp:docPr id="141380041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00415" name="Bildobjekt 1413800415"/>
                    <pic:cNvPicPr/>
                  </pic:nvPicPr>
                  <pic:blipFill>
                    <a:blip r:embed="rId8">
                      <a:extLst>
                        <a:ext uri="{28A0092B-C50C-407E-A947-70E740481C1C}">
                          <a14:useLocalDpi xmlns:a14="http://schemas.microsoft.com/office/drawing/2010/main" val="0"/>
                        </a:ext>
                      </a:extLst>
                    </a:blip>
                    <a:stretch>
                      <a:fillRect/>
                    </a:stretch>
                  </pic:blipFill>
                  <pic:spPr>
                    <a:xfrm>
                      <a:off x="0" y="0"/>
                      <a:ext cx="11868315" cy="6676803"/>
                    </a:xfrm>
                    <a:prstGeom prst="rect">
                      <a:avLst/>
                    </a:prstGeom>
                  </pic:spPr>
                </pic:pic>
              </a:graphicData>
            </a:graphic>
            <wp14:sizeRelH relativeFrom="margin">
              <wp14:pctWidth>0</wp14:pctWidth>
            </wp14:sizeRelH>
            <wp14:sizeRelV relativeFrom="margin">
              <wp14:pctHeight>0</wp14:pctHeight>
            </wp14:sizeRelV>
          </wp:anchor>
        </w:drawing>
      </w:r>
      <w:r w:rsidR="009B3E23" w:rsidRPr="000137B2">
        <w:rPr>
          <w:noProof/>
        </w:rPr>
        <mc:AlternateContent>
          <mc:Choice Requires="wps">
            <w:drawing>
              <wp:anchor distT="0" distB="0" distL="114300" distR="114300" simplePos="0" relativeHeight="251683840" behindDoc="0" locked="0" layoutInCell="1" allowOverlap="1" wp14:anchorId="547E7B9B" wp14:editId="34FD1114">
                <wp:simplePos x="0" y="0"/>
                <wp:positionH relativeFrom="column">
                  <wp:posOffset>429222</wp:posOffset>
                </wp:positionH>
                <wp:positionV relativeFrom="paragraph">
                  <wp:posOffset>7584023</wp:posOffset>
                </wp:positionV>
                <wp:extent cx="1760561" cy="0"/>
                <wp:effectExtent l="0" t="19050" r="49530" b="38100"/>
                <wp:wrapNone/>
                <wp:docPr id="26868513" name="Rak koppling 39"/>
                <wp:cNvGraphicFramePr/>
                <a:graphic xmlns:a="http://schemas.openxmlformats.org/drawingml/2006/main">
                  <a:graphicData uri="http://schemas.microsoft.com/office/word/2010/wordprocessingShape">
                    <wps:wsp>
                      <wps:cNvCnPr/>
                      <wps:spPr>
                        <a:xfrm>
                          <a:off x="0" y="0"/>
                          <a:ext cx="1760561"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EA4B851" id="Rak koppling 39"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597.15pt" to="172.45pt,59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" strokecolor="#156082 [3204]" strokeweight="4.5pt">
                <v:stroke joinstyle="miter"/>
              </v:line>
            </w:pict>
          </mc:Fallback>
        </mc:AlternateContent>
      </w:r>
      <w:r w:rsidR="009B3E23" w:rsidRPr="000137B2">
        <w:rPr>
          <w:noProof/>
        </w:rPr>
        <mc:AlternateContent>
          <mc:Choice Requires="wps">
            <w:drawing>
              <wp:anchor distT="45720" distB="45720" distL="114300" distR="114300" simplePos="0" relativeHeight="251678720" behindDoc="0" locked="0" layoutInCell="1" allowOverlap="1" wp14:anchorId="587859D3" wp14:editId="1131069E">
                <wp:simplePos x="0" y="0"/>
                <wp:positionH relativeFrom="column">
                  <wp:posOffset>360680</wp:posOffset>
                </wp:positionH>
                <wp:positionV relativeFrom="paragraph">
                  <wp:posOffset>7127875</wp:posOffset>
                </wp:positionV>
                <wp:extent cx="2183130" cy="1404620"/>
                <wp:effectExtent l="0" t="0" r="7620" b="0"/>
                <wp:wrapSquare wrapText="bothSides"/>
                <wp:docPr id="1057937035"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3130" cy="1404620"/>
                        </a:xfrm>
                        <a:prstGeom prst="rect">
                          <a:avLst/>
                        </a:prstGeom>
                        <a:solidFill>
                          <a:srgbClr val="FFFFFF"/>
                        </a:solidFill>
                        <a:ln w="9525">
                          <a:noFill/>
                          <a:miter lim="800000"/>
                          <a:headEnd/>
                          <a:tailEnd/>
                        </a:ln>
                      </wps:spPr>
                      <wps:txbx>
                        <w:txbxContent>
                          <w:p w14:paraId="1C6F57E9" w14:textId="77777777" w:rsidR="00B91CF4" w:rsidRPr="009B3E23" w:rsidRDefault="004E20B4" w:rsidP="009E4D5D">
                            <w:pPr>
                              <w:pStyle w:val="DokDatum"/>
                            </w:pPr>
                            <w:r w:rsidRPr="009B3E23">
                              <w:t>30</w:t>
                            </w:r>
                            <w:r w:rsidR="00971774" w:rsidRPr="009B3E23">
                              <w:t xml:space="preserve"> </w:t>
                            </w:r>
                            <w:r w:rsidR="00B91CF4" w:rsidRPr="009B3E23">
                              <w:t>september</w:t>
                            </w:r>
                            <w:r w:rsidR="00971774" w:rsidRPr="009B3E23">
                              <w:t xml:space="preserve"> 202</w:t>
                            </w:r>
                            <w:r w:rsidR="00B91CF4" w:rsidRPr="009B3E23">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87859D3" id="_x0000_t202" coordsize="21600,21600" o:spt="202" path="m,l,21600r21600,l21600,xe">
                <v:stroke joinstyle="miter"/>
                <v:path gradientshapeok="t" o:connecttype="rect"/>
              </v:shapetype>
              <v:shape id="Textruta 2" o:spid="_x0000_s1026" type="#_x0000_t202" style="position:absolute;left:0;text-align:left;margin-left:28.4pt;margin-top:561.25pt;width:171.9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" stroked="f">
                <v:textbox style="mso-fit-shape-to-text:t">
                  <w:txbxContent>
                    <w:p w14:paraId="1C6F57E9" w14:textId="77777777" w:rsidR="00B91CF4" w:rsidRPr="009B3E23" w:rsidRDefault="004E20B4" w:rsidP="009E4D5D">
                      <w:pPr>
                        <w:pStyle w:val="DokDatum"/>
                      </w:pPr>
                      <w:r w:rsidRPr="009B3E23">
                        <w:t>30</w:t>
                      </w:r>
                      <w:r w:rsidR="00971774" w:rsidRPr="009B3E23">
                        <w:t xml:space="preserve"> </w:t>
                      </w:r>
                      <w:r w:rsidR="00B91CF4" w:rsidRPr="009B3E23">
                        <w:t>september</w:t>
                      </w:r>
                      <w:r w:rsidR="00971774" w:rsidRPr="009B3E23">
                        <w:t xml:space="preserve"> 202</w:t>
                      </w:r>
                      <w:r w:rsidR="00B91CF4" w:rsidRPr="009B3E23">
                        <w:t>6</w:t>
                      </w:r>
                    </w:p>
                  </w:txbxContent>
                </v:textbox>
                <w10:wrap type="square"/>
              </v:shape>
            </w:pict>
          </mc:Fallback>
        </mc:AlternateContent>
      </w:r>
      <w:r w:rsidR="00B63A96" w:rsidRPr="000137B2">
        <w:rPr>
          <w:noProof/>
        </w:rPr>
        <mc:AlternateContent>
          <mc:Choice Requires="wps">
            <w:drawing>
              <wp:anchor distT="0" distB="0" distL="114300" distR="114300" simplePos="0" relativeHeight="251681792" behindDoc="0" locked="0" layoutInCell="1" allowOverlap="1" wp14:anchorId="5DFD7017" wp14:editId="5117C713">
                <wp:simplePos x="0" y="0"/>
                <wp:positionH relativeFrom="column">
                  <wp:posOffset>429222</wp:posOffset>
                </wp:positionH>
                <wp:positionV relativeFrom="paragraph">
                  <wp:posOffset>2397874</wp:posOffset>
                </wp:positionV>
                <wp:extent cx="3207224" cy="0"/>
                <wp:effectExtent l="0" t="19050" r="50800" b="38100"/>
                <wp:wrapNone/>
                <wp:docPr id="549821166" name="Rak koppling 39"/>
                <wp:cNvGraphicFramePr/>
                <a:graphic xmlns:a="http://schemas.openxmlformats.org/drawingml/2006/main">
                  <a:graphicData uri="http://schemas.microsoft.com/office/word/2010/wordprocessingShape">
                    <wps:wsp>
                      <wps:cNvCnPr/>
                      <wps:spPr>
                        <a:xfrm>
                          <a:off x="0" y="0"/>
                          <a:ext cx="3207224"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6E85D0C" id="Rak koppling 39"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188.8pt" to="286.35pt,1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" strokecolor="#156082 [3204]" strokeweight="4.5pt">
                <v:stroke joinstyle="miter"/>
              </v:line>
            </w:pict>
          </mc:Fallback>
        </mc:AlternateContent>
      </w:r>
      <w:r w:rsidR="00B63A96" w:rsidRPr="000137B2">
        <w:rPr>
          <w:noProof/>
        </w:rPr>
        <mc:AlternateContent>
          <mc:Choice Requires="wps">
            <w:drawing>
              <wp:anchor distT="45720" distB="45720" distL="114300" distR="114300" simplePos="0" relativeHeight="251676672" behindDoc="0" locked="0" layoutInCell="1" allowOverlap="1" wp14:anchorId="0B81EE8F" wp14:editId="54A7879B">
                <wp:simplePos x="0" y="0"/>
                <wp:positionH relativeFrom="column">
                  <wp:posOffset>333375</wp:posOffset>
                </wp:positionH>
                <wp:positionV relativeFrom="paragraph">
                  <wp:posOffset>1231900</wp:posOffset>
                </wp:positionV>
                <wp:extent cx="3439160" cy="1404620"/>
                <wp:effectExtent l="0" t="0" r="8890" b="0"/>
                <wp:wrapSquare wrapText="bothSides"/>
                <wp:docPr id="217"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9160" cy="1404620"/>
                        </a:xfrm>
                        <a:prstGeom prst="rect">
                          <a:avLst/>
                        </a:prstGeom>
                        <a:solidFill>
                          <a:srgbClr val="FFFFFF"/>
                        </a:solidFill>
                        <a:ln w="9525">
                          <a:noFill/>
                          <a:miter lim="800000"/>
                          <a:headEnd/>
                          <a:tailEnd/>
                        </a:ln>
                      </wps:spPr>
                      <wps:txbx>
                        <w:txbxContent>
                          <w:p w14:paraId="7CF0E680" w14:textId="39A46C37" w:rsidR="009E4D5D" w:rsidRDefault="00971774" w:rsidP="009E4D5D">
                            <w:pPr>
                              <w:pStyle w:val="DokRubrik"/>
                            </w:pPr>
                            <w:r w:rsidRPr="009B3E23">
                              <w:t>JavaScript-</w:t>
                            </w:r>
                            <w:r w:rsidR="00323A03">
                              <w:t>15</w:t>
                            </w:r>
                          </w:p>
                          <w:p w14:paraId="40C7A89F" w14:textId="6E631083" w:rsidR="00971774" w:rsidRPr="009B3E23" w:rsidRDefault="004E20B4" w:rsidP="009E4D5D">
                            <w:pPr>
                              <w:pStyle w:val="DokRubrik"/>
                            </w:pPr>
                            <w:r w:rsidRPr="009B3E23">
                              <w:t>A</w:t>
                            </w:r>
                            <w:r w:rsidR="00323A03">
                              <w:t>vancerad React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81EE8F" id="_x0000_s1027" type="#_x0000_t202" style="position:absolute;left:0;text-align:left;margin-left:26.25pt;margin-top:97pt;width:270.8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" stroked="f">
                <v:textbox style="mso-fit-shape-to-text:t">
                  <w:txbxContent>
                    <w:p w14:paraId="7CF0E680" w14:textId="39A46C37" w:rsidR="009E4D5D" w:rsidRDefault="00971774" w:rsidP="009E4D5D">
                      <w:pPr>
                        <w:pStyle w:val="DokRubrik"/>
                      </w:pPr>
                      <w:r w:rsidRPr="009B3E23">
                        <w:t>JavaScript-</w:t>
                      </w:r>
                      <w:r w:rsidR="00323A03">
                        <w:t>15</w:t>
                      </w:r>
                    </w:p>
                    <w:p w14:paraId="40C7A89F" w14:textId="6E631083" w:rsidR="00971774" w:rsidRPr="009B3E23" w:rsidRDefault="004E20B4" w:rsidP="009E4D5D">
                      <w:pPr>
                        <w:pStyle w:val="DokRubrik"/>
                      </w:pPr>
                      <w:r w:rsidRPr="009B3E23">
                        <w:t>A</w:t>
                      </w:r>
                      <w:r w:rsidR="00323A03">
                        <w:t>vancerad React</w:t>
                      </w:r>
                    </w:p>
                  </w:txbxContent>
                </v:textbox>
                <w10:wrap type="square"/>
              </v:shape>
            </w:pict>
          </mc:Fallback>
        </mc:AlternateContent>
      </w:r>
      <w:r w:rsidR="00971774" w:rsidRPr="000137B2">
        <w:rPr>
          <w:noProof/>
        </w:rPr>
        <mc:AlternateContent>
          <mc:Choice Requires="wps">
            <w:drawing>
              <wp:anchor distT="45720" distB="45720" distL="114300" distR="114300" simplePos="0" relativeHeight="251680768" behindDoc="0" locked="0" layoutInCell="1" allowOverlap="1" wp14:anchorId="493E3619" wp14:editId="502A9989">
                <wp:simplePos x="0" y="0"/>
                <wp:positionH relativeFrom="column">
                  <wp:posOffset>387853</wp:posOffset>
                </wp:positionH>
                <wp:positionV relativeFrom="paragraph">
                  <wp:posOffset>7928574</wp:posOffset>
                </wp:positionV>
                <wp:extent cx="2360930" cy="1404620"/>
                <wp:effectExtent l="0" t="0" r="4445" b="1905"/>
                <wp:wrapSquare wrapText="bothSides"/>
                <wp:docPr id="1329882488"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5909F61" w14:textId="77777777" w:rsidR="00971774" w:rsidRPr="009B3E23" w:rsidRDefault="00971774" w:rsidP="009E4D5D">
                            <w:pPr>
                              <w:pStyle w:val="DokInfo"/>
                            </w:pPr>
                            <w:r w:rsidRPr="009B3E23">
                              <w:t>JavaScript – utan tjafs</w:t>
                            </w:r>
                            <w:r w:rsidRPr="009B3E23">
                              <w:br/>
                              <w:t>Författare: Acke Strömberg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3E3619" id="_x0000_s1028" type="#_x0000_t202" style="position:absolute;left:0;text-align:left;margin-left:30.55pt;margin-top:624.3pt;width:185.9pt;height:110.6pt;z-index:2516807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" stroked="f">
                <v:textbox style="mso-fit-shape-to-text:t">
                  <w:txbxContent>
                    <w:p w14:paraId="05909F61" w14:textId="77777777" w:rsidR="00971774" w:rsidRPr="009B3E23" w:rsidRDefault="00971774" w:rsidP="009E4D5D">
                      <w:pPr>
                        <w:pStyle w:val="DokInfo"/>
                      </w:pPr>
                      <w:r w:rsidRPr="009B3E23">
                        <w:t>JavaScript – utan tjafs</w:t>
                      </w:r>
                      <w:r w:rsidRPr="009B3E23">
                        <w:br/>
                        <w:t>Författare: Acke Strömberg</w:t>
                      </w:r>
                    </w:p>
                  </w:txbxContent>
                </v:textbox>
                <w10:wrap type="square"/>
              </v:shape>
            </w:pict>
          </mc:Fallback>
        </mc:AlternateContent>
      </w:r>
      <w:r w:rsidR="00971774" w:rsidRPr="000137B2">
        <w:rPr>
          <w:noProof/>
        </w:rPr>
        <mc:AlternateContent>
          <mc:Choice Requires="wps">
            <w:drawing>
              <wp:anchor distT="0" distB="0" distL="114300" distR="114300" simplePos="0" relativeHeight="251660288" behindDoc="0" locked="0" layoutInCell="1" allowOverlap="1" wp14:anchorId="5020F15F" wp14:editId="1A143DB0">
                <wp:simplePos x="0" y="0"/>
                <wp:positionH relativeFrom="margin">
                  <wp:align>left</wp:align>
                </wp:positionH>
                <wp:positionV relativeFrom="paragraph">
                  <wp:posOffset>891218</wp:posOffset>
                </wp:positionV>
                <wp:extent cx="3938400" cy="8817553"/>
                <wp:effectExtent l="0" t="0" r="5080" b="3175"/>
                <wp:wrapNone/>
                <wp:docPr id="2231" name="Shape 2231"/>
                <wp:cNvGraphicFramePr/>
                <a:graphic xmlns:a="http://schemas.openxmlformats.org/drawingml/2006/main">
                  <a:graphicData uri="http://schemas.microsoft.com/office/word/2010/wordprocessingShape">
                    <wps:wsp>
                      <wps:cNvSpPr/>
                      <wps:spPr>
                        <a:xfrm>
                          <a:off x="0" y="0"/>
                          <a:ext cx="3938400" cy="8817553"/>
                        </a:xfrm>
                        <a:custGeom>
                          <a:avLst/>
                          <a:gdLst/>
                          <a:ahLst/>
                          <a:cxnLst/>
                          <a:rect l="0" t="0" r="0" b="0"/>
                          <a:pathLst>
                            <a:path w="3939540" h="8656320">
                              <a:moveTo>
                                <a:pt x="0" y="0"/>
                              </a:moveTo>
                              <a:lnTo>
                                <a:pt x="3939540" y="0"/>
                              </a:lnTo>
                              <a:lnTo>
                                <a:pt x="3939540" y="8656320"/>
                              </a:lnTo>
                              <a:lnTo>
                                <a:pt x="0" y="8656320"/>
                              </a:lnTo>
                              <a:lnTo>
                                <a:pt x="0" y="0"/>
                              </a:lnTo>
                            </a:path>
                          </a:pathLst>
                        </a:custGeom>
                        <a:ln w="0" cap="flat">
                          <a:noFill/>
                          <a:miter lim="127000"/>
                        </a:ln>
                      </wps:spPr>
                      <wps:style>
                        <a:lnRef idx="0">
                          <a:srgbClr val="000000">
                            <a:alpha val="0"/>
                          </a:srgbClr>
                        </a:lnRef>
                        <a:fillRef idx="1">
                          <a:srgbClr val="FFFFFF"/>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6F163BAF" id="Shape 2231" o:spid="_x0000_s1026" style="position:absolute;margin-left:0;margin-top:70.15pt;width:310.1pt;height:694.3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3939540,8656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" path="m,l3939540,r,8656320l,8656320,,e" stroked="f" strokeweight="0">
                <v:stroke miterlimit="83231f" joinstyle="miter"/>
                <v:path arrowok="t" textboxrect="0,0,3939540,8656320"/>
                <w10:wrap anchorx="margin"/>
              </v:shape>
            </w:pict>
          </mc:Fallback>
        </mc:AlternateContent>
      </w:r>
      <w:r w:rsidR="00971774" w:rsidRPr="000137B2">
        <w:rPr>
          <w:rFonts w:eastAsia="Calibri"/>
          <w:noProof/>
          <w:color w:val="000000"/>
          <w:sz w:val="22"/>
        </w:rPr>
        <mc:AlternateContent>
          <mc:Choice Requires="wpg">
            <w:drawing>
              <wp:anchor distT="0" distB="0" distL="114300" distR="114300" simplePos="0" relativeHeight="251658240" behindDoc="0" locked="0" layoutInCell="1" allowOverlap="1" wp14:anchorId="6D032BD2" wp14:editId="464E1802">
                <wp:simplePos x="0" y="0"/>
                <wp:positionH relativeFrom="page">
                  <wp:posOffset>0</wp:posOffset>
                </wp:positionH>
                <wp:positionV relativeFrom="page">
                  <wp:posOffset>40943</wp:posOffset>
                </wp:positionV>
                <wp:extent cx="7560310" cy="10650855"/>
                <wp:effectExtent l="0" t="0" r="2540" b="0"/>
                <wp:wrapTopAndBottom/>
                <wp:docPr id="1578" name="Group 1578"/>
                <wp:cNvGraphicFramePr/>
                <a:graphic xmlns:a="http://schemas.openxmlformats.org/drawingml/2006/main">
                  <a:graphicData uri="http://schemas.microsoft.com/office/word/2010/wordprocessingGroup">
                    <wpg:wgp>
                      <wpg:cNvGrpSpPr/>
                      <wpg:grpSpPr>
                        <a:xfrm>
                          <a:off x="0" y="0"/>
                          <a:ext cx="7560310" cy="10650855"/>
                          <a:chOff x="0" y="36951"/>
                          <a:chExt cx="7560564" cy="10650859"/>
                        </a:xfrm>
                      </wpg:grpSpPr>
                      <wps:wsp>
                        <wps:cNvPr id="6" name="Rectangle 6"/>
                        <wps:cNvSpPr/>
                        <wps:spPr>
                          <a:xfrm>
                            <a:off x="662940" y="36951"/>
                            <a:ext cx="53598" cy="241560"/>
                          </a:xfrm>
                          <a:prstGeom prst="rect">
                            <a:avLst/>
                          </a:prstGeom>
                          <a:ln>
                            <a:noFill/>
                          </a:ln>
                        </wps:spPr>
                        <wps:txbx>
                          <w:txbxContent>
                            <w:p w14:paraId="43BCA2F7" w14:textId="77777777" w:rsidR="00047CB2" w:rsidRPr="00065C87" w:rsidRDefault="00000000" w:rsidP="00013F54">
                              <w:r w:rsidRPr="00065C87">
                                <w:t xml:space="preserve"> </w:t>
                              </w:r>
                            </w:p>
                          </w:txbxContent>
                        </wps:txbx>
                        <wps:bodyPr horzOverflow="overflow" vert="horz" lIns="0" tIns="0" rIns="0" bIns="0" rtlCol="0">
                          <a:noAutofit/>
                        </wps:bodyPr>
                      </wps:wsp>
                      <wps:wsp>
                        <wps:cNvPr id="8" name="Rectangle 8"/>
                        <wps:cNvSpPr/>
                        <wps:spPr>
                          <a:xfrm>
                            <a:off x="594360" y="715132"/>
                            <a:ext cx="53598" cy="241558"/>
                          </a:xfrm>
                          <a:prstGeom prst="rect">
                            <a:avLst/>
                          </a:prstGeom>
                          <a:ln>
                            <a:noFill/>
                          </a:ln>
                        </wps:spPr>
                        <wps:txbx>
                          <w:txbxContent>
                            <w:p w14:paraId="30D7CF56" w14:textId="77777777" w:rsidR="00047CB2" w:rsidRPr="00065C87" w:rsidRDefault="00000000" w:rsidP="00013F54">
                              <w:r w:rsidRPr="00065C87">
                                <w:t xml:space="preserve"> </w:t>
                              </w:r>
                            </w:p>
                          </w:txbxContent>
                        </wps:txbx>
                        <wps:bodyPr horzOverflow="overflow" vert="horz" lIns="0" tIns="0" rIns="0" bIns="0" rtlCol="0">
                          <a:noAutofit/>
                        </wps:bodyPr>
                      </wps:wsp>
                      <wps:wsp>
                        <wps:cNvPr id="2230" name="Shape 2230"/>
                        <wps:cNvSpPr/>
                        <wps:spPr>
                          <a:xfrm>
                            <a:off x="0" y="6667499"/>
                            <a:ext cx="7560564" cy="4020311"/>
                          </a:xfrm>
                          <a:custGeom>
                            <a:avLst/>
                            <a:gdLst/>
                            <a:ahLst/>
                            <a:cxnLst/>
                            <a:rect l="0" t="0" r="0" b="0"/>
                            <a:pathLst>
                              <a:path w="7560564" h="4020311">
                                <a:moveTo>
                                  <a:pt x="0" y="0"/>
                                </a:moveTo>
                                <a:lnTo>
                                  <a:pt x="7560564" y="0"/>
                                </a:lnTo>
                                <a:lnTo>
                                  <a:pt x="7560564" y="4020311"/>
                                </a:lnTo>
                                <a:lnTo>
                                  <a:pt x="0" y="4020311"/>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s:wsp>
                        <wps:cNvPr id="25" name="Rectangle 25"/>
                        <wps:cNvSpPr/>
                        <wps:spPr>
                          <a:xfrm>
                            <a:off x="594360" y="965068"/>
                            <a:ext cx="53598" cy="241559"/>
                          </a:xfrm>
                          <a:prstGeom prst="rect">
                            <a:avLst/>
                          </a:prstGeom>
                          <a:ln>
                            <a:noFill/>
                          </a:ln>
                        </wps:spPr>
                        <wps:txbx>
                          <w:txbxContent>
                            <w:p w14:paraId="63436CBB" w14:textId="77777777" w:rsidR="00047CB2" w:rsidRPr="00065C87" w:rsidRDefault="00000000" w:rsidP="00013F54">
                              <w:r w:rsidRPr="00065C87">
                                <w:t xml:space="preserve"> </w:t>
                              </w:r>
                            </w:p>
                          </w:txbxContent>
                        </wps:txbx>
                        <wps:bodyPr horzOverflow="overflow" vert="horz" lIns="0" tIns="0" rIns="0" bIns="0" rtlCol="0">
                          <a:noAutofit/>
                        </wps:bodyPr>
                      </wps:wsp>
                      <wps:wsp>
                        <wps:cNvPr id="255" name="Rectangle 255"/>
                        <wps:cNvSpPr/>
                        <wps:spPr>
                          <a:xfrm>
                            <a:off x="4261104" y="1213479"/>
                            <a:ext cx="53598" cy="241559"/>
                          </a:xfrm>
                          <a:prstGeom prst="rect">
                            <a:avLst/>
                          </a:prstGeom>
                          <a:ln>
                            <a:noFill/>
                          </a:ln>
                        </wps:spPr>
                        <wps:txbx>
                          <w:txbxContent>
                            <w:p w14:paraId="57A92B7E" w14:textId="77777777" w:rsidR="00047CB2" w:rsidRPr="00065C87" w:rsidRDefault="00000000" w:rsidP="00013F54">
                              <w:r w:rsidRPr="00065C87">
                                <w:t xml:space="preserve"> </w:t>
                              </w:r>
                            </w:p>
                          </w:txbxContent>
                        </wps:txbx>
                        <wps:bodyPr horzOverflow="overflow" vert="horz" lIns="0" tIns="0" rIns="0" bIns="0" rtlCol="0">
                          <a:noAutofit/>
                        </wps:bodyPr>
                      </wps:wsp>
                      <wps:wsp>
                        <wps:cNvPr id="256" name="Rectangle 256"/>
                        <wps:cNvSpPr/>
                        <wps:spPr>
                          <a:xfrm>
                            <a:off x="6090613" y="1213479"/>
                            <a:ext cx="53598" cy="241559"/>
                          </a:xfrm>
                          <a:prstGeom prst="rect">
                            <a:avLst/>
                          </a:prstGeom>
                          <a:ln>
                            <a:noFill/>
                          </a:ln>
                        </wps:spPr>
                        <wps:txbx>
                          <w:txbxContent>
                            <w:p w14:paraId="7BCDAA5F" w14:textId="77777777" w:rsidR="00047CB2" w:rsidRPr="00065C87" w:rsidRDefault="00000000" w:rsidP="00013F54">
                              <w:r w:rsidRPr="00065C87">
                                <w:t xml:space="preserve"> </w:t>
                              </w:r>
                            </w:p>
                          </w:txbxContent>
                        </wps:txbx>
                        <wps:bodyPr horzOverflow="overflow" vert="horz" lIns="0" tIns="0" rIns="0" bIns="0" rtlCol="0">
                          <a:noAutofit/>
                        </wps:bodyPr>
                      </wps:wsp>
                      <wps:wsp>
                        <wps:cNvPr id="27" name="Rectangle 27"/>
                        <wps:cNvSpPr/>
                        <wps:spPr>
                          <a:xfrm>
                            <a:off x="4122420" y="2021200"/>
                            <a:ext cx="53598" cy="241559"/>
                          </a:xfrm>
                          <a:prstGeom prst="rect">
                            <a:avLst/>
                          </a:prstGeom>
                          <a:ln>
                            <a:noFill/>
                          </a:ln>
                        </wps:spPr>
                        <wps:txbx>
                          <w:txbxContent>
                            <w:p w14:paraId="60B4FB6E" w14:textId="77777777" w:rsidR="00047CB2" w:rsidRPr="00065C87" w:rsidRDefault="00000000" w:rsidP="00013F54">
                              <w:r w:rsidRPr="00065C87">
                                <w:t xml:space="preserve"> </w:t>
                              </w:r>
                            </w:p>
                          </w:txbxContent>
                        </wps:txbx>
                        <wps:bodyPr horzOverflow="overflow" vert="horz" lIns="0" tIns="0" rIns="0" bIns="0" rtlCol="0">
                          <a:noAutofit/>
                        </wps:bodyPr>
                      </wps:wsp>
                      <wps:wsp>
                        <wps:cNvPr id="28" name="Rectangle 28"/>
                        <wps:cNvSpPr/>
                        <wps:spPr>
                          <a:xfrm>
                            <a:off x="2004060" y="2271136"/>
                            <a:ext cx="53598" cy="241559"/>
                          </a:xfrm>
                          <a:prstGeom prst="rect">
                            <a:avLst/>
                          </a:prstGeom>
                          <a:ln>
                            <a:noFill/>
                          </a:ln>
                        </wps:spPr>
                        <wps:txbx>
                          <w:txbxContent>
                            <w:p w14:paraId="24D2E4DB" w14:textId="77777777" w:rsidR="00047CB2" w:rsidRPr="00065C87" w:rsidRDefault="00000000" w:rsidP="00013F54">
                              <w:r w:rsidRPr="00065C87">
                                <w:t xml:space="preserve"> </w:t>
                              </w:r>
                            </w:p>
                          </w:txbxContent>
                        </wps:txbx>
                        <wps:bodyPr horzOverflow="overflow" vert="horz" lIns="0" tIns="0" rIns="0" bIns="0" rtlCol="0">
                          <a:noAutofit/>
                        </wps:bodyPr>
                      </wps:wsp>
                      <wps:wsp>
                        <wps:cNvPr id="29" name="Rectangle 29"/>
                        <wps:cNvSpPr/>
                        <wps:spPr>
                          <a:xfrm>
                            <a:off x="594360" y="2473828"/>
                            <a:ext cx="53598" cy="241558"/>
                          </a:xfrm>
                          <a:prstGeom prst="rect">
                            <a:avLst/>
                          </a:prstGeom>
                          <a:ln>
                            <a:noFill/>
                          </a:ln>
                        </wps:spPr>
                        <wps:txbx>
                          <w:txbxContent>
                            <w:p w14:paraId="768BC56D" w14:textId="77777777" w:rsidR="00047CB2" w:rsidRPr="00065C87" w:rsidRDefault="00000000" w:rsidP="00013F54">
                              <w:r w:rsidRPr="00065C87">
                                <w:t xml:space="preserve"> </w:t>
                              </w:r>
                            </w:p>
                          </w:txbxContent>
                        </wps:txbx>
                        <wps:bodyPr horzOverflow="overflow" vert="horz" lIns="0" tIns="0" rIns="0" bIns="0" rtlCol="0">
                          <a:noAutofit/>
                        </wps:bodyPr>
                      </wps:wsp>
                      <wps:wsp>
                        <wps:cNvPr id="31" name="Rectangle 31"/>
                        <wps:cNvSpPr/>
                        <wps:spPr>
                          <a:xfrm>
                            <a:off x="2289048" y="7896219"/>
                            <a:ext cx="53598" cy="241560"/>
                          </a:xfrm>
                          <a:prstGeom prst="rect">
                            <a:avLst/>
                          </a:prstGeom>
                          <a:ln>
                            <a:noFill/>
                          </a:ln>
                        </wps:spPr>
                        <wps:txbx>
                          <w:txbxContent>
                            <w:p w14:paraId="0E6F3A7F" w14:textId="77777777" w:rsidR="00047CB2" w:rsidRPr="00065C87" w:rsidRDefault="00000000" w:rsidP="00013F54">
                              <w:r w:rsidRPr="00065C87">
                                <w:t xml:space="preserve"> </w:t>
                              </w:r>
                            </w:p>
                          </w:txbxContent>
                        </wps:txbx>
                        <wps:bodyPr horzOverflow="overflow" vert="horz" lIns="0" tIns="0" rIns="0" bIns="0" rtlCol="0">
                          <a:noAutofit/>
                        </wps:bodyPr>
                      </wps:wsp>
                      <wps:wsp>
                        <wps:cNvPr id="33" name="Rectangle 33"/>
                        <wps:cNvSpPr/>
                        <wps:spPr>
                          <a:xfrm>
                            <a:off x="594360" y="8224264"/>
                            <a:ext cx="19240" cy="86714"/>
                          </a:xfrm>
                          <a:prstGeom prst="rect">
                            <a:avLst/>
                          </a:prstGeom>
                          <a:ln>
                            <a:noFill/>
                          </a:ln>
                        </wps:spPr>
                        <wps:txbx>
                          <w:txbxContent>
                            <w:p w14:paraId="659C45CF" w14:textId="77777777" w:rsidR="00047CB2" w:rsidRPr="00065C87" w:rsidRDefault="00000000" w:rsidP="00013F54">
                              <w:r w:rsidRPr="00065C87">
                                <w:t xml:space="preserve"> </w:t>
                              </w:r>
                            </w:p>
                          </w:txbxContent>
                        </wps:txbx>
                        <wps:bodyPr horzOverflow="overflow" vert="horz" lIns="0" tIns="0" rIns="0" bIns="0" rtlCol="0">
                          <a:noAutofit/>
                        </wps:bodyPr>
                      </wps:wsp>
                      <wps:wsp>
                        <wps:cNvPr id="34" name="Rectangle 34"/>
                        <wps:cNvSpPr/>
                        <wps:spPr>
                          <a:xfrm>
                            <a:off x="594360" y="8312656"/>
                            <a:ext cx="19240" cy="86714"/>
                          </a:xfrm>
                          <a:prstGeom prst="rect">
                            <a:avLst/>
                          </a:prstGeom>
                          <a:ln>
                            <a:noFill/>
                          </a:ln>
                        </wps:spPr>
                        <wps:txbx>
                          <w:txbxContent>
                            <w:p w14:paraId="1F56BA53" w14:textId="77777777" w:rsidR="00047CB2" w:rsidRPr="00065C87" w:rsidRDefault="00000000" w:rsidP="00013F54">
                              <w:r w:rsidRPr="00065C87">
                                <w:t xml:space="preserve"> </w:t>
                              </w:r>
                            </w:p>
                          </w:txbxContent>
                        </wps:txbx>
                        <wps:bodyPr horzOverflow="overflow" vert="horz" lIns="0" tIns="0" rIns="0" bIns="0" rtlCol="0">
                          <a:noAutofit/>
                        </wps:bodyPr>
                      </wps:wsp>
                      <wps:wsp>
                        <wps:cNvPr id="37" name="Rectangle 37"/>
                        <wps:cNvSpPr/>
                        <wps:spPr>
                          <a:xfrm>
                            <a:off x="594360" y="8900920"/>
                            <a:ext cx="19240" cy="86714"/>
                          </a:xfrm>
                          <a:prstGeom prst="rect">
                            <a:avLst/>
                          </a:prstGeom>
                          <a:ln>
                            <a:noFill/>
                          </a:ln>
                        </wps:spPr>
                        <wps:txbx>
                          <w:txbxContent>
                            <w:p w14:paraId="17F6A6BF" w14:textId="77777777" w:rsidR="00047CB2" w:rsidRPr="00065C87" w:rsidRDefault="00000000" w:rsidP="00013F54">
                              <w:r w:rsidRPr="00065C87">
                                <w:t xml:space="preserve"> </w:t>
                              </w:r>
                            </w:p>
                          </w:txbxContent>
                        </wps:txbx>
                        <wps:bodyPr horzOverflow="overflow" vert="horz" lIns="0" tIns="0" rIns="0" bIns="0" rtlCol="0">
                          <a:noAutofit/>
                        </wps:bodyPr>
                      </wps:wsp>
                      <wps:wsp>
                        <wps:cNvPr id="42" name="Rectangle 42"/>
                        <wps:cNvSpPr/>
                        <wps:spPr>
                          <a:xfrm>
                            <a:off x="2071116" y="1832402"/>
                            <a:ext cx="130824" cy="443925"/>
                          </a:xfrm>
                          <a:prstGeom prst="rect">
                            <a:avLst/>
                          </a:prstGeom>
                          <a:ln>
                            <a:noFill/>
                          </a:ln>
                        </wps:spPr>
                        <wps:txbx>
                          <w:txbxContent>
                            <w:p w14:paraId="6275A335" w14:textId="77777777" w:rsidR="00047CB2" w:rsidRPr="00065C87" w:rsidRDefault="00000000" w:rsidP="00013F54">
                              <w:r w:rsidRPr="00065C87">
                                <w:t xml:space="preserve"> </w:t>
                              </w:r>
                            </w:p>
                          </w:txbxContent>
                        </wps:txbx>
                        <wps:bodyPr horzOverflow="overflow" vert="horz" lIns="0" tIns="0" rIns="0" bIns="0" rtlCol="0">
                          <a:noAutofit/>
                        </wps:bodyPr>
                      </wps:wsp>
                      <pic:pic xmlns:pic="http://schemas.openxmlformats.org/drawingml/2006/picture">
                        <pic:nvPicPr>
                          <pic:cNvPr id="45" name="Picture 45"/>
                          <pic:cNvPicPr/>
                        </pic:nvPicPr>
                        <pic:blipFill>
                          <a:blip r:embed="rId9"/>
                          <a:stretch>
                            <a:fillRect/>
                          </a:stretch>
                        </pic:blipFill>
                        <pic:spPr>
                          <a:xfrm>
                            <a:off x="4821936" y="7266433"/>
                            <a:ext cx="2145792" cy="1432560"/>
                          </a:xfrm>
                          <a:prstGeom prst="rect">
                            <a:avLst/>
                          </a:prstGeom>
                        </pic:spPr>
                      </pic:pic>
                      <wps:wsp>
                        <wps:cNvPr id="46" name="Shape 46"/>
                        <wps:cNvSpPr/>
                        <wps:spPr>
                          <a:xfrm>
                            <a:off x="5021580" y="8923018"/>
                            <a:ext cx="1833372" cy="560832"/>
                          </a:xfrm>
                          <a:custGeom>
                            <a:avLst/>
                            <a:gdLst/>
                            <a:ahLst/>
                            <a:cxnLst/>
                            <a:rect l="0" t="0" r="0" b="0"/>
                            <a:pathLst>
                              <a:path w="1833372" h="560832">
                                <a:moveTo>
                                  <a:pt x="73152" y="0"/>
                                </a:moveTo>
                                <a:lnTo>
                                  <a:pt x="1760220" y="0"/>
                                </a:lnTo>
                                <a:cubicBezTo>
                                  <a:pt x="1801368" y="0"/>
                                  <a:pt x="1833372" y="33528"/>
                                  <a:pt x="1833372" y="73152"/>
                                </a:cubicBezTo>
                                <a:lnTo>
                                  <a:pt x="1833372" y="487680"/>
                                </a:lnTo>
                                <a:cubicBezTo>
                                  <a:pt x="1833372" y="528828"/>
                                  <a:pt x="1801368" y="560832"/>
                                  <a:pt x="1760220" y="560832"/>
                                </a:cubicBezTo>
                                <a:lnTo>
                                  <a:pt x="73152" y="560832"/>
                                </a:lnTo>
                                <a:cubicBezTo>
                                  <a:pt x="32004" y="560832"/>
                                  <a:pt x="0" y="528828"/>
                                  <a:pt x="0" y="487680"/>
                                </a:cubicBezTo>
                                <a:lnTo>
                                  <a:pt x="0" y="73152"/>
                                </a:lnTo>
                                <a:cubicBezTo>
                                  <a:pt x="0" y="33528"/>
                                  <a:pt x="32004" y="0"/>
                                  <a:pt x="73152" y="0"/>
                                </a:cubicBezTo>
                                <a:close/>
                              </a:path>
                            </a:pathLst>
                          </a:custGeom>
                          <a:ln w="0" cap="flat">
                            <a:miter lim="127000"/>
                          </a:ln>
                        </wps:spPr>
                        <wps:style>
                          <a:lnRef idx="0">
                            <a:srgbClr val="000000">
                              <a:alpha val="0"/>
                            </a:srgbClr>
                          </a:lnRef>
                          <a:fillRef idx="1">
                            <a:srgbClr val="024F75"/>
                          </a:fillRef>
                          <a:effectRef idx="0">
                            <a:scrgbClr r="0" g="0" b="0"/>
                          </a:effectRef>
                          <a:fontRef idx="none"/>
                        </wps:style>
                        <wps:bodyPr/>
                      </wps:wsp>
                      <wps:wsp>
                        <wps:cNvPr id="47" name="Rectangle 47"/>
                        <wps:cNvSpPr/>
                        <wps:spPr>
                          <a:xfrm>
                            <a:off x="5251704" y="9104413"/>
                            <a:ext cx="1953913" cy="331812"/>
                          </a:xfrm>
                          <a:prstGeom prst="rect">
                            <a:avLst/>
                          </a:prstGeom>
                          <a:ln>
                            <a:noFill/>
                          </a:ln>
                        </wps:spPr>
                        <wps:txbx>
                          <w:txbxContent>
                            <w:p w14:paraId="512B6E13" w14:textId="77777777" w:rsidR="00047CB2" w:rsidRPr="00065C87" w:rsidRDefault="00000000" w:rsidP="00013F54">
                              <w:r w:rsidRPr="00065C87">
                                <w:rPr>
                                  <w:w w:val="112"/>
                                </w:rPr>
                                <w:t>För</w:t>
                              </w:r>
                              <w:r w:rsidRPr="00065C87">
                                <w:rPr>
                                  <w:spacing w:val="66"/>
                                  <w:w w:val="112"/>
                                </w:rPr>
                                <w:t xml:space="preserve"> </w:t>
                              </w:r>
                              <w:r w:rsidRPr="00065C87">
                                <w:rPr>
                                  <w:w w:val="112"/>
                                </w:rPr>
                                <w:t>en</w:t>
                              </w:r>
                              <w:r w:rsidRPr="00065C87">
                                <w:rPr>
                                  <w:spacing w:val="69"/>
                                  <w:w w:val="112"/>
                                </w:rPr>
                                <w:t xml:space="preserve"> </w:t>
                              </w:r>
                              <w:r w:rsidRPr="00065C87">
                                <w:rPr>
                                  <w:w w:val="112"/>
                                </w:rPr>
                                <w:t>kanin</w:t>
                              </w:r>
                              <w:r w:rsidRPr="00065C87">
                                <w:rPr>
                                  <w:spacing w:val="66"/>
                                  <w:w w:val="112"/>
                                </w:rP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6D032BD2" id="Group 1578" o:spid="_x0000_s1029" style="position:absolute;left:0;text-align:left;margin-left:0;margin-top:3.2pt;width:595.3pt;height:838.65pt;z-index:251658240;mso-position-horizontal-relative:page;mso-position-vertical-relative:page;mso-height-relative:margin" coordorigin=",369" coordsize="75605,1065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">
                <v:rect id="Rectangle 6" o:spid="_x0000_s1030" style="position:absolute;left:6629;top:369;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43BCA2F7" w14:textId="77777777" w:rsidR="00047CB2" w:rsidRPr="00065C87" w:rsidRDefault="00000000" w:rsidP="00013F54">
                        <w:r w:rsidRPr="00065C87">
                          <w:t xml:space="preserve"> </w:t>
                        </w:r>
                      </w:p>
                    </w:txbxContent>
                  </v:textbox>
                </v:rect>
                <v:rect id="Rectangle 8" o:spid="_x0000_s1031" style="position:absolute;left:5943;top:715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30D7CF56" w14:textId="77777777" w:rsidR="00047CB2" w:rsidRPr="00065C87" w:rsidRDefault="00000000" w:rsidP="00013F54">
                        <w:r w:rsidRPr="00065C87">
                          <w:t xml:space="preserve"> </w:t>
                        </w:r>
                      </w:p>
                    </w:txbxContent>
                  </v:textbox>
                </v:rect>
                <v:shape id="Shape 2230" o:spid="_x0000_s1032" style="position:absolute;top:66674;width:75605;height:40204;visibility:visible;mso-wrap-style:square;v-text-anchor:top" coordsize="7560564,4020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" path="m,l7560564,r,4020311l,4020311,,e" fillcolor="#34aba2" stroked="f" strokeweight="0">
                  <v:stroke miterlimit="83231f" joinstyle="miter"/>
                  <v:path arrowok="t" textboxrect="0,0,7560564,4020311"/>
                </v:shape>
                <v:rect id="Rectangle 25" o:spid="_x0000_s1033" style="position:absolute;left:5943;top:965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3436CBB" w14:textId="77777777" w:rsidR="00047CB2" w:rsidRPr="00065C87" w:rsidRDefault="00000000" w:rsidP="00013F54">
                        <w:r w:rsidRPr="00065C87">
                          <w:t xml:space="preserve"> </w:t>
                        </w:r>
                      </w:p>
                    </w:txbxContent>
                  </v:textbox>
                </v:rect>
                <v:rect id="Rectangle 255" o:spid="_x0000_s1034" style="position:absolute;left:42611;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57A92B7E" w14:textId="77777777" w:rsidR="00047CB2" w:rsidRPr="00065C87" w:rsidRDefault="00000000" w:rsidP="00013F54">
                        <w:r w:rsidRPr="00065C87">
                          <w:t xml:space="preserve"> </w:t>
                        </w:r>
                      </w:p>
                    </w:txbxContent>
                  </v:textbox>
                </v:rect>
                <v:rect id="Rectangle 256" o:spid="_x0000_s1035" style="position:absolute;left:60906;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7BCDAA5F" w14:textId="77777777" w:rsidR="00047CB2" w:rsidRPr="00065C87" w:rsidRDefault="00000000" w:rsidP="00013F54">
                        <w:r w:rsidRPr="00065C87">
                          <w:t xml:space="preserve"> </w:t>
                        </w:r>
                      </w:p>
                    </w:txbxContent>
                  </v:textbox>
                </v:rect>
                <v:rect id="Rectangle 27" o:spid="_x0000_s1036" style="position:absolute;left:41224;top:2021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60B4FB6E" w14:textId="77777777" w:rsidR="00047CB2" w:rsidRPr="00065C87" w:rsidRDefault="00000000" w:rsidP="00013F54">
                        <w:r w:rsidRPr="00065C87">
                          <w:t xml:space="preserve"> </w:t>
                        </w:r>
                      </w:p>
                    </w:txbxContent>
                  </v:textbox>
                </v:rect>
                <v:rect id="Rectangle 28" o:spid="_x0000_s1037" style="position:absolute;left:20040;top:2271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24D2E4DB" w14:textId="77777777" w:rsidR="00047CB2" w:rsidRPr="00065C87" w:rsidRDefault="00000000" w:rsidP="00013F54">
                        <w:r w:rsidRPr="00065C87">
                          <w:t xml:space="preserve"> </w:t>
                        </w:r>
                      </w:p>
                    </w:txbxContent>
                  </v:textbox>
                </v:rect>
                <v:rect id="Rectangle 29" o:spid="_x0000_s1038" style="position:absolute;left:5943;top:2473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768BC56D" w14:textId="77777777" w:rsidR="00047CB2" w:rsidRPr="00065C87" w:rsidRDefault="00000000" w:rsidP="00013F54">
                        <w:r w:rsidRPr="00065C87">
                          <w:t xml:space="preserve"> </w:t>
                        </w:r>
                      </w:p>
                    </w:txbxContent>
                  </v:textbox>
                </v:rect>
                <v:rect id="Rectangle 31" o:spid="_x0000_s1039" style="position:absolute;left:22890;top:7896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0E6F3A7F" w14:textId="77777777" w:rsidR="00047CB2" w:rsidRPr="00065C87" w:rsidRDefault="00000000" w:rsidP="00013F54">
                        <w:r w:rsidRPr="00065C87">
                          <w:t xml:space="preserve"> </w:t>
                        </w:r>
                      </w:p>
                    </w:txbxContent>
                  </v:textbox>
                </v:rect>
                <v:rect id="Rectangle 33" o:spid="_x0000_s1040" style="position:absolute;left:5943;top:82242;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659C45CF" w14:textId="77777777" w:rsidR="00047CB2" w:rsidRPr="00065C87" w:rsidRDefault="00000000" w:rsidP="00013F54">
                        <w:r w:rsidRPr="00065C87">
                          <w:t xml:space="preserve"> </w:t>
                        </w:r>
                      </w:p>
                    </w:txbxContent>
                  </v:textbox>
                </v:rect>
                <v:rect id="Rectangle 34" o:spid="_x0000_s1041" style="position:absolute;left:5943;top:83126;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1F56BA53" w14:textId="77777777" w:rsidR="00047CB2" w:rsidRPr="00065C87" w:rsidRDefault="00000000" w:rsidP="00013F54">
                        <w:r w:rsidRPr="00065C87">
                          <w:t xml:space="preserve"> </w:t>
                        </w:r>
                      </w:p>
                    </w:txbxContent>
                  </v:textbox>
                </v:rect>
                <v:rect id="Rectangle 37" o:spid="_x0000_s1042" style="position:absolute;left:5943;top:89009;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17F6A6BF" w14:textId="77777777" w:rsidR="00047CB2" w:rsidRPr="00065C87" w:rsidRDefault="00000000" w:rsidP="00013F54">
                        <w:r w:rsidRPr="00065C87">
                          <w:t xml:space="preserve"> </w:t>
                        </w:r>
                      </w:p>
                    </w:txbxContent>
                  </v:textbox>
                </v:rect>
                <v:rect id="Rectangle 42" o:spid="_x0000_s1043" style="position:absolute;left:20711;top:18324;width:1308;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6275A335" w14:textId="77777777" w:rsidR="00047CB2" w:rsidRPr="00065C87" w:rsidRDefault="00000000" w:rsidP="00013F54">
                        <w:r w:rsidRPr="00065C87">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44" type="#_x0000_t75" style="position:absolute;left:48219;top:72664;width:21458;height:14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">
                  <v:imagedata r:id="rId10" o:title=""/>
                </v:shape>
                <v:shape id="Shape 46" o:spid="_x0000_s1045" style="position:absolute;left:50215;top:89230;width:18334;height:5608;visibility:visible;mso-wrap-style:square;v-text-anchor:top" coordsize="1833372,56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" path="m73152,l1760220,v41148,,73152,33528,73152,73152l1833372,487680v,41148,-32004,73152,-73152,73152l73152,560832c32004,560832,,528828,,487680l,73152c,33528,32004,,73152,xe" fillcolor="#024f75" stroked="f" strokeweight="0">
                  <v:stroke miterlimit="83231f" joinstyle="miter"/>
                  <v:path arrowok="t" textboxrect="0,0,1833372,560832"/>
                </v:shape>
                <v:rect id="Rectangle 47" o:spid="_x0000_s1046" style="position:absolute;left:52517;top:91044;width:19539;height: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512B6E13" w14:textId="77777777" w:rsidR="00047CB2" w:rsidRPr="00065C87" w:rsidRDefault="00000000" w:rsidP="00013F54">
                        <w:r w:rsidRPr="00065C87">
                          <w:rPr>
                            <w:w w:val="112"/>
                          </w:rPr>
                          <w:t>För</w:t>
                        </w:r>
                        <w:r w:rsidRPr="00065C87">
                          <w:rPr>
                            <w:spacing w:val="66"/>
                            <w:w w:val="112"/>
                          </w:rPr>
                          <w:t xml:space="preserve"> </w:t>
                        </w:r>
                        <w:r w:rsidRPr="00065C87">
                          <w:rPr>
                            <w:w w:val="112"/>
                          </w:rPr>
                          <w:t>en</w:t>
                        </w:r>
                        <w:r w:rsidRPr="00065C87">
                          <w:rPr>
                            <w:spacing w:val="69"/>
                            <w:w w:val="112"/>
                          </w:rPr>
                          <w:t xml:space="preserve"> </w:t>
                        </w:r>
                        <w:r w:rsidRPr="00065C87">
                          <w:rPr>
                            <w:w w:val="112"/>
                          </w:rPr>
                          <w:t>kanin</w:t>
                        </w:r>
                        <w:r w:rsidRPr="00065C87">
                          <w:rPr>
                            <w:spacing w:val="66"/>
                            <w:w w:val="112"/>
                          </w:rPr>
                          <w:t xml:space="preserve"> </w:t>
                        </w:r>
                      </w:p>
                    </w:txbxContent>
                  </v:textbox>
                </v:rect>
                <w10:wrap type="topAndBottom" anchorx="page" anchory="page"/>
              </v:group>
            </w:pict>
          </mc:Fallback>
        </mc:AlternateContent>
      </w:r>
      <w:r w:rsidR="000F6597" w:rsidRPr="000137B2">
        <w:rPr>
          <w:noProof/>
        </w:rPr>
        <mc:AlternateContent>
          <mc:Choice Requires="wps">
            <w:drawing>
              <wp:anchor distT="0" distB="0" distL="114300" distR="114300" simplePos="0" relativeHeight="251665408" behindDoc="0" locked="0" layoutInCell="1" allowOverlap="1" wp14:anchorId="65108EBC" wp14:editId="61805179">
                <wp:simplePos x="0" y="0"/>
                <wp:positionH relativeFrom="column">
                  <wp:posOffset>415575</wp:posOffset>
                </wp:positionH>
                <wp:positionV relativeFrom="paragraph">
                  <wp:posOffset>-4772879</wp:posOffset>
                </wp:positionV>
                <wp:extent cx="1856096" cy="21893"/>
                <wp:effectExtent l="0" t="19050" r="49530" b="54610"/>
                <wp:wrapNone/>
                <wp:docPr id="876068603" name="Rak koppling 32"/>
                <wp:cNvGraphicFramePr/>
                <a:graphic xmlns:a="http://schemas.openxmlformats.org/drawingml/2006/main">
                  <a:graphicData uri="http://schemas.microsoft.com/office/word/2010/wordprocessingShape">
                    <wps:wsp>
                      <wps:cNvCnPr/>
                      <wps:spPr>
                        <a:xfrm>
                          <a:off x="0" y="0"/>
                          <a:ext cx="1856096" cy="21893"/>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32F58" id="Rak koppling 3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pt,-375.8pt" to="178.85pt,-37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" strokecolor="#156082 [3204]" strokeweight="4.5pt">
                <v:stroke joinstyle="miter"/>
              </v:line>
            </w:pict>
          </mc:Fallback>
        </mc:AlternateContent>
      </w:r>
      <w:r w:rsidR="000F6597" w:rsidRPr="000137B2">
        <w:rPr>
          <w:noProof/>
        </w:rPr>
        <mc:AlternateContent>
          <mc:Choice Requires="wps">
            <w:drawing>
              <wp:anchor distT="0" distB="0" distL="114300" distR="114300" simplePos="0" relativeHeight="251664384" behindDoc="0" locked="0" layoutInCell="1" allowOverlap="1" wp14:anchorId="4F2DFEF2" wp14:editId="6CF59822">
                <wp:simplePos x="0" y="0"/>
                <wp:positionH relativeFrom="column">
                  <wp:posOffset>333688</wp:posOffset>
                </wp:positionH>
                <wp:positionV relativeFrom="paragraph">
                  <wp:posOffset>-5842806</wp:posOffset>
                </wp:positionV>
                <wp:extent cx="3247830" cy="1072100"/>
                <wp:effectExtent l="0" t="0" r="0" b="0"/>
                <wp:wrapNone/>
                <wp:docPr id="1759168912" name="Textruta 31"/>
                <wp:cNvGraphicFramePr/>
                <a:graphic xmlns:a="http://schemas.openxmlformats.org/drawingml/2006/main">
                  <a:graphicData uri="http://schemas.microsoft.com/office/word/2010/wordprocessingShape">
                    <wps:wsp>
                      <wps:cNvSpPr txBox="1"/>
                      <wps:spPr>
                        <a:xfrm>
                          <a:off x="0" y="0"/>
                          <a:ext cx="3247830" cy="1072100"/>
                        </a:xfrm>
                        <a:prstGeom prst="rect">
                          <a:avLst/>
                        </a:prstGeom>
                        <a:solidFill>
                          <a:schemeClr val="lt1"/>
                        </a:solidFill>
                        <a:ln w="6350">
                          <a:noFill/>
                        </a:ln>
                      </wps:spPr>
                      <wps:txbx>
                        <w:txbxContent>
                          <w:p w14:paraId="20DA9B3C" w14:textId="77777777" w:rsidR="000F6597" w:rsidRPr="000F6597" w:rsidRDefault="000F6597" w:rsidP="00013F54">
                            <w:pPr>
                              <w:rPr>
                                <w:sz w:val="56"/>
                                <w:szCs w:val="52"/>
                              </w:rPr>
                            </w:pPr>
                            <w:r w:rsidRPr="000F6597">
                              <w:t>JavaScript-02</w:t>
                            </w:r>
                            <w:r w:rsidRPr="000F6597">
                              <w:br/>
                              <w:t>REST API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DFEF2" id="Textruta 31" o:spid="_x0000_s1047" type="#_x0000_t202" style="position:absolute;left:0;text-align:left;margin-left:26.25pt;margin-top:-460.05pt;width:255.75pt;height:84.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" fillcolor="white [3201]" stroked="f" strokeweight=".5pt">
                <v:textbox>
                  <w:txbxContent>
                    <w:p w14:paraId="20DA9B3C" w14:textId="77777777" w:rsidR="000F6597" w:rsidRPr="000F6597" w:rsidRDefault="000F6597" w:rsidP="00013F54">
                      <w:pPr>
                        <w:rPr>
                          <w:sz w:val="56"/>
                          <w:szCs w:val="52"/>
                        </w:rPr>
                      </w:pPr>
                      <w:r w:rsidRPr="000F6597">
                        <w:t>JavaScript-02</w:t>
                      </w:r>
                      <w:r w:rsidRPr="000F6597">
                        <w:br/>
                        <w:t>REST API</w:t>
                      </w:r>
                    </w:p>
                  </w:txbxContent>
                </v:textbox>
              </v:shape>
            </w:pict>
          </mc:Fallback>
        </mc:AlternateContent>
      </w:r>
      <w:r w:rsidR="000A4A85" w:rsidRPr="000137B2">
        <w:rPr>
          <w:noProof/>
        </w:rPr>
        <w:drawing>
          <wp:inline distT="0" distB="0" distL="0" distR="0" wp14:anchorId="1F389B92" wp14:editId="44090212">
            <wp:extent cx="3190875" cy="5686425"/>
            <wp:effectExtent l="0" t="0" r="9525" b="9525"/>
            <wp:docPr id="17470916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0875" cy="5686425"/>
                    </a:xfrm>
                    <a:prstGeom prst="rect">
                      <a:avLst/>
                    </a:prstGeom>
                    <a:noFill/>
                  </pic:spPr>
                </pic:pic>
              </a:graphicData>
            </a:graphic>
          </wp:inline>
        </w:drawing>
      </w:r>
      <w:r w:rsidR="00F4692A" w:rsidRPr="000137B2">
        <w:br w:type="page"/>
      </w:r>
      <w:r w:rsidR="00D0299F" w:rsidRPr="00D0299F">
        <w:rPr>
          <w:rStyle w:val="Rubrik1Char"/>
        </w:rPr>
        <w:lastRenderedPageBreak/>
        <w:t>Avancerad React JS</w:t>
      </w:r>
    </w:p>
    <w:p w14:paraId="7D5D0F96" w14:textId="77777777" w:rsidR="00D0299F" w:rsidRDefault="00D0299F" w:rsidP="00D0299F">
      <w:r>
        <w:t>Nu när du vet hur du installerar React och hur en enskild komponent fungerar, ska vi titta på hur man bygger appar på riktigt – genom att skicka data mellan komponenter och hämta information från ett externt REST API.</w:t>
      </w:r>
    </w:p>
    <w:p w14:paraId="725112A3" w14:textId="77777777" w:rsidR="00D0299F" w:rsidRPr="00216BE3" w:rsidRDefault="00000000" w:rsidP="00690B70">
      <w:r>
        <w:pict w14:anchorId="1857908C">
          <v:rect id="_x0000_i1025" style="width:0;height:1.5pt" o:hralign="center" o:hrstd="t" o:hr="t" fillcolor="#a0a0a0" stroked="f"/>
        </w:pict>
      </w:r>
    </w:p>
    <w:p w14:paraId="4427CDAB" w14:textId="77777777" w:rsidR="00D0299F" w:rsidRDefault="00D0299F" w:rsidP="00323A03">
      <w:pPr>
        <w:pStyle w:val="Rubrik2"/>
      </w:pPr>
      <w:r>
        <w:t>Props – Skicka data mellan Lego-bitar</w:t>
      </w:r>
    </w:p>
    <w:p w14:paraId="4609DF8E" w14:textId="77777777" w:rsidR="00D0299F" w:rsidRDefault="00D0299F" w:rsidP="00D0299F">
      <w:r>
        <w:t>I React vill vi ofta återanvända komponenter. Tänk dig att du vill visa tre olika produktkort på en sida. Istället för att skapa tre olika filer, skapar vi en komponent som heter ProduktKort, och sedan skickar vi med olika information till den.</w:t>
      </w:r>
    </w:p>
    <w:p w14:paraId="03D21A8A" w14:textId="77777777" w:rsidR="00D0299F" w:rsidRDefault="00D0299F" w:rsidP="00D0299F">
      <w:r>
        <w:t>Informationen vi skickar med kallas för Props (properties). Det fungerar precis som när du skickar med argument in i en vanlig JavaScript-funktion.</w:t>
      </w:r>
    </w:p>
    <w:p w14:paraId="2E50CC58" w14:textId="77777777" w:rsidR="00D0299F" w:rsidRDefault="00D0299F" w:rsidP="00D0299F">
      <w:r>
        <w:t>Här skapar vi först en liten underkomponent som tar emot props:</w:t>
      </w:r>
    </w:p>
    <w:p w14:paraId="6CBC05E3" w14:textId="77777777" w:rsidR="00D0299F" w:rsidRDefault="00D0299F" w:rsidP="00323A03">
      <w:pPr>
        <w:pStyle w:val="Kodstycke"/>
      </w:pPr>
      <w:r>
        <w:t>// En fristående komponent som tar emot ett objekt (props)</w:t>
      </w:r>
    </w:p>
    <w:p w14:paraId="043ABEF8" w14:textId="77777777" w:rsidR="00D0299F" w:rsidRDefault="00D0299F" w:rsidP="00323A03">
      <w:pPr>
        <w:pStyle w:val="Kodstycke"/>
      </w:pPr>
      <w:r>
        <w:t>function ProduktKort(props) {</w:t>
      </w:r>
    </w:p>
    <w:p w14:paraId="5CBCD9FA" w14:textId="77777777" w:rsidR="00D0299F" w:rsidRDefault="00D0299F" w:rsidP="00323A03">
      <w:pPr>
        <w:pStyle w:val="Kodstycke"/>
      </w:pPr>
      <w:r>
        <w:t xml:space="preserve">  return (</w:t>
      </w:r>
    </w:p>
    <w:p w14:paraId="54033A44" w14:textId="77777777" w:rsidR="00D0299F" w:rsidRDefault="00D0299F" w:rsidP="00323A03">
      <w:pPr>
        <w:pStyle w:val="Kodstycke"/>
      </w:pPr>
      <w:r>
        <w:t xml:space="preserve">    &lt;div className="kort"&gt;</w:t>
      </w:r>
    </w:p>
    <w:p w14:paraId="1ADF1281" w14:textId="77777777" w:rsidR="00D0299F" w:rsidRDefault="00D0299F" w:rsidP="00323A03">
      <w:pPr>
        <w:pStyle w:val="Kodstycke"/>
      </w:pPr>
      <w:r>
        <w:t xml:space="preserve">      &lt;h3&gt;{props.titel}&lt;/h3&gt;</w:t>
      </w:r>
    </w:p>
    <w:p w14:paraId="7AD5A37F" w14:textId="77777777" w:rsidR="00D0299F" w:rsidRDefault="00D0299F" w:rsidP="00323A03">
      <w:pPr>
        <w:pStyle w:val="Kodstycke"/>
      </w:pPr>
      <w:r>
        <w:t xml:space="preserve">      &lt;p&gt;Pris: {props.pris} kr&lt;/p&gt;</w:t>
      </w:r>
    </w:p>
    <w:p w14:paraId="70EE27A9" w14:textId="77777777" w:rsidR="00D0299F" w:rsidRDefault="00D0299F" w:rsidP="00323A03">
      <w:pPr>
        <w:pStyle w:val="Kodstycke"/>
      </w:pPr>
      <w:r>
        <w:t xml:space="preserve">    &lt;/div&gt;</w:t>
      </w:r>
    </w:p>
    <w:p w14:paraId="7B746737" w14:textId="77777777" w:rsidR="00D0299F" w:rsidRDefault="00D0299F" w:rsidP="00323A03">
      <w:pPr>
        <w:pStyle w:val="Kodstycke"/>
      </w:pPr>
      <w:r>
        <w:t xml:space="preserve">  );</w:t>
      </w:r>
    </w:p>
    <w:p w14:paraId="3BA8ADAE" w14:textId="77777777" w:rsidR="00D0299F" w:rsidRDefault="00D0299F" w:rsidP="00323A03">
      <w:pPr>
        <w:pStyle w:val="Kodstycke"/>
      </w:pPr>
      <w:r>
        <w:t>}</w:t>
      </w:r>
    </w:p>
    <w:p w14:paraId="511BBA10" w14:textId="77777777" w:rsidR="00D0299F" w:rsidRDefault="00D0299F" w:rsidP="00323A03">
      <w:pPr>
        <w:pStyle w:val="Bildtext"/>
      </w:pPr>
      <w:r>
        <w:t>Bild 1 En fristående komponent i React.</w:t>
      </w:r>
    </w:p>
    <w:p w14:paraId="2FBDC717" w14:textId="6114CC0E" w:rsidR="00D0299F" w:rsidRDefault="00D0299F" w:rsidP="00D0299F">
      <w:r>
        <w:t>Inuti vår huvudfil (App.jsx) kan vi nu använda den här komponenten flera gånger och skicka med olika props till den</w:t>
      </w:r>
      <w:r w:rsidR="00323A03">
        <w:t>.</w:t>
      </w:r>
    </w:p>
    <w:p w14:paraId="72EA0431" w14:textId="77777777" w:rsidR="00323A03" w:rsidRDefault="00323A03">
      <w:pPr>
        <w:spacing w:after="160" w:line="278" w:lineRule="auto"/>
        <w:ind w:left="0" w:firstLine="0"/>
        <w:rPr>
          <w:rFonts w:ascii="Consolas" w:hAnsi="Consolas"/>
          <w:color w:val="156082" w:themeColor="accent1"/>
          <w:sz w:val="20"/>
          <w:szCs w:val="20"/>
        </w:rPr>
      </w:pPr>
      <w:r>
        <w:br w:type="page"/>
      </w:r>
    </w:p>
    <w:p w14:paraId="1E8B7794" w14:textId="75E525DA" w:rsidR="00D0299F" w:rsidRDefault="00D0299F" w:rsidP="00323A03">
      <w:pPr>
        <w:pStyle w:val="Kodstycke"/>
      </w:pPr>
      <w:r>
        <w:lastRenderedPageBreak/>
        <w:t>function App() {</w:t>
      </w:r>
    </w:p>
    <w:p w14:paraId="67772169" w14:textId="77777777" w:rsidR="00D0299F" w:rsidRDefault="00D0299F" w:rsidP="00323A03">
      <w:pPr>
        <w:pStyle w:val="Kodstycke"/>
      </w:pPr>
      <w:r>
        <w:t xml:space="preserve">  return (</w:t>
      </w:r>
    </w:p>
    <w:p w14:paraId="60499F45" w14:textId="77777777" w:rsidR="00D0299F" w:rsidRDefault="00D0299F" w:rsidP="00323A03">
      <w:pPr>
        <w:pStyle w:val="Kodstycke"/>
      </w:pPr>
      <w:r>
        <w:t xml:space="preserve">    &lt;div className="app-container"&gt;</w:t>
      </w:r>
    </w:p>
    <w:p w14:paraId="03700A03" w14:textId="77777777" w:rsidR="00D0299F" w:rsidRDefault="00D0299F" w:rsidP="00323A03">
      <w:pPr>
        <w:pStyle w:val="Kodstycke"/>
      </w:pPr>
      <w:r>
        <w:t xml:space="preserve">      &lt;h1&gt;Vår Butik&lt;/h1&gt;</w:t>
      </w:r>
    </w:p>
    <w:p w14:paraId="7C3CD6CC" w14:textId="77777777" w:rsidR="00D0299F" w:rsidRDefault="00D0299F" w:rsidP="00323A03">
      <w:pPr>
        <w:pStyle w:val="Kodstycke"/>
      </w:pPr>
      <w:r>
        <w:t xml:space="preserve">      </w:t>
      </w:r>
    </w:p>
    <w:p w14:paraId="45095BC7" w14:textId="77777777" w:rsidR="00D0299F" w:rsidRDefault="00D0299F" w:rsidP="00323A03">
      <w:pPr>
        <w:pStyle w:val="Kodstycke"/>
      </w:pPr>
      <w:r>
        <w:t xml:space="preserve">      {/* Vi skickar med data som attribut i JSX */}</w:t>
      </w:r>
    </w:p>
    <w:p w14:paraId="1312AAF3" w14:textId="77777777" w:rsidR="00D0299F" w:rsidRDefault="00D0299F" w:rsidP="00323A03">
      <w:pPr>
        <w:pStyle w:val="Kodstycke"/>
      </w:pPr>
      <w:r>
        <w:t xml:space="preserve">      &lt;ProduktKort titel="Blå Jeans" pris={799} /&gt;</w:t>
      </w:r>
    </w:p>
    <w:p w14:paraId="4E34F4F5" w14:textId="77777777" w:rsidR="00D0299F" w:rsidRDefault="00D0299F" w:rsidP="00323A03">
      <w:pPr>
        <w:pStyle w:val="Kodstycke"/>
      </w:pPr>
      <w:r>
        <w:t xml:space="preserve">      &lt;ProduktKort titel="Röd T-shirt" pris={299} /&gt;</w:t>
      </w:r>
    </w:p>
    <w:p w14:paraId="60A63C2F" w14:textId="77777777" w:rsidR="00D0299F" w:rsidRDefault="00D0299F" w:rsidP="00323A03">
      <w:pPr>
        <w:pStyle w:val="Kodstycke"/>
      </w:pPr>
      <w:r>
        <w:t xml:space="preserve">    &lt;/div&gt;</w:t>
      </w:r>
    </w:p>
    <w:p w14:paraId="645FC777" w14:textId="77777777" w:rsidR="00D0299F" w:rsidRDefault="00D0299F" w:rsidP="00323A03">
      <w:pPr>
        <w:pStyle w:val="Kodstycke"/>
      </w:pPr>
      <w:r>
        <w:t xml:space="preserve">  );</w:t>
      </w:r>
    </w:p>
    <w:p w14:paraId="49740BC1" w14:textId="77777777" w:rsidR="00D0299F" w:rsidRDefault="00D0299F" w:rsidP="00323A03">
      <w:pPr>
        <w:pStyle w:val="Kodstycke"/>
      </w:pPr>
      <w:r>
        <w:t>}</w:t>
      </w:r>
    </w:p>
    <w:p w14:paraId="03F3B7B2" w14:textId="77777777" w:rsidR="00D0299F" w:rsidRDefault="00D0299F" w:rsidP="00323A03">
      <w:pPr>
        <w:pStyle w:val="Bildtext"/>
      </w:pPr>
      <w:r>
        <w:t>Bild 2 Props gör att samma komponent kan visa helt olika innehåll..</w:t>
      </w:r>
    </w:p>
    <w:p w14:paraId="06B1CD67" w14:textId="77777777" w:rsidR="00690B70" w:rsidRPr="00216BE3" w:rsidRDefault="00690B70" w:rsidP="00690B70">
      <w:r>
        <w:pict w14:anchorId="1501F21C">
          <v:rect id="_x0000_i1026" style="width:0;height:1.5pt" o:hralign="center" o:hrstd="t" o:hr="t" fillcolor="#a0a0a0" stroked="f"/>
        </w:pict>
      </w:r>
    </w:p>
    <w:p w14:paraId="5FFF1DCE" w14:textId="77777777" w:rsidR="00D0299F" w:rsidRDefault="00D0299F" w:rsidP="00323A03">
      <w:pPr>
        <w:pStyle w:val="Rubrik2"/>
      </w:pPr>
      <w:r>
        <w:t>Hämta data från ett API (Fetch i React)</w:t>
      </w:r>
    </w:p>
    <w:p w14:paraId="5927407A" w14:textId="77777777" w:rsidR="00D0299F" w:rsidRDefault="00D0299F" w:rsidP="00D0299F">
      <w:r>
        <w:t>I dina tidigare kapitel lärde du dig hur man hämtar data med fetch(). I React kan vi inte bara kasta ut ett fetch-anrop hur som helst inuti en komponent, eftersom komponenten ritas om varje gång ett state ändras (vilket skulle starta en oändlig loop av API-anrop!).</w:t>
      </w:r>
    </w:p>
    <w:p w14:paraId="51E15D97" w14:textId="77777777" w:rsidR="00D0299F" w:rsidRDefault="00D0299F" w:rsidP="00D0299F">
      <w:r>
        <w:t>För att styra när kod ska köras använder vi en inbyggd React-funktion som heter useEffect. Vi talar om för React: "Kör det här fetch-anropet en enda gång, precis när sidan laddas för första gången". Här hämtar vi en lista med användare från ett gratis REST-API (JSONPlaceholder).</w:t>
      </w:r>
    </w:p>
    <w:p w14:paraId="4DD03874" w14:textId="77777777" w:rsidR="00D0299F" w:rsidRDefault="00D0299F" w:rsidP="00323A03">
      <w:pPr>
        <w:pStyle w:val="Kodstycke"/>
      </w:pPr>
      <w:r>
        <w:t>import { useState, useEffect } from 'react';</w:t>
      </w:r>
    </w:p>
    <w:p w14:paraId="4812A8BC" w14:textId="77777777" w:rsidR="00D0299F" w:rsidRDefault="00D0299F" w:rsidP="00323A03">
      <w:pPr>
        <w:pStyle w:val="Kodstycke"/>
      </w:pPr>
    </w:p>
    <w:p w14:paraId="0EE01209" w14:textId="77777777" w:rsidR="00D0299F" w:rsidRDefault="00D0299F" w:rsidP="00323A03">
      <w:pPr>
        <w:pStyle w:val="Kodstycke"/>
      </w:pPr>
      <w:r>
        <w:t>function AnvändarLista() {</w:t>
      </w:r>
    </w:p>
    <w:p w14:paraId="45209FA9" w14:textId="77777777" w:rsidR="00D0299F" w:rsidRDefault="00D0299F" w:rsidP="00323A03">
      <w:pPr>
        <w:pStyle w:val="Kodstycke"/>
      </w:pPr>
      <w:r>
        <w:t xml:space="preserve">  const [användare, setAnvändare] = useState([]); // Startar med en tom array</w:t>
      </w:r>
    </w:p>
    <w:p w14:paraId="0F99FFAC" w14:textId="77777777" w:rsidR="00D0299F" w:rsidRDefault="00D0299F" w:rsidP="00323A03">
      <w:pPr>
        <w:pStyle w:val="Kodstycke"/>
      </w:pPr>
    </w:p>
    <w:p w14:paraId="21F224D4" w14:textId="77777777" w:rsidR="00D0299F" w:rsidRDefault="00D0299F" w:rsidP="00323A03">
      <w:pPr>
        <w:pStyle w:val="Kodstycke"/>
      </w:pPr>
      <w:r>
        <w:t xml:space="preserve">  // useEffect tar två argument: en funktion och en "dependency-array" []</w:t>
      </w:r>
    </w:p>
    <w:p w14:paraId="617BAD75" w14:textId="77777777" w:rsidR="00D0299F" w:rsidRDefault="00D0299F" w:rsidP="00323A03">
      <w:pPr>
        <w:pStyle w:val="Kodstycke"/>
      </w:pPr>
      <w:r>
        <w:t xml:space="preserve">  useEffect(() =&gt; {</w:t>
      </w:r>
    </w:p>
    <w:p w14:paraId="60BA568A" w14:textId="77777777" w:rsidR="00D0299F" w:rsidRDefault="00D0299F" w:rsidP="00323A03">
      <w:pPr>
        <w:pStyle w:val="Kodstycke"/>
      </w:pPr>
      <w:r>
        <w:t xml:space="preserve">    </w:t>
      </w:r>
    </w:p>
    <w:p w14:paraId="6796E1B1" w14:textId="77777777" w:rsidR="00D0299F" w:rsidRDefault="00D0299F" w:rsidP="00323A03">
      <w:pPr>
        <w:pStyle w:val="Kodstycke"/>
      </w:pPr>
      <w:r>
        <w:t xml:space="preserve">    // Vi gör vårt fetch-anrop inuti useEffect</w:t>
      </w:r>
    </w:p>
    <w:p w14:paraId="225D4348" w14:textId="77777777" w:rsidR="00D0299F" w:rsidRDefault="00D0299F" w:rsidP="00323A03">
      <w:pPr>
        <w:pStyle w:val="Kodstycke"/>
      </w:pPr>
      <w:r>
        <w:t xml:space="preserve">    fetch('https://typicode.com')</w:t>
      </w:r>
    </w:p>
    <w:p w14:paraId="6EEADDEC" w14:textId="77777777" w:rsidR="00D0299F" w:rsidRDefault="00D0299F" w:rsidP="00323A03">
      <w:pPr>
        <w:pStyle w:val="Kodstycke"/>
      </w:pPr>
      <w:r>
        <w:t xml:space="preserve">      .then(response =&gt; response.json())</w:t>
      </w:r>
    </w:p>
    <w:p w14:paraId="43508C7D" w14:textId="77777777" w:rsidR="00D0299F" w:rsidRDefault="00D0299F" w:rsidP="00323A03">
      <w:pPr>
        <w:pStyle w:val="Kodstycke"/>
      </w:pPr>
      <w:r>
        <w:t xml:space="preserve">      .then(data =&gt; {</w:t>
      </w:r>
    </w:p>
    <w:p w14:paraId="042A64AA" w14:textId="77777777" w:rsidR="00D0299F" w:rsidRDefault="00D0299F" w:rsidP="00323A03">
      <w:pPr>
        <w:pStyle w:val="Kodstycke"/>
      </w:pPr>
      <w:r>
        <w:t xml:space="preserve">        setAnvändare(data); // Vi sparar datan i vårt state!</w:t>
      </w:r>
    </w:p>
    <w:p w14:paraId="69648BA5" w14:textId="77777777" w:rsidR="00D0299F" w:rsidRDefault="00D0299F" w:rsidP="00323A03">
      <w:pPr>
        <w:pStyle w:val="Kodstycke"/>
      </w:pPr>
      <w:r>
        <w:t xml:space="preserve">      });</w:t>
      </w:r>
    </w:p>
    <w:p w14:paraId="514E3A7E" w14:textId="77777777" w:rsidR="00D0299F" w:rsidRDefault="00D0299F" w:rsidP="00323A03">
      <w:pPr>
        <w:pStyle w:val="Kodstycke"/>
      </w:pPr>
    </w:p>
    <w:p w14:paraId="4126CFC9" w14:textId="77777777" w:rsidR="00D0299F" w:rsidRDefault="00D0299F" w:rsidP="00323A03">
      <w:pPr>
        <w:pStyle w:val="Kodstycke"/>
      </w:pPr>
      <w:r>
        <w:lastRenderedPageBreak/>
        <w:t xml:space="preserve">  }, []); // Den tomma klammern [] i slutet betyder: "Kör bara EN gång vid sidstart"</w:t>
      </w:r>
    </w:p>
    <w:p w14:paraId="08FE2DF6" w14:textId="77777777" w:rsidR="00D0299F" w:rsidRDefault="00D0299F" w:rsidP="00323A03">
      <w:pPr>
        <w:pStyle w:val="Kodstycke"/>
      </w:pPr>
    </w:p>
    <w:p w14:paraId="1A35E4FA" w14:textId="77777777" w:rsidR="00D0299F" w:rsidRDefault="00D0299F" w:rsidP="00323A03">
      <w:pPr>
        <w:pStyle w:val="Kodstycke"/>
      </w:pPr>
      <w:r>
        <w:t xml:space="preserve">  return (</w:t>
      </w:r>
    </w:p>
    <w:p w14:paraId="209DFD8D" w14:textId="77777777" w:rsidR="00D0299F" w:rsidRDefault="00D0299F" w:rsidP="00323A03">
      <w:pPr>
        <w:pStyle w:val="Kodstycke"/>
      </w:pPr>
      <w:r>
        <w:t xml:space="preserve">    &lt;div&gt;</w:t>
      </w:r>
    </w:p>
    <w:p w14:paraId="6814BC93" w14:textId="77777777" w:rsidR="00D0299F" w:rsidRDefault="00D0299F" w:rsidP="00323A03">
      <w:pPr>
        <w:pStyle w:val="Kodstycke"/>
      </w:pPr>
      <w:r>
        <w:t xml:space="preserve">      &lt;h2&gt;Våra Kunder&lt;/h2&gt;</w:t>
      </w:r>
    </w:p>
    <w:p w14:paraId="7E932FA3" w14:textId="77777777" w:rsidR="00D0299F" w:rsidRDefault="00D0299F" w:rsidP="00323A03">
      <w:pPr>
        <w:pStyle w:val="Kodstycke"/>
      </w:pPr>
      <w:r>
        <w:t xml:space="preserve">      &lt;ul&gt;</w:t>
      </w:r>
    </w:p>
    <w:p w14:paraId="6F97710E" w14:textId="77777777" w:rsidR="00D0299F" w:rsidRDefault="00D0299F" w:rsidP="00323A03">
      <w:pPr>
        <w:pStyle w:val="Kodstycke"/>
      </w:pPr>
      <w:r>
        <w:t xml:space="preserve">        {/* Vi använder .map() från kapitel 06 för att loopa ut datan! */}</w:t>
      </w:r>
    </w:p>
    <w:p w14:paraId="1FD91535" w14:textId="77777777" w:rsidR="00D0299F" w:rsidRDefault="00D0299F" w:rsidP="00323A03">
      <w:pPr>
        <w:pStyle w:val="Kodstycke"/>
      </w:pPr>
      <w:r>
        <w:t xml:space="preserve">        {användare.map(user =&gt; (</w:t>
      </w:r>
    </w:p>
    <w:p w14:paraId="660F541D" w14:textId="77777777" w:rsidR="00D0299F" w:rsidRDefault="00D0299F" w:rsidP="00323A03">
      <w:pPr>
        <w:pStyle w:val="Kodstycke"/>
      </w:pPr>
      <w:r>
        <w:t xml:space="preserve">          &lt;li key={user.id}&gt;{user.name} ({user.email})&lt;/li&gt;</w:t>
      </w:r>
    </w:p>
    <w:p w14:paraId="751ACFC6" w14:textId="77777777" w:rsidR="00D0299F" w:rsidRDefault="00D0299F" w:rsidP="00323A03">
      <w:pPr>
        <w:pStyle w:val="Kodstycke"/>
      </w:pPr>
      <w:r>
        <w:t xml:space="preserve">        ))}</w:t>
      </w:r>
    </w:p>
    <w:p w14:paraId="20A1C6B5" w14:textId="77777777" w:rsidR="00D0299F" w:rsidRDefault="00D0299F" w:rsidP="00323A03">
      <w:pPr>
        <w:pStyle w:val="Kodstycke"/>
      </w:pPr>
      <w:r>
        <w:t xml:space="preserve">      &lt;/ul&gt;</w:t>
      </w:r>
    </w:p>
    <w:p w14:paraId="7950D741" w14:textId="77777777" w:rsidR="00D0299F" w:rsidRDefault="00D0299F" w:rsidP="00323A03">
      <w:pPr>
        <w:pStyle w:val="Kodstycke"/>
      </w:pPr>
      <w:r>
        <w:t xml:space="preserve">    &lt;/div&gt;</w:t>
      </w:r>
    </w:p>
    <w:p w14:paraId="2D5EE016" w14:textId="77777777" w:rsidR="00D0299F" w:rsidRDefault="00D0299F" w:rsidP="00323A03">
      <w:pPr>
        <w:pStyle w:val="Kodstycke"/>
      </w:pPr>
      <w:r>
        <w:t xml:space="preserve">  );</w:t>
      </w:r>
    </w:p>
    <w:p w14:paraId="2BC76F0E" w14:textId="77777777" w:rsidR="00D0299F" w:rsidRDefault="00D0299F" w:rsidP="00323A03">
      <w:pPr>
        <w:pStyle w:val="Kodstycke"/>
      </w:pPr>
      <w:r>
        <w:t>}</w:t>
      </w:r>
    </w:p>
    <w:p w14:paraId="1CFC355E" w14:textId="43CAD7F7" w:rsidR="00D0299F" w:rsidRDefault="00D0299F" w:rsidP="00323A03">
      <w:pPr>
        <w:pStyle w:val="Bildtext"/>
      </w:pPr>
      <w:r>
        <w:t xml:space="preserve">Bild </w:t>
      </w:r>
      <w:r w:rsidR="00690B70">
        <w:t xml:space="preserve">3 </w:t>
      </w:r>
      <w:r>
        <w:t>Kombinerat useEffect för att hämta data och useState för att spara den.</w:t>
      </w:r>
    </w:p>
    <w:p w14:paraId="342BCC71" w14:textId="77777777" w:rsidR="00690B70" w:rsidRPr="00216BE3" w:rsidRDefault="00690B70" w:rsidP="00690B70">
      <w:r>
        <w:pict w14:anchorId="2CEDA6FC">
          <v:rect id="_x0000_i1028" style="width:0;height:1.5pt" o:hralign="center" o:hrstd="t" o:hr="t" fillcolor="#a0a0a0" stroked="f"/>
        </w:pict>
      </w:r>
    </w:p>
    <w:p w14:paraId="62FF6605" w14:textId="77777777" w:rsidR="00690B70" w:rsidRDefault="00690B70" w:rsidP="00690B70">
      <w:pPr>
        <w:pStyle w:val="Rubrik2"/>
      </w:pPr>
      <w:r>
        <w:t>Hur State fungerar under huven (Det dolda flödet)</w:t>
      </w:r>
    </w:p>
    <w:p w14:paraId="4A70C8D0" w14:textId="77777777" w:rsidR="00690B70" w:rsidRDefault="00690B70" w:rsidP="00690B70">
      <w:r>
        <w:t>Om du skapar en helt vanlig variabel inuti en React-komponent, till exempel let klick = 0;, och ökar den när någon klickar på en knapp, kommer ingenting att hända på skärmen. Variabeln ökar i datorns minne, men webbläsaren visar fortfarande en nolla.</w:t>
      </w:r>
    </w:p>
    <w:p w14:paraId="77209BD0" w14:textId="13072B27" w:rsidR="00690B70" w:rsidRDefault="00690B70" w:rsidP="00690B70">
      <w:r>
        <w:t>Varför? Jo, för att React inte ligger och spionerar på dina vanliga variabler. Webbläsaren ritar bara om skärmen när React kör om (åter-renderar) hela din komponent-funktion.När vi använder useState skapar vi en speciell variabel som är kopplad direkt till Reacts motor. Varje gång du anropar din "set-funktion" (t.ex. setAntal), så gör React två saker i bakgrunden:</w:t>
      </w:r>
    </w:p>
    <w:p w14:paraId="39067F7C" w14:textId="6000DB4F" w:rsidR="00690B70" w:rsidRDefault="00690B70" w:rsidP="00690B70">
      <w:pPr>
        <w:pStyle w:val="Liststycke"/>
        <w:numPr>
          <w:ilvl w:val="0"/>
          <w:numId w:val="23"/>
        </w:numPr>
      </w:pPr>
      <w:r>
        <w:t>Den uppdaterar värdet på variabeln.</w:t>
      </w:r>
    </w:p>
    <w:p w14:paraId="49559AE1" w14:textId="6C14AD1C" w:rsidR="00690B70" w:rsidRDefault="00690B70" w:rsidP="00690B70">
      <w:pPr>
        <w:pStyle w:val="Liststycke"/>
        <w:numPr>
          <w:ilvl w:val="0"/>
          <w:numId w:val="23"/>
        </w:numPr>
      </w:pPr>
      <w:r>
        <w:t>Den kastar omedelbart allt den har i händerna och kör om hela din funktion så att den nya siffran ritas ut på skärmen.</w:t>
      </w:r>
    </w:p>
    <w:p w14:paraId="64AC1CEC" w14:textId="77777777" w:rsidR="00690B70" w:rsidRDefault="00690B70">
      <w:pPr>
        <w:spacing w:after="160" w:line="278" w:lineRule="auto"/>
        <w:ind w:left="0" w:firstLine="0"/>
        <w:rPr>
          <w:rFonts w:ascii="Consolas" w:hAnsi="Consolas"/>
          <w:color w:val="156082" w:themeColor="accent1"/>
          <w:sz w:val="20"/>
          <w:szCs w:val="20"/>
        </w:rPr>
      </w:pPr>
      <w:r>
        <w:br w:type="page"/>
      </w:r>
    </w:p>
    <w:p w14:paraId="0CB10572" w14:textId="715BAA95" w:rsidR="00690B70" w:rsidRDefault="00690B70" w:rsidP="00690B70">
      <w:pPr>
        <w:pStyle w:val="Kodstycke"/>
      </w:pPr>
      <w:r>
        <w:lastRenderedPageBreak/>
        <w:t>STRECK 1: Användaren klickar på en knapp.</w:t>
      </w:r>
    </w:p>
    <w:p w14:paraId="7E2A922B" w14:textId="77777777" w:rsidR="00690B70" w:rsidRDefault="00690B70" w:rsidP="00690B70">
      <w:pPr>
        <w:pStyle w:val="Kodstycke"/>
      </w:pPr>
      <w:r>
        <w:t xml:space="preserve">                 │</w:t>
      </w:r>
    </w:p>
    <w:p w14:paraId="42367ED2" w14:textId="77777777" w:rsidR="00690B70" w:rsidRDefault="00690B70" w:rsidP="00690B70">
      <w:pPr>
        <w:pStyle w:val="Kodstycke"/>
      </w:pPr>
      <w:r>
        <w:t xml:space="preserve">                 ▼</w:t>
      </w:r>
    </w:p>
    <w:p w14:paraId="3FAC1A3A" w14:textId="77777777" w:rsidR="00690B70" w:rsidRDefault="00690B70" w:rsidP="00690B70">
      <w:pPr>
        <w:pStyle w:val="Kodstycke"/>
      </w:pPr>
      <w:r>
        <w:t xml:space="preserve"> STRECK 2: Koden anropar: setAntal(antal + 1)</w:t>
      </w:r>
    </w:p>
    <w:p w14:paraId="4876F80A" w14:textId="77777777" w:rsidR="00690B70" w:rsidRDefault="00690B70" w:rsidP="00690B70">
      <w:pPr>
        <w:pStyle w:val="Kodstycke"/>
      </w:pPr>
      <w:r>
        <w:t xml:space="preserve">                 │</w:t>
      </w:r>
    </w:p>
    <w:p w14:paraId="171670BA" w14:textId="77777777" w:rsidR="00690B70" w:rsidRDefault="00690B70" w:rsidP="00690B70">
      <w:pPr>
        <w:pStyle w:val="Kodstycke"/>
      </w:pPr>
      <w:r>
        <w:t xml:space="preserve">                 ▼</w:t>
      </w:r>
    </w:p>
    <w:p w14:paraId="52EF41EC" w14:textId="77777777" w:rsidR="00690B70" w:rsidRDefault="00690B70" w:rsidP="00690B70">
      <w:pPr>
        <w:pStyle w:val="Kodstycke"/>
      </w:pPr>
      <w:r>
        <w:t xml:space="preserve"> STRECK 3: React uppdaterar värdet i sitt dolda minne.</w:t>
      </w:r>
    </w:p>
    <w:p w14:paraId="3FC0D6F9" w14:textId="77777777" w:rsidR="00690B70" w:rsidRDefault="00690B70" w:rsidP="00690B70">
      <w:pPr>
        <w:pStyle w:val="Kodstycke"/>
      </w:pPr>
      <w:r>
        <w:t xml:space="preserve">                 │</w:t>
      </w:r>
    </w:p>
    <w:p w14:paraId="6403D8EF" w14:textId="77777777" w:rsidR="00690B70" w:rsidRDefault="00690B70" w:rsidP="00690B70">
      <w:pPr>
        <w:pStyle w:val="Kodstycke"/>
      </w:pPr>
      <w:r>
        <w:t xml:space="preserve">                 ▼</w:t>
      </w:r>
    </w:p>
    <w:p w14:paraId="02A637CC" w14:textId="77777777" w:rsidR="00690B70" w:rsidRDefault="00690B70" w:rsidP="00690B70">
      <w:pPr>
        <w:pStyle w:val="Kodstycke"/>
      </w:pPr>
      <w:r>
        <w:t xml:space="preserve"> STRECK 4: </w:t>
      </w:r>
      <w:r>
        <w:rPr>
          <w:rFonts w:ascii="Segoe UI Emoji" w:hAnsi="Segoe UI Emoji" w:cs="Segoe UI Emoji"/>
        </w:rPr>
        <w:t>⚡</w:t>
      </w:r>
      <w:r>
        <w:t xml:space="preserve"> RE-RENDER! React k</w:t>
      </w:r>
      <w:r>
        <w:rPr>
          <w:rFonts w:ascii="Arial" w:hAnsi="Arial"/>
        </w:rPr>
        <w:t>ö</w:t>
      </w:r>
      <w:r>
        <w:t>r om hela din komponent och ritar blixtsnabbt ut den nya siffran p</w:t>
      </w:r>
      <w:r>
        <w:rPr>
          <w:rFonts w:ascii="Arial" w:hAnsi="Arial"/>
        </w:rPr>
        <w:t>å</w:t>
      </w:r>
      <w:r>
        <w:t xml:space="preserve"> sk</w:t>
      </w:r>
      <w:r>
        <w:rPr>
          <w:rFonts w:ascii="Arial" w:hAnsi="Arial"/>
        </w:rPr>
        <w:t>ä</w:t>
      </w:r>
      <w:r>
        <w:t>rmen.</w:t>
      </w:r>
    </w:p>
    <w:p w14:paraId="3A43EB85" w14:textId="5023E91C" w:rsidR="00690B70" w:rsidRDefault="00690B70" w:rsidP="00690B70">
      <w:pPr>
        <w:pStyle w:val="Bildtext"/>
      </w:pPr>
      <w:r>
        <w:t xml:space="preserve">Bild </w:t>
      </w:r>
      <w:r>
        <w:t>4</w:t>
      </w:r>
      <w:r>
        <w:t xml:space="preserve"> State är inte bara en variabel – det är en avtryckare som tvingar React att uppdaterar gränssnittet i realtid.</w:t>
      </w:r>
    </w:p>
    <w:p w14:paraId="5B717699" w14:textId="46A9EC1B" w:rsidR="00690B70" w:rsidRPr="00216BE3" w:rsidRDefault="00690B70" w:rsidP="00690B70">
      <w:r>
        <w:pict w14:anchorId="24DD5E25">
          <v:rect id="_x0000_i1034" style="width:0;height:1.5pt" o:hralign="center" o:hrstd="t" o:hr="t" fillcolor="#a0a0a0" stroked="f"/>
        </w:pict>
      </w:r>
    </w:p>
    <w:p w14:paraId="5AAF291A" w14:textId="2ADFBE86" w:rsidR="00690B70" w:rsidRDefault="00690B70" w:rsidP="00690B70">
      <w:pPr>
        <w:pStyle w:val="Rubrik2"/>
      </w:pPr>
      <w:r>
        <w:t>Hantera asynkron data utan att krascha appen</w:t>
      </w:r>
    </w:p>
    <w:p w14:paraId="0B419471" w14:textId="28111CDD" w:rsidR="00690B70" w:rsidRDefault="00690B70" w:rsidP="00690B70">
      <w:r>
        <w:t>När vi hämtar data från ett externt API (till exempel med Axios som vi lärde oss i kapitel 04b) tar det alltid en liten stund innan svaret kommer tillbaka över internet. Detta skapar ett jättevanligt problem i React.</w:t>
      </w:r>
      <w:r>
        <w:t xml:space="preserve"> </w:t>
      </w:r>
      <w:r>
        <w:t>Om din JavaScript-kod försöker loopa ut produkterna med .map() innan servern har svarat, kommer din app att tvärkrascha direkt med det klassiska felmeddelandet: TypeError: Cannot read properties of undefined (reading 'map').</w:t>
      </w:r>
    </w:p>
    <w:p w14:paraId="076A3DF4" w14:textId="338D0EFF" w:rsidR="00690B70" w:rsidRDefault="00690B70" w:rsidP="00690B70">
      <w:r>
        <w:t>För att skriva robust och professionell kod måste vi hantera tre helt olika tillstånd i vår komponent: Laddar, Data, och Fel.</w:t>
      </w:r>
    </w:p>
    <w:p w14:paraId="11D760AE" w14:textId="77777777" w:rsidR="00690B70" w:rsidRDefault="00690B70" w:rsidP="00690B70">
      <w:r>
        <w:t>Här kombinerar vi useEffect och useState för att skapa ett skottsäkert flöde som visar en laddningstext medan internetlinan jobbar, och ett snyggt felmeddelande om servern skulle ligga nere.</w:t>
      </w:r>
    </w:p>
    <w:p w14:paraId="6141B594" w14:textId="77777777" w:rsidR="00690B70" w:rsidRDefault="00690B70" w:rsidP="00690B70">
      <w:pPr>
        <w:pStyle w:val="Kodstycke"/>
      </w:pPr>
      <w:r>
        <w:t>import { useState, useEffect } from 'react';</w:t>
      </w:r>
    </w:p>
    <w:p w14:paraId="30DFCB87" w14:textId="77777777" w:rsidR="00690B70" w:rsidRDefault="00690B70" w:rsidP="00690B70">
      <w:pPr>
        <w:pStyle w:val="Kodstycke"/>
      </w:pPr>
      <w:r>
        <w:t>import axios from 'axios';</w:t>
      </w:r>
    </w:p>
    <w:p w14:paraId="148FCEF1" w14:textId="77777777" w:rsidR="00690B70" w:rsidRDefault="00690B70" w:rsidP="00690B70">
      <w:pPr>
        <w:pStyle w:val="Kodstycke"/>
      </w:pPr>
    </w:p>
    <w:p w14:paraId="6C029F4E" w14:textId="77777777" w:rsidR="00690B70" w:rsidRDefault="00690B70" w:rsidP="00690B70">
      <w:pPr>
        <w:pStyle w:val="Kodstycke"/>
      </w:pPr>
      <w:r>
        <w:t>function ProduktUtbud() {</w:t>
      </w:r>
    </w:p>
    <w:p w14:paraId="3BA67689" w14:textId="77777777" w:rsidR="00690B70" w:rsidRDefault="00690B70" w:rsidP="00690B70">
      <w:pPr>
        <w:pStyle w:val="Kodstycke"/>
      </w:pPr>
      <w:r>
        <w:t xml:space="preserve">  const [produkter, setProdukter] = useState([]); // Startar som en tom lista</w:t>
      </w:r>
    </w:p>
    <w:p w14:paraId="7C1E41B4" w14:textId="77777777" w:rsidR="00690B70" w:rsidRDefault="00690B70" w:rsidP="00690B70">
      <w:pPr>
        <w:pStyle w:val="Kodstycke"/>
      </w:pPr>
      <w:r>
        <w:t xml:space="preserve">  const [laddar, setLaddar] = useState(true);      // Startar som true eftersom vi laddar vid start</w:t>
      </w:r>
    </w:p>
    <w:p w14:paraId="2FCB91B9" w14:textId="77777777" w:rsidR="00690B70" w:rsidRDefault="00690B70" w:rsidP="00690B70">
      <w:pPr>
        <w:pStyle w:val="Kodstycke"/>
      </w:pPr>
      <w:r>
        <w:t xml:space="preserve">  const [fel, setFel] = useState(null);           // Startar som null (inget fel än)</w:t>
      </w:r>
    </w:p>
    <w:p w14:paraId="2FA23F73" w14:textId="77777777" w:rsidR="00690B70" w:rsidRDefault="00690B70" w:rsidP="00690B70">
      <w:pPr>
        <w:pStyle w:val="Kodstycke"/>
      </w:pPr>
    </w:p>
    <w:p w14:paraId="7E68DF10" w14:textId="77777777" w:rsidR="00690B70" w:rsidRDefault="00690B70" w:rsidP="00690B70">
      <w:pPr>
        <w:pStyle w:val="Kodstycke"/>
      </w:pPr>
      <w:r>
        <w:t xml:space="preserve">  useEffect(() =&gt; {</w:t>
      </w:r>
    </w:p>
    <w:p w14:paraId="1842632C" w14:textId="77777777" w:rsidR="00690B70" w:rsidRDefault="00690B70" w:rsidP="00690B70">
      <w:pPr>
        <w:pStyle w:val="Kodstycke"/>
      </w:pPr>
      <w:r>
        <w:t xml:space="preserve">    async function hämtaData() {</w:t>
      </w:r>
    </w:p>
    <w:p w14:paraId="45E35A4A" w14:textId="77777777" w:rsidR="00690B70" w:rsidRDefault="00690B70" w:rsidP="00690B70">
      <w:pPr>
        <w:pStyle w:val="Kodstycke"/>
      </w:pPr>
      <w:r>
        <w:lastRenderedPageBreak/>
        <w:t xml:space="preserve">      try {</w:t>
      </w:r>
    </w:p>
    <w:p w14:paraId="3E0B916A" w14:textId="77777777" w:rsidR="00690B70" w:rsidRDefault="00690B70" w:rsidP="00690B70">
      <w:pPr>
        <w:pStyle w:val="Kodstycke"/>
      </w:pPr>
      <w:r>
        <w:t xml:space="preserve">        // Vi gör anropet med Axios (som vi lärde oss i kapitel 04b!)</w:t>
      </w:r>
    </w:p>
    <w:p w14:paraId="5CD662C0" w14:textId="77777777" w:rsidR="00690B70" w:rsidRDefault="00690B70" w:rsidP="00690B70">
      <w:pPr>
        <w:pStyle w:val="Kodstycke"/>
      </w:pPr>
      <w:r>
        <w:t xml:space="preserve">        const response = await axios.get('https://fakestoreapi.com');</w:t>
      </w:r>
    </w:p>
    <w:p w14:paraId="27975863" w14:textId="77777777" w:rsidR="00690B70" w:rsidRDefault="00690B70" w:rsidP="00690B70">
      <w:pPr>
        <w:pStyle w:val="Kodstycke"/>
      </w:pPr>
      <w:r>
        <w:t xml:space="preserve">        setProdukter(response.data); // Spara datan i vårt state</w:t>
      </w:r>
    </w:p>
    <w:p w14:paraId="7426925F" w14:textId="77777777" w:rsidR="00690B70" w:rsidRDefault="00690B70" w:rsidP="00690B70">
      <w:pPr>
        <w:pStyle w:val="Kodstycke"/>
      </w:pPr>
      <w:r>
        <w:t xml:space="preserve">      } catch (error) {</w:t>
      </w:r>
    </w:p>
    <w:p w14:paraId="06CA4080" w14:textId="77777777" w:rsidR="00690B70" w:rsidRDefault="00690B70" w:rsidP="00690B70">
      <w:pPr>
        <w:pStyle w:val="Kodstycke"/>
      </w:pPr>
      <w:r>
        <w:t xml:space="preserve">        // Om Axios möter t.ex. ett 404-fel hamnar vi här direkt</w:t>
      </w:r>
    </w:p>
    <w:p w14:paraId="181916E4" w14:textId="77777777" w:rsidR="00690B70" w:rsidRDefault="00690B70" w:rsidP="00690B70">
      <w:pPr>
        <w:pStyle w:val="Kodstycke"/>
      </w:pPr>
      <w:r>
        <w:t xml:space="preserve">        setFel("Kunde inte hämta produkterna. Försök igen senare.");</w:t>
      </w:r>
    </w:p>
    <w:p w14:paraId="158FD8A3" w14:textId="77777777" w:rsidR="00690B70" w:rsidRDefault="00690B70" w:rsidP="00690B70">
      <w:pPr>
        <w:pStyle w:val="Kodstycke"/>
      </w:pPr>
      <w:r>
        <w:t xml:space="preserve">      } finally {</w:t>
      </w:r>
    </w:p>
    <w:p w14:paraId="4A769458" w14:textId="77777777" w:rsidR="00690B70" w:rsidRDefault="00690B70" w:rsidP="00690B70">
      <w:pPr>
        <w:pStyle w:val="Kodstycke"/>
      </w:pPr>
      <w:r>
        <w:t xml:space="preserve">        setLaddar(false); // Stäng av laddningen oavsett om det gick bra eller dåligt</w:t>
      </w:r>
    </w:p>
    <w:p w14:paraId="4225D779" w14:textId="77777777" w:rsidR="00690B70" w:rsidRDefault="00690B70" w:rsidP="00690B70">
      <w:pPr>
        <w:pStyle w:val="Kodstycke"/>
      </w:pPr>
      <w:r>
        <w:t xml:space="preserve">      }</w:t>
      </w:r>
    </w:p>
    <w:p w14:paraId="40C81F30" w14:textId="77777777" w:rsidR="00690B70" w:rsidRDefault="00690B70" w:rsidP="00690B70">
      <w:pPr>
        <w:pStyle w:val="Kodstycke"/>
      </w:pPr>
      <w:r>
        <w:t xml:space="preserve">    }</w:t>
      </w:r>
    </w:p>
    <w:p w14:paraId="5861534C" w14:textId="77777777" w:rsidR="00690B70" w:rsidRDefault="00690B70" w:rsidP="00690B70">
      <w:pPr>
        <w:pStyle w:val="Kodstycke"/>
      </w:pPr>
    </w:p>
    <w:p w14:paraId="28C562CD" w14:textId="77777777" w:rsidR="00690B70" w:rsidRDefault="00690B70" w:rsidP="00690B70">
      <w:pPr>
        <w:pStyle w:val="Kodstycke"/>
      </w:pPr>
      <w:r>
        <w:t xml:space="preserve">    hämtaData();</w:t>
      </w:r>
    </w:p>
    <w:p w14:paraId="376C244C" w14:textId="77777777" w:rsidR="00690B70" w:rsidRDefault="00690B70" w:rsidP="00690B70">
      <w:pPr>
        <w:pStyle w:val="Kodstycke"/>
      </w:pPr>
      <w:r>
        <w:t xml:space="preserve">  }, []); // Den tomma klammern [] ser till att anropet bara körs EN gång vid sidstart</w:t>
      </w:r>
    </w:p>
    <w:p w14:paraId="4AB93892" w14:textId="77777777" w:rsidR="00690B70" w:rsidRDefault="00690B70" w:rsidP="00690B70">
      <w:pPr>
        <w:pStyle w:val="Kodstycke"/>
      </w:pPr>
    </w:p>
    <w:p w14:paraId="3EBC2563" w14:textId="77777777" w:rsidR="00690B70" w:rsidRDefault="00690B70" w:rsidP="00690B70">
      <w:pPr>
        <w:pStyle w:val="Kodstycke"/>
      </w:pPr>
      <w:r>
        <w:t xml:space="preserve">  // --- HÄR STYR VI VAD SOM VISAS PÅ SKÄRMEN BASERAT PÅ VÅRT STATE ---</w:t>
      </w:r>
    </w:p>
    <w:p w14:paraId="52F31377" w14:textId="77777777" w:rsidR="00690B70" w:rsidRDefault="00690B70" w:rsidP="00690B70">
      <w:pPr>
        <w:pStyle w:val="Kodstycke"/>
      </w:pPr>
      <w:r>
        <w:t xml:space="preserve">  if (laddar) return &lt;h3&gt;</w:t>
      </w:r>
      <w:r>
        <w:rPr>
          <w:rFonts w:ascii="Segoe UI Emoji" w:hAnsi="Segoe UI Emoji" w:cs="Segoe UI Emoji"/>
        </w:rPr>
        <w:t>⏳</w:t>
      </w:r>
      <w:r>
        <w:t xml:space="preserve"> Laddar lagersaldo, v</w:t>
      </w:r>
      <w:r>
        <w:rPr>
          <w:rFonts w:ascii="Arial" w:hAnsi="Arial"/>
        </w:rPr>
        <w:t>ä</w:t>
      </w:r>
      <w:r>
        <w:t>nligen v</w:t>
      </w:r>
      <w:r>
        <w:rPr>
          <w:rFonts w:ascii="Arial" w:hAnsi="Arial"/>
        </w:rPr>
        <w:t>ä</w:t>
      </w:r>
      <w:r>
        <w:t>nta...&lt;/h3&gt;;</w:t>
      </w:r>
    </w:p>
    <w:p w14:paraId="523EA787" w14:textId="77777777" w:rsidR="00690B70" w:rsidRDefault="00690B70" w:rsidP="00690B70">
      <w:pPr>
        <w:pStyle w:val="Kodstycke"/>
      </w:pPr>
      <w:r>
        <w:t xml:space="preserve">  if (fel) return &lt;h3 style={{ color: 'red' }}&gt;</w:t>
      </w:r>
      <w:r>
        <w:rPr>
          <w:rFonts w:ascii="Segoe UI Emoji" w:hAnsi="Segoe UI Emoji" w:cs="Segoe UI Emoji"/>
        </w:rPr>
        <w:t>🛑</w:t>
      </w:r>
      <w:r>
        <w:t xml:space="preserve"> Fel: {fel}&lt;/h3&gt;;</w:t>
      </w:r>
    </w:p>
    <w:p w14:paraId="48ADC414" w14:textId="77777777" w:rsidR="00690B70" w:rsidRDefault="00690B70" w:rsidP="00690B70">
      <w:pPr>
        <w:pStyle w:val="Kodstycke"/>
      </w:pPr>
    </w:p>
    <w:p w14:paraId="4D480B88" w14:textId="77777777" w:rsidR="00690B70" w:rsidRDefault="00690B70" w:rsidP="00690B70">
      <w:pPr>
        <w:pStyle w:val="Kodstycke"/>
      </w:pPr>
      <w:r>
        <w:t xml:space="preserve">  return (</w:t>
      </w:r>
    </w:p>
    <w:p w14:paraId="5FEF3932" w14:textId="77777777" w:rsidR="00690B70" w:rsidRDefault="00690B70" w:rsidP="00690B70">
      <w:pPr>
        <w:pStyle w:val="Kodstycke"/>
      </w:pPr>
      <w:r>
        <w:t xml:space="preserve">    &lt;div className="produkter-box"&gt;</w:t>
      </w:r>
    </w:p>
    <w:p w14:paraId="7772165E" w14:textId="77777777" w:rsidR="00690B70" w:rsidRDefault="00690B70" w:rsidP="00690B70">
      <w:pPr>
        <w:pStyle w:val="Kodstycke"/>
      </w:pPr>
      <w:r>
        <w:t xml:space="preserve">      &lt;h2&gt;Vårt Aktuella Lager ({produkter.length} st varor)&lt;/h2&gt;</w:t>
      </w:r>
    </w:p>
    <w:p w14:paraId="6ED100DE" w14:textId="77777777" w:rsidR="00690B70" w:rsidRDefault="00690B70" w:rsidP="00690B70">
      <w:pPr>
        <w:pStyle w:val="Kodstycke"/>
      </w:pPr>
      <w:r>
        <w:t xml:space="preserve">      &lt;ul&gt;</w:t>
      </w:r>
    </w:p>
    <w:p w14:paraId="631B3411" w14:textId="77777777" w:rsidR="00690B70" w:rsidRDefault="00690B70" w:rsidP="00690B70">
      <w:pPr>
        <w:pStyle w:val="Kodstycke"/>
      </w:pPr>
      <w:r>
        <w:t xml:space="preserve">        {produkter.map(produkt =&gt; (</w:t>
      </w:r>
    </w:p>
    <w:p w14:paraId="25A94DEA" w14:textId="77777777" w:rsidR="00690B70" w:rsidRDefault="00690B70" w:rsidP="00690B70">
      <w:pPr>
        <w:pStyle w:val="Kodstycke"/>
      </w:pPr>
      <w:r>
        <w:t xml:space="preserve">          &lt;li key={produkt.id}&gt;</w:t>
      </w:r>
    </w:p>
    <w:p w14:paraId="6B1EC666" w14:textId="77777777" w:rsidR="00690B70" w:rsidRDefault="00690B70" w:rsidP="00690B70">
      <w:pPr>
        <w:pStyle w:val="Kodstycke"/>
      </w:pPr>
      <w:r>
        <w:t xml:space="preserve">            &lt;b&gt;{produkt.title}&lt;/b&gt; - {produkt.price} kr</w:t>
      </w:r>
    </w:p>
    <w:p w14:paraId="16AE2055" w14:textId="77777777" w:rsidR="00690B70" w:rsidRDefault="00690B70" w:rsidP="00690B70">
      <w:pPr>
        <w:pStyle w:val="Kodstycke"/>
      </w:pPr>
      <w:r>
        <w:t xml:space="preserve">          &lt;/li&gt;</w:t>
      </w:r>
    </w:p>
    <w:p w14:paraId="311B184C" w14:textId="77777777" w:rsidR="00690B70" w:rsidRDefault="00690B70" w:rsidP="00690B70">
      <w:pPr>
        <w:pStyle w:val="Kodstycke"/>
      </w:pPr>
      <w:r>
        <w:t xml:space="preserve">        ))}</w:t>
      </w:r>
    </w:p>
    <w:p w14:paraId="777FF705" w14:textId="77777777" w:rsidR="00690B70" w:rsidRDefault="00690B70" w:rsidP="00690B70">
      <w:pPr>
        <w:pStyle w:val="Kodstycke"/>
      </w:pPr>
      <w:r>
        <w:t xml:space="preserve">      &lt;/ul&gt;</w:t>
      </w:r>
    </w:p>
    <w:p w14:paraId="03346BBD" w14:textId="77777777" w:rsidR="00690B70" w:rsidRDefault="00690B70" w:rsidP="00690B70">
      <w:pPr>
        <w:pStyle w:val="Kodstycke"/>
      </w:pPr>
      <w:r>
        <w:t xml:space="preserve">    &lt;/div&gt;</w:t>
      </w:r>
    </w:p>
    <w:p w14:paraId="0D15DAF3" w14:textId="77777777" w:rsidR="00690B70" w:rsidRDefault="00690B70" w:rsidP="00690B70">
      <w:pPr>
        <w:pStyle w:val="Kodstycke"/>
      </w:pPr>
      <w:r>
        <w:t xml:space="preserve">  );</w:t>
      </w:r>
    </w:p>
    <w:p w14:paraId="1A7D52FB" w14:textId="77777777" w:rsidR="00690B70" w:rsidRDefault="00690B70" w:rsidP="00690B70">
      <w:pPr>
        <w:pStyle w:val="Kodstycke"/>
      </w:pPr>
      <w:r>
        <w:t>}</w:t>
      </w:r>
    </w:p>
    <w:p w14:paraId="54E52237" w14:textId="77777777" w:rsidR="00690B70" w:rsidRDefault="00690B70" w:rsidP="00690B70">
      <w:pPr>
        <w:pStyle w:val="Kodstycke"/>
      </w:pPr>
    </w:p>
    <w:p w14:paraId="755E8E07" w14:textId="77777777" w:rsidR="00690B70" w:rsidRDefault="00690B70" w:rsidP="00690B70">
      <w:pPr>
        <w:pStyle w:val="Kodstycke"/>
      </w:pPr>
      <w:r>
        <w:t>export default ProduktUtbud;</w:t>
      </w:r>
    </w:p>
    <w:p w14:paraId="1CFBE379" w14:textId="6CA8383B" w:rsidR="009B489E" w:rsidRPr="000137B2" w:rsidRDefault="00690B70" w:rsidP="00690B70">
      <w:pPr>
        <w:pStyle w:val="Bildtext"/>
      </w:pPr>
      <w:r>
        <w:t xml:space="preserve">Bild </w:t>
      </w:r>
      <w:r>
        <w:t>5</w:t>
      </w:r>
      <w:r>
        <w:t xml:space="preserve"> Genom att lägga if-satser som avbryter och returnerar HTML tidigt i funktionen, skyddar vi vår .map()-loop från att köras innan datan faktiskt har landat i vårt state.</w:t>
      </w:r>
    </w:p>
    <w:sectPr w:rsidR="009B489E" w:rsidRPr="000137B2" w:rsidSect="009B489E">
      <w:headerReference w:type="even" r:id="rId12"/>
      <w:headerReference w:type="default" r:id="rId13"/>
      <w:footerReference w:type="even" r:id="rId14"/>
      <w:footerReference w:type="default" r:id="rId15"/>
      <w:footerReference w:type="first" r:id="rId16"/>
      <w:pgSz w:w="11906" w:h="16838"/>
      <w:pgMar w:top="58" w:right="938" w:bottom="2080" w:left="936" w:header="720" w:footer="3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E25DB" w14:textId="77777777" w:rsidR="004C32C0" w:rsidRPr="00065C87" w:rsidRDefault="004C32C0" w:rsidP="00013F54">
      <w:r w:rsidRPr="00065C87">
        <w:separator/>
      </w:r>
    </w:p>
  </w:endnote>
  <w:endnote w:type="continuationSeparator" w:id="0">
    <w:p w14:paraId="486011E8" w14:textId="77777777" w:rsidR="004C32C0" w:rsidRPr="00065C87" w:rsidRDefault="004C32C0" w:rsidP="00013F54">
      <w:r w:rsidRPr="00065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3C86D"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779CE1EC" w14:textId="77777777" w:rsidR="00047CB2" w:rsidRPr="00065C87" w:rsidRDefault="00000000" w:rsidP="00013F54">
    <w:r w:rsidRPr="00065C8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4CA7"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539E8CEA" w14:textId="77777777" w:rsidR="00047CB2" w:rsidRPr="00065C87" w:rsidRDefault="00047CB2" w:rsidP="00013F5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ADF00"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52F9D68B" w14:textId="77777777" w:rsidR="00047CB2" w:rsidRPr="00065C87" w:rsidRDefault="00000000" w:rsidP="00013F54">
    <w:r w:rsidRPr="00065C8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D1486" w14:textId="77777777" w:rsidR="004C32C0" w:rsidRPr="00065C87" w:rsidRDefault="004C32C0" w:rsidP="00013F54">
      <w:r w:rsidRPr="00065C87">
        <w:separator/>
      </w:r>
    </w:p>
  </w:footnote>
  <w:footnote w:type="continuationSeparator" w:id="0">
    <w:p w14:paraId="3FB15096" w14:textId="77777777" w:rsidR="004C32C0" w:rsidRPr="00065C87" w:rsidRDefault="004C32C0" w:rsidP="00013F54">
      <w:r w:rsidRPr="00065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07A94" w14:textId="77777777" w:rsidR="00047CB2" w:rsidRPr="00065C87" w:rsidRDefault="00000000" w:rsidP="00013F54">
    <w:r w:rsidRPr="00065C87">
      <w:rPr>
        <w:rFonts w:eastAsia="Calibri"/>
        <w:noProof/>
      </w:rPr>
      <mc:AlternateContent>
        <mc:Choice Requires="wpg">
          <w:drawing>
            <wp:anchor distT="0" distB="0" distL="114300" distR="114300" simplePos="0" relativeHeight="251658240" behindDoc="0" locked="0" layoutInCell="1" allowOverlap="1" wp14:anchorId="557F5A66" wp14:editId="11BBE1DC">
              <wp:simplePos x="0" y="0"/>
              <wp:positionH relativeFrom="page">
                <wp:posOffset>585216</wp:posOffset>
              </wp:positionH>
              <wp:positionV relativeFrom="page">
                <wp:posOffset>621792</wp:posOffset>
              </wp:positionV>
              <wp:extent cx="6380989" cy="56388"/>
              <wp:effectExtent l="0" t="0" r="0" b="0"/>
              <wp:wrapSquare wrapText="bothSides"/>
              <wp:docPr id="2148" name="Group 2148"/>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10" name="Shape 2310"/>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307452E6" id="Group 2148" o:spid="_x0000_s1026" style="position:absolute;margin-left:46.1pt;margin-top:48.95pt;width:502.45pt;height:4.45pt;z-index:251658240;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INS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ZzaBBFW+hS9CC4grSgXyTJ5Q74ehtDsVKas73zW66R&#10;anr44Xzfk+Vo0Xq02FGNpoXOfrGnDfUhLmQZTNJN7qoeryrstvrAHzX6+YsLgyTPu1JNveK9jy0B&#10;vqPH+DeIN/WMDfJPb7iC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DNAg1JtAgAAMwYAAA4AAAAAAAAAAAAA&#10;AAAALgIAAGRycy9lMm9Eb2MueG1sUEsBAi0AFAAGAAgAAAAhADqDuGvgAAAACgEAAA8AAAAAAAAA&#10;AAAAAAAAxwQAAGRycy9kb3ducmV2LnhtbFBLBQYAAAAABAAEAPMAAADUBQAAAAA=&#10;">
              <v:shape id="Shape 2310"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" path="m,l6380989,r,56388l,56388,,e" fillcolor="#34aba2" stroked="f" strokeweight="0">
                <v:stroke miterlimit="83231f" joinstyle="miter"/>
                <v:path arrowok="t" textboxrect="0,0,6380989,56388"/>
              </v:shape>
              <w10:wrap type="square" anchorx="page" anchory="page"/>
            </v:group>
          </w:pict>
        </mc:Fallback>
      </mc:AlternateContent>
    </w:r>
  </w:p>
  <w:p w14:paraId="2FAB6DB0" w14:textId="77777777" w:rsidR="00047CB2" w:rsidRPr="00065C87" w:rsidRDefault="00000000" w:rsidP="00013F54">
    <w:r w:rsidRPr="00065C87">
      <w:rPr>
        <w:rFonts w:eastAsia="Calibri"/>
        <w:noProof/>
      </w:rPr>
      <mc:AlternateContent>
        <mc:Choice Requires="wpg">
          <w:drawing>
            <wp:anchor distT="0" distB="0" distL="114300" distR="114300" simplePos="0" relativeHeight="251659264" behindDoc="1" locked="0" layoutInCell="1" allowOverlap="1" wp14:anchorId="6FD4707D" wp14:editId="43EC54C2">
              <wp:simplePos x="0" y="0"/>
              <wp:positionH relativeFrom="page">
                <wp:posOffset>0</wp:posOffset>
              </wp:positionH>
              <wp:positionV relativeFrom="page">
                <wp:posOffset>0</wp:posOffset>
              </wp:positionV>
              <wp:extent cx="1" cy="1"/>
              <wp:effectExtent l="0" t="0" r="0" b="0"/>
              <wp:wrapNone/>
              <wp:docPr id="2150" name="Group 215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55BAAD12" id="Group 2150" o:spid="_x0000_s1026" style="position:absolute;margin-left:0;margin-top:0;width:0;height:0;z-index:-25165721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13146" w14:textId="77777777" w:rsidR="00047CB2" w:rsidRPr="00065C87" w:rsidRDefault="00000000" w:rsidP="00013F54">
    <w:r w:rsidRPr="00065C87">
      <w:rPr>
        <w:rFonts w:eastAsia="Calibri"/>
        <w:noProof/>
      </w:rPr>
      <mc:AlternateContent>
        <mc:Choice Requires="wpg">
          <w:drawing>
            <wp:anchor distT="0" distB="0" distL="114300" distR="114300" simplePos="0" relativeHeight="251660288" behindDoc="0" locked="0" layoutInCell="1" allowOverlap="1" wp14:anchorId="5C7C7F4D" wp14:editId="7DD13264">
              <wp:simplePos x="0" y="0"/>
              <wp:positionH relativeFrom="page">
                <wp:posOffset>585216</wp:posOffset>
              </wp:positionH>
              <wp:positionV relativeFrom="page">
                <wp:posOffset>621792</wp:posOffset>
              </wp:positionV>
              <wp:extent cx="6380989" cy="56388"/>
              <wp:effectExtent l="0" t="0" r="0" b="0"/>
              <wp:wrapSquare wrapText="bothSides"/>
              <wp:docPr id="2131" name="Group 2131"/>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08" name="Shape 2308"/>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33E1CB5E" id="Group 2131" o:spid="_x0000_s1026" style="position:absolute;margin-left:46.1pt;margin-top:48.95pt;width:502.45pt;height:4.45pt;z-index:251660288;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WKb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YZ9KqiLXQpehBcQVrQL5Lkcgd8vY2hWCnN2d75LddI&#10;NT38cL7vyXK0aD1a7KhG00Jnv9jThvoQF7IMJukmd1WPVxV2W33gjxr9/MWFQZLnXammXvHex5YA&#10;39Fj/BvEm3rGBvmnN7zR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LBNYpttAgAAMwYAAA4AAAAAAAAAAAAA&#10;AAAALgIAAGRycy9lMm9Eb2MueG1sUEsBAi0AFAAGAAgAAAAhADqDuGvgAAAACgEAAA8AAAAAAAAA&#10;AAAAAAAAxwQAAGRycy9kb3ducmV2LnhtbFBLBQYAAAAABAAEAPMAAADUBQAAAAA=&#10;">
              <v:shape id="Shape 2308"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" path="m,l6380989,r,56388l,56388,,e" fillcolor="#34aba2" stroked="f" strokeweight="0">
                <v:stroke miterlimit="83231f" joinstyle="miter"/>
                <v:path arrowok="t" textboxrect="0,0,6380989,56388"/>
              </v:shape>
              <w10:wrap type="square" anchorx="page" anchory="page"/>
            </v:group>
          </w:pict>
        </mc:Fallback>
      </mc:AlternateContent>
    </w:r>
  </w:p>
  <w:p w14:paraId="352C09F8" w14:textId="77777777" w:rsidR="00047CB2" w:rsidRPr="00065C87" w:rsidRDefault="00000000" w:rsidP="00013F54">
    <w:r w:rsidRPr="00065C87">
      <w:rPr>
        <w:rFonts w:eastAsia="Calibri"/>
        <w:noProof/>
      </w:rPr>
      <mc:AlternateContent>
        <mc:Choice Requires="wpg">
          <w:drawing>
            <wp:anchor distT="0" distB="0" distL="114300" distR="114300" simplePos="0" relativeHeight="251661312" behindDoc="1" locked="0" layoutInCell="1" allowOverlap="1" wp14:anchorId="5AE6439A" wp14:editId="263536B6">
              <wp:simplePos x="0" y="0"/>
              <wp:positionH relativeFrom="page">
                <wp:posOffset>0</wp:posOffset>
              </wp:positionH>
              <wp:positionV relativeFrom="page">
                <wp:posOffset>0</wp:posOffset>
              </wp:positionV>
              <wp:extent cx="1" cy="1"/>
              <wp:effectExtent l="0" t="0" r="0" b="0"/>
              <wp:wrapNone/>
              <wp:docPr id="2133" name="Group 21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054151D9" id="Group 2133"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5B80"/>
    <w:multiLevelType w:val="hybridMultilevel"/>
    <w:tmpl w:val="F3744A1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A9C4333"/>
    <w:multiLevelType w:val="multilevel"/>
    <w:tmpl w:val="6DF0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F46E1"/>
    <w:multiLevelType w:val="multilevel"/>
    <w:tmpl w:val="F60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46F92"/>
    <w:multiLevelType w:val="multilevel"/>
    <w:tmpl w:val="03EC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43367"/>
    <w:multiLevelType w:val="hybridMultilevel"/>
    <w:tmpl w:val="16447A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9014640"/>
    <w:multiLevelType w:val="hybridMultilevel"/>
    <w:tmpl w:val="887A20A8"/>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6" w15:restartNumberingAfterBreak="0">
    <w:nsid w:val="2F910B40"/>
    <w:multiLevelType w:val="multilevel"/>
    <w:tmpl w:val="9FD41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A8087B"/>
    <w:multiLevelType w:val="hybridMultilevel"/>
    <w:tmpl w:val="FC20FA5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9FE6C65"/>
    <w:multiLevelType w:val="multilevel"/>
    <w:tmpl w:val="7F70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A2F67"/>
    <w:multiLevelType w:val="multilevel"/>
    <w:tmpl w:val="67FC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A15727"/>
    <w:multiLevelType w:val="multilevel"/>
    <w:tmpl w:val="98F69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182BD6"/>
    <w:multiLevelType w:val="hybridMultilevel"/>
    <w:tmpl w:val="C972D4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11C4B47"/>
    <w:multiLevelType w:val="multilevel"/>
    <w:tmpl w:val="5330A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B227C4"/>
    <w:multiLevelType w:val="hybridMultilevel"/>
    <w:tmpl w:val="7A5808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8570F60"/>
    <w:multiLevelType w:val="hybridMultilevel"/>
    <w:tmpl w:val="456EE7C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15" w15:restartNumberingAfterBreak="0">
    <w:nsid w:val="6936197C"/>
    <w:multiLevelType w:val="hybridMultilevel"/>
    <w:tmpl w:val="DF207A4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6CFF3CC9"/>
    <w:multiLevelType w:val="multilevel"/>
    <w:tmpl w:val="686A3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5060B5"/>
    <w:multiLevelType w:val="hybridMultilevel"/>
    <w:tmpl w:val="77C2EAFE"/>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6EB320FA"/>
    <w:multiLevelType w:val="multilevel"/>
    <w:tmpl w:val="983E1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4F09EA"/>
    <w:multiLevelType w:val="hybridMultilevel"/>
    <w:tmpl w:val="2E943A1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70036924"/>
    <w:multiLevelType w:val="multilevel"/>
    <w:tmpl w:val="C8307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3777CB"/>
    <w:multiLevelType w:val="multilevel"/>
    <w:tmpl w:val="DD2C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3E67AF"/>
    <w:multiLevelType w:val="hybridMultilevel"/>
    <w:tmpl w:val="B0F082CC"/>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28807389">
    <w:abstractNumId w:val="14"/>
  </w:num>
  <w:num w:numId="2" w16cid:durableId="225381545">
    <w:abstractNumId w:val="17"/>
  </w:num>
  <w:num w:numId="3" w16cid:durableId="972254287">
    <w:abstractNumId w:val="19"/>
  </w:num>
  <w:num w:numId="4" w16cid:durableId="1980718377">
    <w:abstractNumId w:val="5"/>
  </w:num>
  <w:num w:numId="5" w16cid:durableId="193688131">
    <w:abstractNumId w:val="2"/>
  </w:num>
  <w:num w:numId="6" w16cid:durableId="1255825629">
    <w:abstractNumId w:val="1"/>
  </w:num>
  <w:num w:numId="7" w16cid:durableId="555943606">
    <w:abstractNumId w:val="12"/>
  </w:num>
  <w:num w:numId="8" w16cid:durableId="1945068039">
    <w:abstractNumId w:val="15"/>
  </w:num>
  <w:num w:numId="9" w16cid:durableId="1650356061">
    <w:abstractNumId w:val="4"/>
  </w:num>
  <w:num w:numId="10" w16cid:durableId="2058889347">
    <w:abstractNumId w:val="13"/>
  </w:num>
  <w:num w:numId="11" w16cid:durableId="1239902538">
    <w:abstractNumId w:val="10"/>
  </w:num>
  <w:num w:numId="12" w16cid:durableId="1943806250">
    <w:abstractNumId w:val="16"/>
  </w:num>
  <w:num w:numId="13" w16cid:durableId="872304685">
    <w:abstractNumId w:val="20"/>
  </w:num>
  <w:num w:numId="14" w16cid:durableId="2019624065">
    <w:abstractNumId w:val="3"/>
  </w:num>
  <w:num w:numId="15" w16cid:durableId="120155749">
    <w:abstractNumId w:val="11"/>
  </w:num>
  <w:num w:numId="16" w16cid:durableId="1627270058">
    <w:abstractNumId w:val="22"/>
  </w:num>
  <w:num w:numId="17" w16cid:durableId="469447801">
    <w:abstractNumId w:val="21"/>
  </w:num>
  <w:num w:numId="18" w16cid:durableId="1610120101">
    <w:abstractNumId w:val="9"/>
  </w:num>
  <w:num w:numId="19" w16cid:durableId="1809475097">
    <w:abstractNumId w:val="8"/>
  </w:num>
  <w:num w:numId="20" w16cid:durableId="1946182502">
    <w:abstractNumId w:val="18"/>
  </w:num>
  <w:num w:numId="21" w16cid:durableId="1484544100">
    <w:abstractNumId w:val="6"/>
  </w:num>
  <w:num w:numId="22" w16cid:durableId="1012807010">
    <w:abstractNumId w:val="7"/>
  </w:num>
  <w:num w:numId="23" w16cid:durableId="822820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99F"/>
    <w:rsid w:val="000033BE"/>
    <w:rsid w:val="000137B2"/>
    <w:rsid w:val="00013F54"/>
    <w:rsid w:val="00047279"/>
    <w:rsid w:val="00047CB2"/>
    <w:rsid w:val="00065396"/>
    <w:rsid w:val="00065C87"/>
    <w:rsid w:val="0008206E"/>
    <w:rsid w:val="0008643B"/>
    <w:rsid w:val="00092B43"/>
    <w:rsid w:val="000A2FB1"/>
    <w:rsid w:val="000A4A85"/>
    <w:rsid w:val="000B2C2D"/>
    <w:rsid w:val="000B41C3"/>
    <w:rsid w:val="000D0A57"/>
    <w:rsid w:val="000E7E15"/>
    <w:rsid w:val="000F6597"/>
    <w:rsid w:val="00104C9F"/>
    <w:rsid w:val="00123C9A"/>
    <w:rsid w:val="001270B3"/>
    <w:rsid w:val="00170CFB"/>
    <w:rsid w:val="00176340"/>
    <w:rsid w:val="001A7468"/>
    <w:rsid w:val="001B0E65"/>
    <w:rsid w:val="001B5514"/>
    <w:rsid w:val="001E4AF1"/>
    <w:rsid w:val="00227F7D"/>
    <w:rsid w:val="0023639C"/>
    <w:rsid w:val="002401A3"/>
    <w:rsid w:val="002413EE"/>
    <w:rsid w:val="0025622A"/>
    <w:rsid w:val="002F01C9"/>
    <w:rsid w:val="002F3FDE"/>
    <w:rsid w:val="002F4A5B"/>
    <w:rsid w:val="00323A03"/>
    <w:rsid w:val="00334056"/>
    <w:rsid w:val="00371949"/>
    <w:rsid w:val="00377EE4"/>
    <w:rsid w:val="00386E7C"/>
    <w:rsid w:val="003A6018"/>
    <w:rsid w:val="003C46DD"/>
    <w:rsid w:val="003D07C6"/>
    <w:rsid w:val="003D2AA4"/>
    <w:rsid w:val="003D530A"/>
    <w:rsid w:val="0040143F"/>
    <w:rsid w:val="004242BB"/>
    <w:rsid w:val="004653E4"/>
    <w:rsid w:val="004C32C0"/>
    <w:rsid w:val="004C5533"/>
    <w:rsid w:val="004E20B4"/>
    <w:rsid w:val="00533D68"/>
    <w:rsid w:val="00555C61"/>
    <w:rsid w:val="00570BE6"/>
    <w:rsid w:val="00590789"/>
    <w:rsid w:val="005C47CF"/>
    <w:rsid w:val="005C4BD5"/>
    <w:rsid w:val="005D57C2"/>
    <w:rsid w:val="00604C4B"/>
    <w:rsid w:val="00611291"/>
    <w:rsid w:val="0065221F"/>
    <w:rsid w:val="00690B70"/>
    <w:rsid w:val="006A17B0"/>
    <w:rsid w:val="006A58D8"/>
    <w:rsid w:val="006A67CF"/>
    <w:rsid w:val="006C15A2"/>
    <w:rsid w:val="006D69DA"/>
    <w:rsid w:val="006F6E58"/>
    <w:rsid w:val="00703309"/>
    <w:rsid w:val="0071291C"/>
    <w:rsid w:val="00725065"/>
    <w:rsid w:val="0075061D"/>
    <w:rsid w:val="007811D6"/>
    <w:rsid w:val="00786D1D"/>
    <w:rsid w:val="007A005C"/>
    <w:rsid w:val="007D3293"/>
    <w:rsid w:val="007F42F7"/>
    <w:rsid w:val="007F7C2A"/>
    <w:rsid w:val="00800499"/>
    <w:rsid w:val="00827CE2"/>
    <w:rsid w:val="00891587"/>
    <w:rsid w:val="008962C2"/>
    <w:rsid w:val="00897A8C"/>
    <w:rsid w:val="00900FCD"/>
    <w:rsid w:val="009011D4"/>
    <w:rsid w:val="009430E3"/>
    <w:rsid w:val="009465D6"/>
    <w:rsid w:val="00961DCE"/>
    <w:rsid w:val="00971774"/>
    <w:rsid w:val="009B3E23"/>
    <w:rsid w:val="009B489E"/>
    <w:rsid w:val="009C76D1"/>
    <w:rsid w:val="009D4153"/>
    <w:rsid w:val="009E3267"/>
    <w:rsid w:val="009E4D5D"/>
    <w:rsid w:val="009E6CF7"/>
    <w:rsid w:val="009F46FC"/>
    <w:rsid w:val="00A16AD3"/>
    <w:rsid w:val="00A53846"/>
    <w:rsid w:val="00A55672"/>
    <w:rsid w:val="00A757E7"/>
    <w:rsid w:val="00A806A1"/>
    <w:rsid w:val="00A944D9"/>
    <w:rsid w:val="00A94885"/>
    <w:rsid w:val="00AD0A70"/>
    <w:rsid w:val="00B10AAF"/>
    <w:rsid w:val="00B36262"/>
    <w:rsid w:val="00B52369"/>
    <w:rsid w:val="00B52B06"/>
    <w:rsid w:val="00B60A42"/>
    <w:rsid w:val="00B60D91"/>
    <w:rsid w:val="00B63A96"/>
    <w:rsid w:val="00B91CF4"/>
    <w:rsid w:val="00BA1922"/>
    <w:rsid w:val="00BB0BF4"/>
    <w:rsid w:val="00BE4704"/>
    <w:rsid w:val="00BF2C20"/>
    <w:rsid w:val="00BF4D24"/>
    <w:rsid w:val="00C266E7"/>
    <w:rsid w:val="00C42371"/>
    <w:rsid w:val="00C471D1"/>
    <w:rsid w:val="00C61EB4"/>
    <w:rsid w:val="00C865F4"/>
    <w:rsid w:val="00CA5724"/>
    <w:rsid w:val="00CB5890"/>
    <w:rsid w:val="00CC1984"/>
    <w:rsid w:val="00CF7D77"/>
    <w:rsid w:val="00D0299F"/>
    <w:rsid w:val="00D120C9"/>
    <w:rsid w:val="00D2339F"/>
    <w:rsid w:val="00D23646"/>
    <w:rsid w:val="00D406DF"/>
    <w:rsid w:val="00D51526"/>
    <w:rsid w:val="00DC73F9"/>
    <w:rsid w:val="00DD1107"/>
    <w:rsid w:val="00E275DD"/>
    <w:rsid w:val="00E424ED"/>
    <w:rsid w:val="00EB3D2A"/>
    <w:rsid w:val="00ED7FB6"/>
    <w:rsid w:val="00EE271F"/>
    <w:rsid w:val="00F0686F"/>
    <w:rsid w:val="00F1179E"/>
    <w:rsid w:val="00F23E75"/>
    <w:rsid w:val="00F23E98"/>
    <w:rsid w:val="00F4692A"/>
    <w:rsid w:val="00F61A23"/>
    <w:rsid w:val="00F62D6C"/>
    <w:rsid w:val="00FC1BC5"/>
    <w:rsid w:val="00FD06DB"/>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9234E5"/>
  <w15:docId w15:val="{5DB25F82-67D2-410E-A475-6CE0AB49B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89E"/>
    <w:pPr>
      <w:spacing w:after="120" w:line="290" w:lineRule="auto"/>
      <w:ind w:left="11" w:hanging="11"/>
    </w:pPr>
    <w:rPr>
      <w:rFonts w:ascii="Arial" w:hAnsi="Arial" w:cs="Arial"/>
      <w:color w:val="061F57"/>
      <w:spacing w:val="15"/>
    </w:rPr>
  </w:style>
  <w:style w:type="paragraph" w:styleId="Rubrik1">
    <w:name w:val="heading 1"/>
    <w:basedOn w:val="Normal"/>
    <w:next w:val="Normal"/>
    <w:link w:val="Rubrik1Char"/>
    <w:uiPriority w:val="9"/>
    <w:qFormat/>
    <w:rsid w:val="00D51526"/>
    <w:pPr>
      <w:outlineLvl w:val="0"/>
    </w:pPr>
    <w:rPr>
      <w:sz w:val="52"/>
      <w:szCs w:val="52"/>
    </w:rPr>
  </w:style>
  <w:style w:type="paragraph" w:styleId="Rubrik2">
    <w:name w:val="heading 2"/>
    <w:basedOn w:val="Underrubrik"/>
    <w:next w:val="Normal"/>
    <w:link w:val="Rubrik2Char"/>
    <w:uiPriority w:val="9"/>
    <w:unhideWhenUsed/>
    <w:qFormat/>
    <w:rsid w:val="00B60A42"/>
    <w:pPr>
      <w:outlineLvl w:val="1"/>
    </w:pPr>
    <w:rPr>
      <w:sz w:val="32"/>
      <w:szCs w:val="32"/>
    </w:rPr>
  </w:style>
  <w:style w:type="paragraph" w:styleId="Rubrik3">
    <w:name w:val="heading 3"/>
    <w:basedOn w:val="Normal"/>
    <w:next w:val="Normal"/>
    <w:link w:val="Rubrik3Char"/>
    <w:uiPriority w:val="9"/>
    <w:unhideWhenUsed/>
    <w:qFormat/>
    <w:rsid w:val="007F7C2A"/>
    <w:pPr>
      <w:keepNext/>
      <w:keepLines/>
      <w:spacing w:before="120"/>
      <w:outlineLvl w:val="2"/>
    </w:pPr>
    <w:rPr>
      <w:rFonts w:eastAsiaTheme="majorEastAsia"/>
      <w:b/>
      <w:bCs/>
      <w:color w:val="0A2F40" w:themeColor="accent1" w:themeShade="7F"/>
      <w:sz w:val="28"/>
      <w:szCs w:val="2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uiPriority w:val="9"/>
    <w:rsid w:val="00D51526"/>
    <w:rPr>
      <w:rFonts w:ascii="Arial" w:hAnsi="Arial" w:cs="Arial"/>
      <w:color w:val="061F57"/>
      <w:spacing w:val="15"/>
      <w:sz w:val="52"/>
      <w:szCs w:val="5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ellrutnt">
    <w:name w:val="Table Grid"/>
    <w:basedOn w:val="Normaltabell"/>
    <w:uiPriority w:val="39"/>
    <w:rsid w:val="00604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derrubrik">
    <w:name w:val="Subtitle"/>
    <w:basedOn w:val="Normal"/>
    <w:next w:val="Normal"/>
    <w:link w:val="UnderrubrikChar"/>
    <w:uiPriority w:val="11"/>
    <w:qFormat/>
    <w:rsid w:val="006F6E58"/>
    <w:pPr>
      <w:numPr>
        <w:ilvl w:val="1"/>
      </w:numPr>
      <w:spacing w:after="160"/>
      <w:ind w:left="10" w:hanging="10"/>
    </w:pPr>
    <w:rPr>
      <w:color w:val="5A5A5A" w:themeColor="text1" w:themeTint="A5"/>
      <w:sz w:val="20"/>
      <w:szCs w:val="20"/>
    </w:rPr>
  </w:style>
  <w:style w:type="character" w:customStyle="1" w:styleId="UnderrubrikChar">
    <w:name w:val="Underrubrik Char"/>
    <w:basedOn w:val="Standardstycketeckensnitt"/>
    <w:link w:val="Underrubrik"/>
    <w:uiPriority w:val="11"/>
    <w:rsid w:val="006F6E58"/>
    <w:rPr>
      <w:rFonts w:ascii="Arial" w:hAnsi="Arial" w:cs="Arial"/>
      <w:color w:val="5A5A5A" w:themeColor="text1" w:themeTint="A5"/>
      <w:spacing w:val="15"/>
      <w:sz w:val="20"/>
      <w:szCs w:val="20"/>
      <w:lang w:val="sv-SE"/>
    </w:rPr>
  </w:style>
  <w:style w:type="paragraph" w:styleId="Rubrik">
    <w:name w:val="Title"/>
    <w:basedOn w:val="Normal"/>
    <w:next w:val="Normal"/>
    <w:link w:val="RubrikChar"/>
    <w:uiPriority w:val="10"/>
    <w:qFormat/>
    <w:rsid w:val="006F6E5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RubrikChar">
    <w:name w:val="Rubrik Char"/>
    <w:basedOn w:val="Standardstycketeckensnitt"/>
    <w:link w:val="Rubrik"/>
    <w:uiPriority w:val="10"/>
    <w:rsid w:val="006F6E58"/>
    <w:rPr>
      <w:rFonts w:asciiTheme="majorHAnsi" w:eastAsiaTheme="majorEastAsia" w:hAnsiTheme="majorHAnsi" w:cstheme="majorBidi"/>
      <w:spacing w:val="-10"/>
      <w:kern w:val="28"/>
      <w:sz w:val="56"/>
      <w:szCs w:val="56"/>
      <w:lang w:val="sv-SE"/>
    </w:rPr>
  </w:style>
  <w:style w:type="paragraph" w:styleId="Liststycke">
    <w:name w:val="List Paragraph"/>
    <w:basedOn w:val="Normal"/>
    <w:uiPriority w:val="34"/>
    <w:qFormat/>
    <w:rsid w:val="000B41C3"/>
    <w:pPr>
      <w:ind w:left="720"/>
      <w:contextualSpacing/>
    </w:pPr>
  </w:style>
  <w:style w:type="character" w:styleId="Hyperlnk">
    <w:name w:val="Hyperlink"/>
    <w:basedOn w:val="Standardstycketeckensnitt"/>
    <w:uiPriority w:val="99"/>
    <w:unhideWhenUsed/>
    <w:rsid w:val="006A58D8"/>
    <w:rPr>
      <w:color w:val="467886" w:themeColor="hyperlink"/>
      <w:u w:val="single"/>
    </w:rPr>
  </w:style>
  <w:style w:type="character" w:styleId="Olstomnmnande">
    <w:name w:val="Unresolved Mention"/>
    <w:basedOn w:val="Standardstycketeckensnitt"/>
    <w:uiPriority w:val="99"/>
    <w:semiHidden/>
    <w:unhideWhenUsed/>
    <w:rsid w:val="006A58D8"/>
    <w:rPr>
      <w:color w:val="605E5C"/>
      <w:shd w:val="clear" w:color="auto" w:fill="E1DFDD"/>
    </w:rPr>
  </w:style>
  <w:style w:type="paragraph" w:customStyle="1" w:styleId="Kodstycke">
    <w:name w:val="Kodstycke"/>
    <w:basedOn w:val="Normal"/>
    <w:link w:val="KodstyckeChar"/>
    <w:qFormat/>
    <w:rsid w:val="00013F54"/>
    <w:pPr>
      <w:numPr>
        <w:ilvl w:val="1"/>
      </w:numPr>
      <w:pBdr>
        <w:top w:val="single" w:sz="2" w:space="1" w:color="auto"/>
        <w:left w:val="single" w:sz="2" w:space="4" w:color="auto"/>
        <w:bottom w:val="single" w:sz="2" w:space="1" w:color="auto"/>
        <w:right w:val="single" w:sz="2" w:space="4" w:color="auto"/>
      </w:pBdr>
      <w:shd w:val="pct10" w:color="auto" w:fill="auto"/>
      <w:tabs>
        <w:tab w:val="left" w:pos="1526"/>
      </w:tabs>
      <w:spacing w:before="20" w:after="20"/>
      <w:ind w:left="11" w:hanging="11"/>
    </w:pPr>
    <w:rPr>
      <w:rFonts w:ascii="Consolas" w:hAnsi="Consolas"/>
      <w:color w:val="156082" w:themeColor="accent1"/>
      <w:sz w:val="20"/>
      <w:szCs w:val="20"/>
    </w:rPr>
  </w:style>
  <w:style w:type="character" w:customStyle="1" w:styleId="KodstyckeChar">
    <w:name w:val="Kodstycke Char"/>
    <w:basedOn w:val="Standardstycketeckensnitt"/>
    <w:link w:val="Kodstycke"/>
    <w:rsid w:val="00013F54"/>
    <w:rPr>
      <w:rFonts w:ascii="Consolas" w:hAnsi="Consolas" w:cs="Arial"/>
      <w:color w:val="156082" w:themeColor="accent1"/>
      <w:spacing w:val="15"/>
      <w:sz w:val="20"/>
      <w:szCs w:val="20"/>
      <w:shd w:val="pct10" w:color="auto" w:fill="auto"/>
      <w:lang w:val="en-SE"/>
    </w:rPr>
  </w:style>
  <w:style w:type="paragraph" w:customStyle="1" w:styleId="Bildtext">
    <w:name w:val="Bildtext"/>
    <w:basedOn w:val="Underrubrik"/>
    <w:link w:val="BildtextChar"/>
    <w:qFormat/>
    <w:rsid w:val="00B60A42"/>
    <w:pPr>
      <w:ind w:left="0" w:firstLine="0"/>
    </w:pPr>
  </w:style>
  <w:style w:type="character" w:customStyle="1" w:styleId="BildtextChar">
    <w:name w:val="Bildtext Char"/>
    <w:basedOn w:val="UnderrubrikChar"/>
    <w:link w:val="Bildtext"/>
    <w:rsid w:val="00B60A42"/>
    <w:rPr>
      <w:rFonts w:ascii="Arial" w:hAnsi="Arial" w:cs="Arial"/>
      <w:color w:val="5A5A5A" w:themeColor="text1" w:themeTint="A5"/>
      <w:spacing w:val="15"/>
      <w:sz w:val="20"/>
      <w:szCs w:val="20"/>
      <w:lang w:val="sv-SE"/>
    </w:rPr>
  </w:style>
  <w:style w:type="character" w:customStyle="1" w:styleId="Rubrik2Char">
    <w:name w:val="Rubrik 2 Char"/>
    <w:basedOn w:val="Standardstycketeckensnitt"/>
    <w:link w:val="Rubrik2"/>
    <w:uiPriority w:val="9"/>
    <w:rsid w:val="00B60A42"/>
    <w:rPr>
      <w:rFonts w:ascii="Arial" w:hAnsi="Arial" w:cs="Arial"/>
      <w:color w:val="5A5A5A" w:themeColor="text1" w:themeTint="A5"/>
      <w:spacing w:val="15"/>
      <w:sz w:val="32"/>
      <w:szCs w:val="32"/>
    </w:rPr>
  </w:style>
  <w:style w:type="character" w:customStyle="1" w:styleId="Rubrik3Char">
    <w:name w:val="Rubrik 3 Char"/>
    <w:basedOn w:val="Standardstycketeckensnitt"/>
    <w:link w:val="Rubrik3"/>
    <w:uiPriority w:val="9"/>
    <w:rsid w:val="007F7C2A"/>
    <w:rPr>
      <w:rFonts w:ascii="Arial" w:eastAsiaTheme="majorEastAsia" w:hAnsi="Arial" w:cs="Arial"/>
      <w:b/>
      <w:bCs/>
      <w:color w:val="0A2F40" w:themeColor="accent1" w:themeShade="7F"/>
      <w:spacing w:val="15"/>
      <w:sz w:val="28"/>
      <w:szCs w:val="28"/>
      <w:lang w:val="en-SE"/>
    </w:rPr>
  </w:style>
  <w:style w:type="paragraph" w:customStyle="1" w:styleId="DokRubrik">
    <w:name w:val="DokRubrik"/>
    <w:basedOn w:val="Normal"/>
    <w:link w:val="DokRubrikChar"/>
    <w:qFormat/>
    <w:rsid w:val="009E4D5D"/>
    <w:rPr>
      <w:rFonts w:ascii="Calibri" w:hAnsi="Calibri" w:cs="Calibri"/>
      <w:sz w:val="52"/>
      <w:szCs w:val="52"/>
      <w:lang w:val="en-US"/>
    </w:rPr>
  </w:style>
  <w:style w:type="character" w:customStyle="1" w:styleId="DokRubrikChar">
    <w:name w:val="DokRubrik Char"/>
    <w:basedOn w:val="Standardstycketeckensnitt"/>
    <w:link w:val="DokRubrik"/>
    <w:rsid w:val="009E4D5D"/>
    <w:rPr>
      <w:rFonts w:ascii="Calibri" w:hAnsi="Calibri" w:cs="Calibri"/>
      <w:color w:val="061F57"/>
      <w:spacing w:val="15"/>
      <w:sz w:val="52"/>
      <w:szCs w:val="52"/>
      <w:lang w:val="en-US"/>
    </w:rPr>
  </w:style>
  <w:style w:type="paragraph" w:customStyle="1" w:styleId="DokDatum">
    <w:name w:val="DokDatum"/>
    <w:basedOn w:val="Normal"/>
    <w:link w:val="DokDatumChar"/>
    <w:qFormat/>
    <w:rsid w:val="009E4D5D"/>
    <w:rPr>
      <w:rFonts w:ascii="Calibri" w:hAnsi="Calibri" w:cs="Calibri"/>
      <w:sz w:val="32"/>
      <w:szCs w:val="32"/>
    </w:rPr>
  </w:style>
  <w:style w:type="character" w:customStyle="1" w:styleId="DokDatumChar">
    <w:name w:val="DokDatum Char"/>
    <w:basedOn w:val="Standardstycketeckensnitt"/>
    <w:link w:val="DokDatum"/>
    <w:rsid w:val="009E4D5D"/>
    <w:rPr>
      <w:rFonts w:ascii="Calibri" w:hAnsi="Calibri" w:cs="Calibri"/>
      <w:color w:val="061F57"/>
      <w:spacing w:val="15"/>
      <w:sz w:val="32"/>
      <w:szCs w:val="32"/>
    </w:rPr>
  </w:style>
  <w:style w:type="paragraph" w:customStyle="1" w:styleId="DokInfo">
    <w:name w:val="DokInfo"/>
    <w:basedOn w:val="Normal"/>
    <w:link w:val="DokInfoChar"/>
    <w:qFormat/>
    <w:rsid w:val="009E4D5D"/>
    <w:rPr>
      <w:rFonts w:ascii="Calibri" w:hAnsi="Calibri" w:cs="Calibri"/>
      <w:sz w:val="28"/>
      <w:szCs w:val="28"/>
    </w:rPr>
  </w:style>
  <w:style w:type="character" w:customStyle="1" w:styleId="DokInfoChar">
    <w:name w:val="DokInfo Char"/>
    <w:basedOn w:val="Standardstycketeckensnitt"/>
    <w:link w:val="DokInfo"/>
    <w:rsid w:val="009E4D5D"/>
    <w:rPr>
      <w:rFonts w:ascii="Calibri" w:hAnsi="Calibri" w:cs="Calibri"/>
      <w:color w:val="061F57"/>
      <w:spacing w:val="1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tl\Documents\Anpassade%20Office-mallar\Format-mall-haf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B795D-89BA-4D13-AF16-BA982B639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Format-mall-hafte.dotx</Template>
  <TotalTime>111</TotalTime>
  <Pages>6</Pages>
  <Words>1014</Words>
  <Characters>5780</Characters>
  <Application>Microsoft Office Word</Application>
  <DocSecurity>0</DocSecurity>
  <Lines>48</Lines>
  <Paragraphs>13</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Microsoft Word - JavaScript - Moduler.docx</vt:lpstr>
      <vt:lpstr>Microsoft Word - JavaScript - Moduler.docx</vt:lpstr>
    </vt:vector>
  </TitlesOfParts>
  <Company/>
  <LinksUpToDate>false</LinksUpToDate>
  <CharactersWithSpaces>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JavaScript - Moduler.docx</dc:title>
  <dc:subject/>
  <dc:creator>Anders Strömberg</dc:creator>
  <cp:keywords/>
  <cp:lastModifiedBy>Anders Strömberg</cp:lastModifiedBy>
  <cp:revision>2</cp:revision>
  <cp:lastPrinted>2026-09-24T18:00:00Z</cp:lastPrinted>
  <dcterms:created xsi:type="dcterms:W3CDTF">2026-10-02T09:01:00Z</dcterms:created>
  <dcterms:modified xsi:type="dcterms:W3CDTF">2026-10-02T14:03:00Z</dcterms:modified>
</cp:coreProperties>
</file>