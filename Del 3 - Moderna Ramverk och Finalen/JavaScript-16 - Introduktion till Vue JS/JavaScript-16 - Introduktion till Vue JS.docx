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B35F0" w14:textId="2C7D4EB9" w:rsidR="00170EEB" w:rsidRPr="00170EEB" w:rsidRDefault="006621AA" w:rsidP="00170EEB">
      <w:pPr>
        <w:rPr>
          <w:rStyle w:val="Rubrik1Char"/>
        </w:rPr>
      </w:pPr>
      <w:r>
        <w:rPr>
          <w:noProof/>
        </w:rPr>
        <w:drawing>
          <wp:anchor distT="0" distB="0" distL="114300" distR="114300" simplePos="0" relativeHeight="251684864" behindDoc="1" locked="0" layoutInCell="1" allowOverlap="1" wp14:anchorId="29B8DA55" wp14:editId="1DC2B36B">
            <wp:simplePos x="0" y="0"/>
            <wp:positionH relativeFrom="page">
              <wp:align>right</wp:align>
            </wp:positionH>
            <wp:positionV relativeFrom="paragraph">
              <wp:posOffset>-36195</wp:posOffset>
            </wp:positionV>
            <wp:extent cx="10172700" cy="6667306"/>
            <wp:effectExtent l="0" t="0" r="0" b="635"/>
            <wp:wrapNone/>
            <wp:docPr id="91867838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78383" name="Bildobjekt 918678383"/>
                    <pic:cNvPicPr/>
                  </pic:nvPicPr>
                  <pic:blipFill rotWithShape="1">
                    <a:blip r:embed="rId8">
                      <a:extLst>
                        <a:ext uri="{28A0092B-C50C-407E-A947-70E740481C1C}">
                          <a14:useLocalDpi xmlns:a14="http://schemas.microsoft.com/office/drawing/2010/main" val="0"/>
                        </a:ext>
                      </a:extLst>
                    </a:blip>
                    <a:srcRect l="15249" r="9325"/>
                    <a:stretch>
                      <a:fillRect/>
                    </a:stretch>
                  </pic:blipFill>
                  <pic:spPr bwMode="auto">
                    <a:xfrm>
                      <a:off x="0" y="0"/>
                      <a:ext cx="10172700" cy="66673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A3F671C"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0B3F5159">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06D1EB5C"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06D1EB5C"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2F01F287">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F6E577F"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0E38E4B4" w14:textId="78ACED7E" w:rsidR="009E4D5D" w:rsidRDefault="00971774" w:rsidP="009E4D5D">
                            <w:pPr>
                              <w:pStyle w:val="DokRubrik"/>
                            </w:pPr>
                            <w:r w:rsidRPr="009B3E23">
                              <w:t>JavaScript-</w:t>
                            </w:r>
                            <w:r w:rsidR="00170EEB">
                              <w:t>16</w:t>
                            </w:r>
                          </w:p>
                          <w:p w14:paraId="37AA77F3" w14:textId="64C48619" w:rsidR="00971774" w:rsidRPr="009B3E23" w:rsidRDefault="00170EEB" w:rsidP="009E4D5D">
                            <w:pPr>
                              <w:pStyle w:val="DokRubrik"/>
                            </w:pPr>
                            <w:r>
                              <w:t>Introduktion till Vue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0E38E4B4" w14:textId="78ACED7E" w:rsidR="009E4D5D" w:rsidRDefault="00971774" w:rsidP="009E4D5D">
                      <w:pPr>
                        <w:pStyle w:val="DokRubrik"/>
                      </w:pPr>
                      <w:r w:rsidRPr="009B3E23">
                        <w:t>JavaScript-</w:t>
                      </w:r>
                      <w:r w:rsidR="00170EEB">
                        <w:t>16</w:t>
                      </w:r>
                    </w:p>
                    <w:p w14:paraId="37AA77F3" w14:textId="64C48619" w:rsidR="00971774" w:rsidRPr="009B3E23" w:rsidRDefault="00170EEB" w:rsidP="009E4D5D">
                      <w:pPr>
                        <w:pStyle w:val="DokRubrik"/>
                      </w:pPr>
                      <w:r>
                        <w:t>Introduktion till Vue</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4BE6831"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24BE6831"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B327AF3"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725CB907"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48DEAB9F"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1746B7FE"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0D775788"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790D40C2"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4A3EA057"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35547DA0"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71A8FFB8"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3F387736"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2890E31C"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24D8ED5A"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2718715"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0542E783"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1EDDFC1D"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25CB907"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8DEAB9F"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746B7FE"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0D775788"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790D40C2"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A3EA057"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5547DA0"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1A8FFB8"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F387736"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890E31C"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24D8ED5A"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2718715"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542E783"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DDFC1D"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BBB134"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1C15747D"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1C15747D"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00170EEB" w:rsidRPr="00170EEB">
        <w:rPr>
          <w:rStyle w:val="Rubrik1Char"/>
        </w:rPr>
        <w:lastRenderedPageBreak/>
        <w:t>Introduktion till Vue JS</w:t>
      </w:r>
    </w:p>
    <w:p w14:paraId="64F0F627" w14:textId="77777777" w:rsidR="00170EEB" w:rsidRDefault="00170EEB" w:rsidP="00170EEB">
      <w:r>
        <w:t>React är det vanligaste JavaScript-biblioteket i världen, men det finns en utmanare som har blivit otroligt populär tack vare att den är relativt lätt att lära sig: Vue JS.</w:t>
      </w:r>
    </w:p>
    <w:p w14:paraId="0B201854" w14:textId="77777777" w:rsidR="00170EEB" w:rsidRDefault="00170EEB" w:rsidP="00170EEB">
      <w:r>
        <w:t>Medan React blandar HTML och JavaScript i JSX-filer, håller Vue kvar vid det traditionella webbtänket. I Vue bygger man applikationer med något som kallas SFC (Single File Components). Det betyder att en .vue-fil är uppdelad i tre tydliga block: script (JS), template (HTML) och style (CSS).</w:t>
      </w:r>
    </w:p>
    <w:p w14:paraId="7BBE7C3F" w14:textId="77777777" w:rsidR="006621AA" w:rsidRPr="00A73175" w:rsidRDefault="006621AA" w:rsidP="006621AA">
      <w:pPr>
        <w:pStyle w:val="Underrubrik"/>
        <w:rPr>
          <w:color w:val="061F57"/>
          <w:sz w:val="24"/>
        </w:rPr>
      </w:pPr>
      <w:r>
        <w:rPr>
          <w:color w:val="061F57"/>
          <w:sz w:val="24"/>
        </w:rPr>
        <w:pict w14:anchorId="7CDB14EB">
          <v:rect id="_x0000_i1025" style="width:0;height:1.5pt" o:hralign="center" o:hrstd="t" o:hr="t" fillcolor="#a0a0a0" stroked="f"/>
        </w:pict>
      </w:r>
    </w:p>
    <w:p w14:paraId="09D88250" w14:textId="77777777" w:rsidR="00170EEB" w:rsidRDefault="00170EEB" w:rsidP="00170EEB">
      <w:pPr>
        <w:pStyle w:val="Rubrik2"/>
      </w:pPr>
      <w:r>
        <w:t>Strukturen i en .vue-fil</w:t>
      </w:r>
    </w:p>
    <w:p w14:paraId="520BE225" w14:textId="77777777" w:rsidR="00170EEB" w:rsidRDefault="00170EEB" w:rsidP="00170EEB">
      <w:r>
        <w:t>Titta på det här exemplet. Det är en komplett komponent i Vue. Det känns direkt väldigt bekant om man är van vid vanlig hederlig HTML och CSS:</w:t>
      </w:r>
    </w:p>
    <w:p w14:paraId="2CEF904A" w14:textId="77777777" w:rsidR="00170EEB" w:rsidRDefault="00170EEB" w:rsidP="00170EEB">
      <w:pPr>
        <w:pStyle w:val="Kodstycke"/>
      </w:pPr>
      <w:r>
        <w:t>&lt;script setup&gt;</w:t>
      </w:r>
    </w:p>
    <w:p w14:paraId="7D7F4178" w14:textId="77777777" w:rsidR="00170EEB" w:rsidRDefault="00170EEB" w:rsidP="00170EEB">
      <w:pPr>
        <w:pStyle w:val="Kodstycke"/>
      </w:pPr>
      <w:r>
        <w:t>import { ref } from 'vue';</w:t>
      </w:r>
    </w:p>
    <w:p w14:paraId="15FF8997" w14:textId="77777777" w:rsidR="00170EEB" w:rsidRDefault="00170EEB" w:rsidP="00170EEB">
      <w:pPr>
        <w:pStyle w:val="Kodstycke"/>
      </w:pPr>
    </w:p>
    <w:p w14:paraId="074E160A" w14:textId="3E4C8362" w:rsidR="00170EEB" w:rsidRDefault="00170EEB" w:rsidP="00170EEB">
      <w:pPr>
        <w:pStyle w:val="Kodstycke"/>
      </w:pPr>
      <w:r>
        <w:t>// I Vue använder vi funktionen ref() för att skapa ett minne</w:t>
      </w:r>
      <w:r>
        <w:t xml:space="preserve"> eller</w:t>
      </w:r>
      <w:r>
        <w:t xml:space="preserve"> </w:t>
      </w:r>
      <w:r>
        <w:t>s</w:t>
      </w:r>
      <w:r>
        <w:t>tate</w:t>
      </w:r>
    </w:p>
    <w:p w14:paraId="59B0293D" w14:textId="77777777" w:rsidR="00170EEB" w:rsidRDefault="00170EEB" w:rsidP="00170EEB">
      <w:pPr>
        <w:pStyle w:val="Kodstycke"/>
      </w:pPr>
      <w:r>
        <w:t>const antal = ref(0);</w:t>
      </w:r>
    </w:p>
    <w:p w14:paraId="562AFE6C" w14:textId="77777777" w:rsidR="00170EEB" w:rsidRDefault="00170EEB" w:rsidP="00170EEB">
      <w:pPr>
        <w:pStyle w:val="Kodstycke"/>
      </w:pPr>
      <w:r>
        <w:t>&lt;/script&gt;</w:t>
      </w:r>
    </w:p>
    <w:p w14:paraId="4A6F5957" w14:textId="77777777" w:rsidR="00170EEB" w:rsidRDefault="00170EEB" w:rsidP="00170EEB">
      <w:pPr>
        <w:pStyle w:val="Kodstycke"/>
      </w:pPr>
    </w:p>
    <w:p w14:paraId="2CC32BDC" w14:textId="77777777" w:rsidR="00170EEB" w:rsidRDefault="00170EEB" w:rsidP="00170EEB">
      <w:pPr>
        <w:pStyle w:val="Kodstycke"/>
      </w:pPr>
      <w:r>
        <w:t>&lt;template&gt;</w:t>
      </w:r>
    </w:p>
    <w:p w14:paraId="567654D0" w14:textId="77777777" w:rsidR="00170EEB" w:rsidRDefault="00170EEB" w:rsidP="00170EEB">
      <w:pPr>
        <w:pStyle w:val="Kodstycke"/>
      </w:pPr>
      <w:r>
        <w:t xml:space="preserve">  &lt;div className="raknare-box"&gt;</w:t>
      </w:r>
    </w:p>
    <w:p w14:paraId="14A08AC1" w14:textId="77777777" w:rsidR="00170EEB" w:rsidRDefault="00170EEB" w:rsidP="00170EEB">
      <w:pPr>
        <w:pStyle w:val="Kodstycke"/>
      </w:pPr>
      <w:r>
        <w:t xml:space="preserve">    &lt;h1&gt;Hej från Vue!&lt;/h1&gt;</w:t>
      </w:r>
    </w:p>
    <w:p w14:paraId="6DF7C3C2" w14:textId="77777777" w:rsidR="00170EEB" w:rsidRDefault="00170EEB" w:rsidP="00170EEB">
      <w:pPr>
        <w:pStyle w:val="Kodstycke"/>
      </w:pPr>
      <w:r>
        <w:t xml:space="preserve">    &lt;!-- I Vue använder vi dubbla måsvingar för att skriva ut variabler --&gt;</w:t>
      </w:r>
    </w:p>
    <w:p w14:paraId="551DEBC7" w14:textId="77777777" w:rsidR="00170EEB" w:rsidRDefault="00170EEB" w:rsidP="00170EEB">
      <w:pPr>
        <w:pStyle w:val="Kodstycke"/>
      </w:pPr>
      <w:r>
        <w:t xml:space="preserve">    &lt;p&gt;Du har klickat {{ antal }} gånger.&lt;/p&gt;</w:t>
      </w:r>
    </w:p>
    <w:p w14:paraId="6B5BEBB7" w14:textId="77777777" w:rsidR="00170EEB" w:rsidRDefault="00170EEB" w:rsidP="00170EEB">
      <w:pPr>
        <w:pStyle w:val="Kodstycke"/>
      </w:pPr>
      <w:r>
        <w:t xml:space="preserve">    &lt;button @click="antal++"&gt;Klicka här&lt;/button&gt;</w:t>
      </w:r>
    </w:p>
    <w:p w14:paraId="406EB607" w14:textId="77777777" w:rsidR="00170EEB" w:rsidRDefault="00170EEB" w:rsidP="00170EEB">
      <w:pPr>
        <w:pStyle w:val="Kodstycke"/>
      </w:pPr>
      <w:r>
        <w:t xml:space="preserve">  &lt;/div&gt;</w:t>
      </w:r>
    </w:p>
    <w:p w14:paraId="724A0FC5" w14:textId="77777777" w:rsidR="00170EEB" w:rsidRDefault="00170EEB" w:rsidP="00170EEB">
      <w:pPr>
        <w:pStyle w:val="Kodstycke"/>
      </w:pPr>
      <w:r>
        <w:t>&lt;/template&gt;</w:t>
      </w:r>
    </w:p>
    <w:p w14:paraId="1E4BE19E" w14:textId="77777777" w:rsidR="00170EEB" w:rsidRDefault="00170EEB" w:rsidP="00170EEB">
      <w:pPr>
        <w:pStyle w:val="Kodstycke"/>
      </w:pPr>
    </w:p>
    <w:p w14:paraId="601B3759" w14:textId="77777777" w:rsidR="00170EEB" w:rsidRDefault="00170EEB" w:rsidP="00170EEB">
      <w:pPr>
        <w:pStyle w:val="Kodstycke"/>
      </w:pPr>
      <w:r>
        <w:t>&lt;style scoped&gt;</w:t>
      </w:r>
    </w:p>
    <w:p w14:paraId="0F274014" w14:textId="77777777" w:rsidR="00170EEB" w:rsidRDefault="00170EEB" w:rsidP="00170EEB">
      <w:pPr>
        <w:pStyle w:val="Kodstycke"/>
      </w:pPr>
      <w:r>
        <w:t>/* "scoped" betyder att den här stilen BARA gäller för just den här filen */</w:t>
      </w:r>
    </w:p>
    <w:p w14:paraId="6FD20492" w14:textId="77777777" w:rsidR="00170EEB" w:rsidRDefault="00170EEB" w:rsidP="00170EEB">
      <w:pPr>
        <w:pStyle w:val="Kodstycke"/>
      </w:pPr>
      <w:r>
        <w:t>button {</w:t>
      </w:r>
    </w:p>
    <w:p w14:paraId="670655EA" w14:textId="77777777" w:rsidR="00170EEB" w:rsidRDefault="00170EEB" w:rsidP="00170EEB">
      <w:pPr>
        <w:pStyle w:val="Kodstycke"/>
      </w:pPr>
      <w:r>
        <w:t xml:space="preserve">  background: #42b883; /* Vues karaktäristiska gröna färg */</w:t>
      </w:r>
    </w:p>
    <w:p w14:paraId="791ADC07" w14:textId="77777777" w:rsidR="00170EEB" w:rsidRDefault="00170EEB" w:rsidP="00170EEB">
      <w:pPr>
        <w:pStyle w:val="Kodstycke"/>
      </w:pPr>
      <w:r>
        <w:t xml:space="preserve">  color: white;</w:t>
      </w:r>
    </w:p>
    <w:p w14:paraId="1677F993" w14:textId="77777777" w:rsidR="00170EEB" w:rsidRDefault="00170EEB" w:rsidP="00170EEB">
      <w:pPr>
        <w:pStyle w:val="Kodstycke"/>
      </w:pPr>
      <w:r>
        <w:t xml:space="preserve">  padding: 10px 20px;</w:t>
      </w:r>
    </w:p>
    <w:p w14:paraId="13AE27CA" w14:textId="77777777" w:rsidR="00170EEB" w:rsidRDefault="00170EEB" w:rsidP="00170EEB">
      <w:pPr>
        <w:pStyle w:val="Kodstycke"/>
      </w:pPr>
      <w:r>
        <w:t>}</w:t>
      </w:r>
    </w:p>
    <w:p w14:paraId="1B392A61" w14:textId="77777777" w:rsidR="00170EEB" w:rsidRDefault="00170EEB" w:rsidP="00170EEB">
      <w:pPr>
        <w:pStyle w:val="Kodstycke"/>
      </w:pPr>
      <w:r>
        <w:t>&lt;/style&gt;</w:t>
      </w:r>
    </w:p>
    <w:p w14:paraId="7B1B9557" w14:textId="77777777" w:rsidR="00170EEB" w:rsidRDefault="00170EEB" w:rsidP="00170EEB">
      <w:pPr>
        <w:pStyle w:val="Bildtext"/>
      </w:pPr>
      <w:r>
        <w:t>Bild 1: En .vue-fil samlar JS, HTML-kod och CSS-styling i samma fil.</w:t>
      </w:r>
    </w:p>
    <w:p w14:paraId="73C9BF88" w14:textId="77777777" w:rsidR="006621AA" w:rsidRPr="00A73175" w:rsidRDefault="006621AA" w:rsidP="006621AA">
      <w:pPr>
        <w:pStyle w:val="Underrubrik"/>
        <w:rPr>
          <w:color w:val="061F57"/>
          <w:sz w:val="24"/>
        </w:rPr>
      </w:pPr>
      <w:r>
        <w:rPr>
          <w:color w:val="061F57"/>
          <w:sz w:val="24"/>
        </w:rPr>
        <w:lastRenderedPageBreak/>
        <w:pict w14:anchorId="627313C1">
          <v:rect id="_x0000_i1027" style="width:0;height:1.5pt" o:hralign="center" o:hrstd="t" o:hr="t" fillcolor="#a0a0a0" stroked="f"/>
        </w:pict>
      </w:r>
    </w:p>
    <w:p w14:paraId="7F921089" w14:textId="77777777" w:rsidR="00170EEB" w:rsidRDefault="00170EEB" w:rsidP="00170EEB">
      <w:pPr>
        <w:pStyle w:val="Rubrik2"/>
      </w:pPr>
      <w:r>
        <w:t>Vues Directives (Smarta HTML-attribut)</w:t>
      </w:r>
    </w:p>
    <w:p w14:paraId="5DE3547B" w14:textId="6C57A547" w:rsidR="00170EEB" w:rsidRDefault="00170EEB" w:rsidP="00170EEB">
      <w:r>
        <w:t>I React använder vi vanlig JavaScript (.map(), if-satser) inuti vår JSX för att styra vad som visas. Vue har valt en annan väg. De använder något som kallas Directives. Det är speciella attribut som man sätter direkt på HTML-taggarna (alla startar med v-).</w:t>
      </w:r>
      <w:r>
        <w:t xml:space="preserve"> </w:t>
      </w:r>
      <w:r>
        <w:t>Här är de två viktigaste som du måste känna till</w:t>
      </w:r>
      <w:r>
        <w:t>.</w:t>
      </w:r>
    </w:p>
    <w:p w14:paraId="67DF5348" w14:textId="5EDABBD8" w:rsidR="00170EEB" w:rsidRDefault="00170EEB" w:rsidP="00170EEB">
      <w:pPr>
        <w:pStyle w:val="Liststycke"/>
        <w:numPr>
          <w:ilvl w:val="0"/>
          <w:numId w:val="24"/>
        </w:numPr>
        <w:ind w:left="738" w:hanging="454"/>
      </w:pPr>
      <w:r>
        <w:t>v-if – Villkorad rendering (visa om sant)</w:t>
      </w:r>
      <w:r>
        <w:br/>
      </w:r>
      <w:r>
        <w:t>Om du vill att ett element bara ska synas om ett visst villkor är uppfyllt använder du v-if.</w:t>
      </w:r>
    </w:p>
    <w:p w14:paraId="507FEE9B" w14:textId="7D8AEE0F" w:rsidR="00170EEB" w:rsidRDefault="00170EEB" w:rsidP="00170EEB">
      <w:pPr>
        <w:pStyle w:val="Kodstycke"/>
        <w:ind w:left="862"/>
      </w:pPr>
      <w:r>
        <w:t>&lt;script setup&gt;</w:t>
      </w:r>
    </w:p>
    <w:p w14:paraId="56F1808E" w14:textId="77777777" w:rsidR="00170EEB" w:rsidRDefault="00170EEB" w:rsidP="00170EEB">
      <w:pPr>
        <w:pStyle w:val="Kodstycke"/>
        <w:ind w:left="862"/>
      </w:pPr>
      <w:r>
        <w:t>const arInloggad = ref(true);</w:t>
      </w:r>
    </w:p>
    <w:p w14:paraId="09DDB609" w14:textId="77777777" w:rsidR="00170EEB" w:rsidRDefault="00170EEB" w:rsidP="00170EEB">
      <w:pPr>
        <w:pStyle w:val="Kodstycke"/>
        <w:ind w:left="862"/>
      </w:pPr>
      <w:r>
        <w:t>&lt;/script&gt;</w:t>
      </w:r>
    </w:p>
    <w:p w14:paraId="199D20B5" w14:textId="77777777" w:rsidR="00170EEB" w:rsidRDefault="00170EEB" w:rsidP="00170EEB">
      <w:pPr>
        <w:pStyle w:val="Kodstycke"/>
        <w:ind w:left="862"/>
      </w:pPr>
    </w:p>
    <w:p w14:paraId="3BFC8464" w14:textId="77777777" w:rsidR="00170EEB" w:rsidRDefault="00170EEB" w:rsidP="00170EEB">
      <w:pPr>
        <w:pStyle w:val="Kodstycke"/>
        <w:ind w:left="862"/>
      </w:pPr>
      <w:r>
        <w:t>&lt;template&gt;</w:t>
      </w:r>
    </w:p>
    <w:p w14:paraId="616FB27D" w14:textId="77777777" w:rsidR="00170EEB" w:rsidRDefault="00170EEB" w:rsidP="00170EEB">
      <w:pPr>
        <w:pStyle w:val="Kodstycke"/>
        <w:ind w:left="862"/>
      </w:pPr>
      <w:r>
        <w:t xml:space="preserve">  &lt;h2 v-if="arInloggad"&gt;Välkommen till din profil!&lt;/h2&gt;</w:t>
      </w:r>
    </w:p>
    <w:p w14:paraId="151F4E2A" w14:textId="77777777" w:rsidR="00170EEB" w:rsidRDefault="00170EEB" w:rsidP="00170EEB">
      <w:pPr>
        <w:pStyle w:val="Kodstycke"/>
        <w:ind w:left="862"/>
      </w:pPr>
      <w:r>
        <w:t xml:space="preserve">  &lt;h2 v-else&gt;Vänligen logga in...&lt;/h2&gt;</w:t>
      </w:r>
    </w:p>
    <w:p w14:paraId="6D06522F" w14:textId="77777777" w:rsidR="00170EEB" w:rsidRDefault="00170EEB" w:rsidP="00170EEB">
      <w:pPr>
        <w:pStyle w:val="Kodstycke"/>
        <w:ind w:left="862"/>
      </w:pPr>
      <w:r>
        <w:t>&lt;/template&gt;</w:t>
      </w:r>
    </w:p>
    <w:p w14:paraId="268BC65E" w14:textId="77777777" w:rsidR="00170EEB" w:rsidRDefault="00170EEB" w:rsidP="00170EEB">
      <w:pPr>
        <w:pStyle w:val="Bildtext"/>
        <w:ind w:left="731"/>
      </w:pPr>
      <w:r>
        <w:t>Bild 2 v-if som innebär villkorad rendering.</w:t>
      </w:r>
    </w:p>
    <w:p w14:paraId="20511C61" w14:textId="747D7FCF" w:rsidR="00170EEB" w:rsidRDefault="00170EEB" w:rsidP="00170EEB">
      <w:pPr>
        <w:pStyle w:val="Liststycke"/>
        <w:numPr>
          <w:ilvl w:val="0"/>
          <w:numId w:val="25"/>
        </w:numPr>
        <w:ind w:left="738" w:hanging="454"/>
      </w:pPr>
      <w:r>
        <w:t>v-for – Loopa igenom listor</w:t>
      </w:r>
      <w:r>
        <w:br/>
      </w:r>
      <w:r>
        <w:t>Istället för .map() har Vue en inbyggd loop-sats direkt i HTML-koden som heter v-for. Den fungerar nästan exakt som en vanlig for...of-loop i JavaScript.</w:t>
      </w:r>
    </w:p>
    <w:p w14:paraId="62BA85A2" w14:textId="77777777" w:rsidR="00170EEB" w:rsidRDefault="00170EEB" w:rsidP="00170EEB">
      <w:pPr>
        <w:pStyle w:val="Kodstycke"/>
        <w:ind w:left="862"/>
      </w:pPr>
      <w:r>
        <w:t>&lt;script setup&gt;</w:t>
      </w:r>
    </w:p>
    <w:p w14:paraId="28A5943C" w14:textId="77777777" w:rsidR="00170EEB" w:rsidRDefault="00170EEB" w:rsidP="00170EEB">
      <w:pPr>
        <w:pStyle w:val="Kodstycke"/>
        <w:ind w:left="862"/>
      </w:pPr>
      <w:r>
        <w:t>const frukter = ref(['Äpple', 'Banan', 'Apelsin']);</w:t>
      </w:r>
    </w:p>
    <w:p w14:paraId="7334895A" w14:textId="77777777" w:rsidR="00170EEB" w:rsidRDefault="00170EEB" w:rsidP="00170EEB">
      <w:pPr>
        <w:pStyle w:val="Kodstycke"/>
        <w:ind w:left="862"/>
      </w:pPr>
      <w:r>
        <w:t>&lt;/script&gt;</w:t>
      </w:r>
    </w:p>
    <w:p w14:paraId="41862D71" w14:textId="77777777" w:rsidR="00170EEB" w:rsidRDefault="00170EEB" w:rsidP="00170EEB">
      <w:pPr>
        <w:pStyle w:val="Kodstycke"/>
        <w:ind w:left="862"/>
      </w:pPr>
    </w:p>
    <w:p w14:paraId="538A29AE" w14:textId="77777777" w:rsidR="00170EEB" w:rsidRDefault="00170EEB" w:rsidP="00170EEB">
      <w:pPr>
        <w:pStyle w:val="Kodstycke"/>
        <w:ind w:left="862"/>
      </w:pPr>
      <w:r>
        <w:t>&lt;template&gt;</w:t>
      </w:r>
    </w:p>
    <w:p w14:paraId="766DEC0C" w14:textId="77777777" w:rsidR="00170EEB" w:rsidRDefault="00170EEB" w:rsidP="00170EEB">
      <w:pPr>
        <w:pStyle w:val="Kodstycke"/>
        <w:ind w:left="862"/>
      </w:pPr>
      <w:r>
        <w:t xml:space="preserve">  &lt;ul&gt;</w:t>
      </w:r>
    </w:p>
    <w:p w14:paraId="72058184" w14:textId="77777777" w:rsidR="00170EEB" w:rsidRDefault="00170EEB" w:rsidP="00170EEB">
      <w:pPr>
        <w:pStyle w:val="Kodstycke"/>
        <w:ind w:left="862"/>
      </w:pPr>
      <w:r>
        <w:t xml:space="preserve">    &lt;!-- Vi loopar ut frukterna direkt på li-taggen --&gt;</w:t>
      </w:r>
    </w:p>
    <w:p w14:paraId="58469A37" w14:textId="77777777" w:rsidR="00170EEB" w:rsidRDefault="00170EEB" w:rsidP="00170EEB">
      <w:pPr>
        <w:pStyle w:val="Kodstycke"/>
        <w:ind w:left="862"/>
      </w:pPr>
      <w:r>
        <w:t xml:space="preserve">    &lt;li v-for="(frukt, index) in frukter" :key="index"&gt;</w:t>
      </w:r>
    </w:p>
    <w:p w14:paraId="27971429" w14:textId="77777777" w:rsidR="00170EEB" w:rsidRDefault="00170EEB" w:rsidP="00170EEB">
      <w:pPr>
        <w:pStyle w:val="Kodstycke"/>
        <w:ind w:left="862"/>
      </w:pPr>
      <w:r>
        <w:t xml:space="preserve">      {{ frukt }}</w:t>
      </w:r>
    </w:p>
    <w:p w14:paraId="69ED3D1D" w14:textId="77777777" w:rsidR="00170EEB" w:rsidRDefault="00170EEB" w:rsidP="00170EEB">
      <w:pPr>
        <w:pStyle w:val="Kodstycke"/>
        <w:ind w:left="862"/>
      </w:pPr>
      <w:r>
        <w:t xml:space="preserve">    &lt;/li&gt;</w:t>
      </w:r>
    </w:p>
    <w:p w14:paraId="4D4E61AB" w14:textId="77777777" w:rsidR="00170EEB" w:rsidRDefault="00170EEB" w:rsidP="00170EEB">
      <w:pPr>
        <w:pStyle w:val="Kodstycke"/>
        <w:ind w:left="862"/>
      </w:pPr>
      <w:r>
        <w:t xml:space="preserve">  &lt;/ul&gt;</w:t>
      </w:r>
    </w:p>
    <w:p w14:paraId="5305B8AF" w14:textId="77777777" w:rsidR="00170EEB" w:rsidRDefault="00170EEB" w:rsidP="00170EEB">
      <w:pPr>
        <w:pStyle w:val="Kodstycke"/>
        <w:ind w:left="862"/>
      </w:pPr>
      <w:r>
        <w:t>&lt;/template&gt;</w:t>
      </w:r>
    </w:p>
    <w:p w14:paraId="1D8AEA11" w14:textId="77777777" w:rsidR="00170EEB" w:rsidRDefault="00170EEB" w:rsidP="00170EEB">
      <w:pPr>
        <w:pStyle w:val="Bildtext"/>
        <w:ind w:left="731"/>
      </w:pPr>
      <w:r>
        <w:t>Bild 3 v-for används för att loopa igenom listor och visa innehållet.</w:t>
      </w:r>
    </w:p>
    <w:sectPr w:rsidR="00170EEB" w:rsidSect="009B489E">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CE3A6" w14:textId="77777777" w:rsidR="00A0548D" w:rsidRPr="00065C87" w:rsidRDefault="00A0548D" w:rsidP="00013F54">
      <w:r w:rsidRPr="00065C87">
        <w:separator/>
      </w:r>
    </w:p>
  </w:endnote>
  <w:endnote w:type="continuationSeparator" w:id="0">
    <w:p w14:paraId="785509ED" w14:textId="77777777" w:rsidR="00A0548D" w:rsidRPr="00065C87" w:rsidRDefault="00A0548D"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699B"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376725D1"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C1EB" w14:textId="59C5E181"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p>
  <w:p w14:paraId="1F403508"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85752"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612AD51B"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F8056" w14:textId="77777777" w:rsidR="00A0548D" w:rsidRPr="00065C87" w:rsidRDefault="00A0548D" w:rsidP="00013F54">
      <w:r w:rsidRPr="00065C87">
        <w:separator/>
      </w:r>
    </w:p>
  </w:footnote>
  <w:footnote w:type="continuationSeparator" w:id="0">
    <w:p w14:paraId="4258428E" w14:textId="77777777" w:rsidR="00A0548D" w:rsidRPr="00065C87" w:rsidRDefault="00A0548D"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AE8C"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64AE2B20"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53E2DD24"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653DC19"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9CE4"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2ED3280B"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3A42CDD1"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474F6B0"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6336F"/>
    <w:multiLevelType w:val="hybridMultilevel"/>
    <w:tmpl w:val="C16A93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00D3"/>
    <w:multiLevelType w:val="hybridMultilevel"/>
    <w:tmpl w:val="9730B1D2"/>
    <w:lvl w:ilvl="0" w:tplc="2000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7" w15:restartNumberingAfterBreak="0">
    <w:nsid w:val="2E03684D"/>
    <w:multiLevelType w:val="hybridMultilevel"/>
    <w:tmpl w:val="36720922"/>
    <w:lvl w:ilvl="0" w:tplc="729E7E14">
      <w:start w:val="3"/>
      <w:numFmt w:val="bullet"/>
      <w:lvlText w:val="•"/>
      <w:lvlJc w:val="left"/>
      <w:pPr>
        <w:ind w:left="1080" w:hanging="72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570926"/>
    <w:multiLevelType w:val="hybridMultilevel"/>
    <w:tmpl w:val="8D28D8E4"/>
    <w:lvl w:ilvl="0" w:tplc="2000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7"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6"/>
  </w:num>
  <w:num w:numId="2" w16cid:durableId="225381545">
    <w:abstractNumId w:val="19"/>
  </w:num>
  <w:num w:numId="3" w16cid:durableId="972254287">
    <w:abstractNumId w:val="21"/>
  </w:num>
  <w:num w:numId="4" w16cid:durableId="1980718377">
    <w:abstractNumId w:val="6"/>
  </w:num>
  <w:num w:numId="5" w16cid:durableId="193688131">
    <w:abstractNumId w:val="2"/>
  </w:num>
  <w:num w:numId="6" w16cid:durableId="1255825629">
    <w:abstractNumId w:val="0"/>
  </w:num>
  <w:num w:numId="7" w16cid:durableId="555943606">
    <w:abstractNumId w:val="14"/>
  </w:num>
  <w:num w:numId="8" w16cid:durableId="1945068039">
    <w:abstractNumId w:val="17"/>
  </w:num>
  <w:num w:numId="9" w16cid:durableId="1650356061">
    <w:abstractNumId w:val="5"/>
  </w:num>
  <w:num w:numId="10" w16cid:durableId="2058889347">
    <w:abstractNumId w:val="15"/>
  </w:num>
  <w:num w:numId="11" w16cid:durableId="1239902538">
    <w:abstractNumId w:val="12"/>
  </w:num>
  <w:num w:numId="12" w16cid:durableId="1943806250">
    <w:abstractNumId w:val="18"/>
  </w:num>
  <w:num w:numId="13" w16cid:durableId="872304685">
    <w:abstractNumId w:val="22"/>
  </w:num>
  <w:num w:numId="14" w16cid:durableId="2019624065">
    <w:abstractNumId w:val="4"/>
  </w:num>
  <w:num w:numId="15" w16cid:durableId="120155749">
    <w:abstractNumId w:val="13"/>
  </w:num>
  <w:num w:numId="16" w16cid:durableId="1627270058">
    <w:abstractNumId w:val="24"/>
  </w:num>
  <w:num w:numId="17" w16cid:durableId="469447801">
    <w:abstractNumId w:val="23"/>
  </w:num>
  <w:num w:numId="18" w16cid:durableId="1610120101">
    <w:abstractNumId w:val="11"/>
  </w:num>
  <w:num w:numId="19" w16cid:durableId="1809475097">
    <w:abstractNumId w:val="10"/>
  </w:num>
  <w:num w:numId="20" w16cid:durableId="1946182502">
    <w:abstractNumId w:val="20"/>
  </w:num>
  <w:num w:numId="21" w16cid:durableId="1484544100">
    <w:abstractNumId w:val="8"/>
  </w:num>
  <w:num w:numId="22" w16cid:durableId="1900050683">
    <w:abstractNumId w:val="1"/>
  </w:num>
  <w:num w:numId="23" w16cid:durableId="1972400727">
    <w:abstractNumId w:val="7"/>
  </w:num>
  <w:num w:numId="24" w16cid:durableId="838353528">
    <w:abstractNumId w:val="9"/>
  </w:num>
  <w:num w:numId="25" w16cid:durableId="1186797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EEB"/>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0EE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242BB"/>
    <w:rsid w:val="004653E4"/>
    <w:rsid w:val="004C5533"/>
    <w:rsid w:val="004E20B4"/>
    <w:rsid w:val="00533D68"/>
    <w:rsid w:val="00555C61"/>
    <w:rsid w:val="00570BE6"/>
    <w:rsid w:val="00590789"/>
    <w:rsid w:val="005C47CF"/>
    <w:rsid w:val="005C4BD5"/>
    <w:rsid w:val="005D57C2"/>
    <w:rsid w:val="00604C4B"/>
    <w:rsid w:val="00611291"/>
    <w:rsid w:val="0065221F"/>
    <w:rsid w:val="006621AA"/>
    <w:rsid w:val="006A17B0"/>
    <w:rsid w:val="006A58D8"/>
    <w:rsid w:val="006A67CF"/>
    <w:rsid w:val="006C15A2"/>
    <w:rsid w:val="006D69DA"/>
    <w:rsid w:val="006F6E58"/>
    <w:rsid w:val="00703309"/>
    <w:rsid w:val="0071291C"/>
    <w:rsid w:val="00725065"/>
    <w:rsid w:val="0075061D"/>
    <w:rsid w:val="007811D6"/>
    <w:rsid w:val="00786D1D"/>
    <w:rsid w:val="007A005C"/>
    <w:rsid w:val="007D3293"/>
    <w:rsid w:val="007F42F7"/>
    <w:rsid w:val="007F7C2A"/>
    <w:rsid w:val="00800499"/>
    <w:rsid w:val="00827CE2"/>
    <w:rsid w:val="00891587"/>
    <w:rsid w:val="008962C2"/>
    <w:rsid w:val="00897A8C"/>
    <w:rsid w:val="00900FCD"/>
    <w:rsid w:val="009011D4"/>
    <w:rsid w:val="009430E3"/>
    <w:rsid w:val="009465D6"/>
    <w:rsid w:val="00961DCE"/>
    <w:rsid w:val="00971774"/>
    <w:rsid w:val="009B3E23"/>
    <w:rsid w:val="009B489E"/>
    <w:rsid w:val="009C76D1"/>
    <w:rsid w:val="009D4153"/>
    <w:rsid w:val="009E3267"/>
    <w:rsid w:val="009E4D5D"/>
    <w:rsid w:val="009E6CF7"/>
    <w:rsid w:val="009F46FC"/>
    <w:rsid w:val="00A0548D"/>
    <w:rsid w:val="00A16AD3"/>
    <w:rsid w:val="00A53846"/>
    <w:rsid w:val="00A55672"/>
    <w:rsid w:val="00A757E7"/>
    <w:rsid w:val="00A806A1"/>
    <w:rsid w:val="00A944D9"/>
    <w:rsid w:val="00A94885"/>
    <w:rsid w:val="00AD0A70"/>
    <w:rsid w:val="00B10AAF"/>
    <w:rsid w:val="00B36262"/>
    <w:rsid w:val="00B52369"/>
    <w:rsid w:val="00B52B06"/>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A5724"/>
    <w:rsid w:val="00CB5890"/>
    <w:rsid w:val="00CC1984"/>
    <w:rsid w:val="00CF7D77"/>
    <w:rsid w:val="00D120C9"/>
    <w:rsid w:val="00D2339F"/>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84D64"/>
    <w:rsid w:val="00FC1BC5"/>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E9DCB"/>
  <w15:docId w15:val="{FCE71A93-B254-4B50-B47B-E42B3F0FC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89E"/>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 w:type="paragraph" w:styleId="Sidhuvud">
    <w:name w:val="header"/>
    <w:basedOn w:val="Normal"/>
    <w:link w:val="SidhuvudChar"/>
    <w:uiPriority w:val="99"/>
    <w:unhideWhenUsed/>
    <w:rsid w:val="006621AA"/>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6621AA"/>
    <w:rPr>
      <w:rFonts w:ascii="Arial" w:hAnsi="Arial" w:cs="Arial"/>
      <w:color w:val="061F57"/>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54</TotalTime>
  <Pages>3</Pages>
  <Words>384</Words>
  <Characters>2191</Characters>
  <Application>Microsoft Office Word</Application>
  <DocSecurity>0</DocSecurity>
  <Lines>18</Lines>
  <Paragraphs>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1</cp:revision>
  <cp:lastPrinted>2026-09-24T18:00:00Z</cp:lastPrinted>
  <dcterms:created xsi:type="dcterms:W3CDTF">2026-10-02T10:47:00Z</dcterms:created>
  <dcterms:modified xsi:type="dcterms:W3CDTF">2026-10-02T11:42:00Z</dcterms:modified>
</cp:coreProperties>
</file>