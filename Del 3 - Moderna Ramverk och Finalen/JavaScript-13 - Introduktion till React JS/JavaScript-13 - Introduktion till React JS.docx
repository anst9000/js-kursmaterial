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BA86A" w14:textId="5F1D7486" w:rsidR="009C3DDD" w:rsidRPr="009C3DDD" w:rsidRDefault="00AF7D8E" w:rsidP="009C3DDD">
      <w:pPr>
        <w:rPr>
          <w:rStyle w:val="Rubrik1Char"/>
        </w:rPr>
      </w:pPr>
      <w:r>
        <w:rPr>
          <w:noProof/>
        </w:rPr>
        <w:drawing>
          <wp:anchor distT="0" distB="0" distL="114300" distR="114300" simplePos="0" relativeHeight="251684864" behindDoc="1" locked="0" layoutInCell="1" allowOverlap="1" wp14:anchorId="3A9DDA21" wp14:editId="674D0896">
            <wp:simplePos x="0" y="0"/>
            <wp:positionH relativeFrom="page">
              <wp:posOffset>-42530</wp:posOffset>
            </wp:positionH>
            <wp:positionV relativeFrom="paragraph">
              <wp:posOffset>-79360</wp:posOffset>
            </wp:positionV>
            <wp:extent cx="8771255" cy="6709410"/>
            <wp:effectExtent l="0" t="0" r="0" b="0"/>
            <wp:wrapNone/>
            <wp:docPr id="123090565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05654" name="Bildobjekt 1230905654"/>
                    <pic:cNvPicPr/>
                  </pic:nvPicPr>
                  <pic:blipFill>
                    <a:blip r:embed="rId8">
                      <a:extLst>
                        <a:ext uri="{28A0092B-C50C-407E-A947-70E740481C1C}">
                          <a14:useLocalDpi xmlns:a14="http://schemas.microsoft.com/office/drawing/2010/main" val="0"/>
                        </a:ext>
                      </a:extLst>
                    </a:blip>
                    <a:stretch>
                      <a:fillRect/>
                    </a:stretch>
                  </pic:blipFill>
                  <pic:spPr>
                    <a:xfrm>
                      <a:off x="0" y="0"/>
                      <a:ext cx="8808100" cy="6737594"/>
                    </a:xfrm>
                    <a:prstGeom prst="rect">
                      <a:avLst/>
                    </a:prstGeom>
                  </pic:spPr>
                </pic:pic>
              </a:graphicData>
            </a:graphic>
            <wp14:sizeRelH relativeFrom="margin">
              <wp14:pctWidth>0</wp14:pctWidth>
            </wp14:sizeRelH>
            <wp14:sizeRelV relativeFrom="margin">
              <wp14:pctHeight>0</wp14:pctHeight>
            </wp14:sizeRelV>
          </wp:anchor>
        </w:drawing>
      </w:r>
      <w:r w:rsidR="009B3E23" w:rsidRPr="000137B2">
        <w:rPr>
          <w:noProof/>
        </w:rPr>
        <mc:AlternateContent>
          <mc:Choice Requires="wps">
            <w:drawing>
              <wp:anchor distT="0" distB="0" distL="114300" distR="114300" simplePos="0" relativeHeight="251683840" behindDoc="0" locked="0" layoutInCell="1" allowOverlap="1" wp14:anchorId="547E7B9B" wp14:editId="34FD1114">
                <wp:simplePos x="0" y="0"/>
                <wp:positionH relativeFrom="column">
                  <wp:posOffset>429222</wp:posOffset>
                </wp:positionH>
                <wp:positionV relativeFrom="paragraph">
                  <wp:posOffset>7584023</wp:posOffset>
                </wp:positionV>
                <wp:extent cx="1760561" cy="0"/>
                <wp:effectExtent l="0" t="19050" r="49530" b="38100"/>
                <wp:wrapNone/>
                <wp:docPr id="26868513" name="Rak koppling 39"/>
                <wp:cNvGraphicFramePr/>
                <a:graphic xmlns:a="http://schemas.openxmlformats.org/drawingml/2006/main">
                  <a:graphicData uri="http://schemas.microsoft.com/office/word/2010/wordprocessingShape">
                    <wps:wsp>
                      <wps:cNvCnPr/>
                      <wps:spPr>
                        <a:xfrm>
                          <a:off x="0" y="0"/>
                          <a:ext cx="1760561"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E47DBC8" id="Rak koppling 39"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597.15pt" to="172.45pt,59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" strokecolor="#156082 [3204]" strokeweight="4.5pt">
                <v:stroke joinstyle="miter"/>
              </v:line>
            </w:pict>
          </mc:Fallback>
        </mc:AlternateContent>
      </w:r>
      <w:r w:rsidR="009B3E23" w:rsidRPr="000137B2">
        <w:rPr>
          <w:noProof/>
        </w:rPr>
        <mc:AlternateContent>
          <mc:Choice Requires="wps">
            <w:drawing>
              <wp:anchor distT="45720" distB="45720" distL="114300" distR="114300" simplePos="0" relativeHeight="251678720" behindDoc="0" locked="0" layoutInCell="1" allowOverlap="1" wp14:anchorId="587859D3" wp14:editId="72F70750">
                <wp:simplePos x="0" y="0"/>
                <wp:positionH relativeFrom="column">
                  <wp:posOffset>360680</wp:posOffset>
                </wp:positionH>
                <wp:positionV relativeFrom="paragraph">
                  <wp:posOffset>7127875</wp:posOffset>
                </wp:positionV>
                <wp:extent cx="2183130" cy="1404620"/>
                <wp:effectExtent l="0" t="0" r="7620" b="0"/>
                <wp:wrapSquare wrapText="bothSides"/>
                <wp:docPr id="1057937035"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3130" cy="1404620"/>
                        </a:xfrm>
                        <a:prstGeom prst="rect">
                          <a:avLst/>
                        </a:prstGeom>
                        <a:solidFill>
                          <a:srgbClr val="FFFFFF"/>
                        </a:solidFill>
                        <a:ln w="9525">
                          <a:noFill/>
                          <a:miter lim="800000"/>
                          <a:headEnd/>
                          <a:tailEnd/>
                        </a:ln>
                      </wps:spPr>
                      <wps:txbx>
                        <w:txbxContent>
                          <w:p w14:paraId="07BCE138" w14:textId="77777777" w:rsidR="00B91CF4" w:rsidRPr="009B3E23" w:rsidRDefault="004E20B4" w:rsidP="009E4D5D">
                            <w:pPr>
                              <w:pStyle w:val="DokDatum"/>
                            </w:pPr>
                            <w:r w:rsidRPr="009B3E23">
                              <w:t>30</w:t>
                            </w:r>
                            <w:r w:rsidR="00971774" w:rsidRPr="009B3E23">
                              <w:t xml:space="preserve"> </w:t>
                            </w:r>
                            <w:r w:rsidR="00B91CF4" w:rsidRPr="009B3E23">
                              <w:t>september</w:t>
                            </w:r>
                            <w:r w:rsidR="00971774" w:rsidRPr="009B3E23">
                              <w:t xml:space="preserve"> 202</w:t>
                            </w:r>
                            <w:r w:rsidR="00B91CF4" w:rsidRPr="009B3E23">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87859D3" id="_x0000_t202" coordsize="21600,21600" o:spt="202" path="m,l,21600r21600,l21600,xe">
                <v:stroke joinstyle="miter"/>
                <v:path gradientshapeok="t" o:connecttype="rect"/>
              </v:shapetype>
              <v:shape id="Textruta 2" o:spid="_x0000_s1026" type="#_x0000_t202" style="position:absolute;left:0;text-align:left;margin-left:28.4pt;margin-top:561.25pt;width:171.9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" stroked="f">
                <v:textbox style="mso-fit-shape-to-text:t">
                  <w:txbxContent>
                    <w:p w14:paraId="07BCE138" w14:textId="77777777" w:rsidR="00B91CF4" w:rsidRPr="009B3E23" w:rsidRDefault="004E20B4" w:rsidP="009E4D5D">
                      <w:pPr>
                        <w:pStyle w:val="DokDatum"/>
                      </w:pPr>
                      <w:r w:rsidRPr="009B3E23">
                        <w:t>30</w:t>
                      </w:r>
                      <w:r w:rsidR="00971774" w:rsidRPr="009B3E23">
                        <w:t xml:space="preserve"> </w:t>
                      </w:r>
                      <w:r w:rsidR="00B91CF4" w:rsidRPr="009B3E23">
                        <w:t>september</w:t>
                      </w:r>
                      <w:r w:rsidR="00971774" w:rsidRPr="009B3E23">
                        <w:t xml:space="preserve"> 202</w:t>
                      </w:r>
                      <w:r w:rsidR="00B91CF4" w:rsidRPr="009B3E23">
                        <w:t>6</w:t>
                      </w:r>
                    </w:p>
                  </w:txbxContent>
                </v:textbox>
                <w10:wrap type="square"/>
              </v:shape>
            </w:pict>
          </mc:Fallback>
        </mc:AlternateContent>
      </w:r>
      <w:r w:rsidR="00B63A96" w:rsidRPr="000137B2">
        <w:rPr>
          <w:noProof/>
        </w:rPr>
        <mc:AlternateContent>
          <mc:Choice Requires="wps">
            <w:drawing>
              <wp:anchor distT="0" distB="0" distL="114300" distR="114300" simplePos="0" relativeHeight="251681792" behindDoc="0" locked="0" layoutInCell="1" allowOverlap="1" wp14:anchorId="5DFD7017" wp14:editId="0BF72474">
                <wp:simplePos x="0" y="0"/>
                <wp:positionH relativeFrom="column">
                  <wp:posOffset>429222</wp:posOffset>
                </wp:positionH>
                <wp:positionV relativeFrom="paragraph">
                  <wp:posOffset>2397874</wp:posOffset>
                </wp:positionV>
                <wp:extent cx="3207224" cy="0"/>
                <wp:effectExtent l="0" t="19050" r="50800" b="38100"/>
                <wp:wrapNone/>
                <wp:docPr id="549821166" name="Rak koppling 39"/>
                <wp:cNvGraphicFramePr/>
                <a:graphic xmlns:a="http://schemas.openxmlformats.org/drawingml/2006/main">
                  <a:graphicData uri="http://schemas.microsoft.com/office/word/2010/wordprocessingShape">
                    <wps:wsp>
                      <wps:cNvCnPr/>
                      <wps:spPr>
                        <a:xfrm>
                          <a:off x="0" y="0"/>
                          <a:ext cx="3207224"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E0879B8" id="Rak koppling 39"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188.8pt" to="286.35pt,1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" strokecolor="#156082 [3204]" strokeweight="4.5pt">
                <v:stroke joinstyle="miter"/>
              </v:line>
            </w:pict>
          </mc:Fallback>
        </mc:AlternateContent>
      </w:r>
      <w:r w:rsidR="00B63A96" w:rsidRPr="000137B2">
        <w:rPr>
          <w:noProof/>
        </w:rPr>
        <mc:AlternateContent>
          <mc:Choice Requires="wps">
            <w:drawing>
              <wp:anchor distT="45720" distB="45720" distL="114300" distR="114300" simplePos="0" relativeHeight="251676672" behindDoc="0" locked="0" layoutInCell="1" allowOverlap="1" wp14:anchorId="0B81EE8F" wp14:editId="54A7879B">
                <wp:simplePos x="0" y="0"/>
                <wp:positionH relativeFrom="column">
                  <wp:posOffset>333375</wp:posOffset>
                </wp:positionH>
                <wp:positionV relativeFrom="paragraph">
                  <wp:posOffset>1231900</wp:posOffset>
                </wp:positionV>
                <wp:extent cx="3439160" cy="1404620"/>
                <wp:effectExtent l="0" t="0" r="8890" b="0"/>
                <wp:wrapSquare wrapText="bothSides"/>
                <wp:docPr id="217"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9160" cy="1404620"/>
                        </a:xfrm>
                        <a:prstGeom prst="rect">
                          <a:avLst/>
                        </a:prstGeom>
                        <a:solidFill>
                          <a:srgbClr val="FFFFFF"/>
                        </a:solidFill>
                        <a:ln w="9525">
                          <a:noFill/>
                          <a:miter lim="800000"/>
                          <a:headEnd/>
                          <a:tailEnd/>
                        </a:ln>
                      </wps:spPr>
                      <wps:txbx>
                        <w:txbxContent>
                          <w:p w14:paraId="76F715FA" w14:textId="02624006" w:rsidR="009E4D5D" w:rsidRDefault="00971774" w:rsidP="009E4D5D">
                            <w:pPr>
                              <w:pStyle w:val="DokRubrik"/>
                            </w:pPr>
                            <w:r w:rsidRPr="009B3E23">
                              <w:t>JavaScript-</w:t>
                            </w:r>
                            <w:r w:rsidR="00AF7D8E">
                              <w:t>13</w:t>
                            </w:r>
                          </w:p>
                          <w:p w14:paraId="00130A8A" w14:textId="74A97DE8" w:rsidR="00971774" w:rsidRPr="009B3E23" w:rsidRDefault="00AF7D8E" w:rsidP="009E4D5D">
                            <w:pPr>
                              <w:pStyle w:val="DokRubrik"/>
                            </w:pPr>
                            <w:r>
                              <w:t>Introduktion till React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81EE8F" id="_x0000_s1027" type="#_x0000_t202" style="position:absolute;left:0;text-align:left;margin-left:26.25pt;margin-top:97pt;width:270.8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" stroked="f">
                <v:textbox style="mso-fit-shape-to-text:t">
                  <w:txbxContent>
                    <w:p w14:paraId="76F715FA" w14:textId="02624006" w:rsidR="009E4D5D" w:rsidRDefault="00971774" w:rsidP="009E4D5D">
                      <w:pPr>
                        <w:pStyle w:val="DokRubrik"/>
                      </w:pPr>
                      <w:r w:rsidRPr="009B3E23">
                        <w:t>JavaScript-</w:t>
                      </w:r>
                      <w:r w:rsidR="00AF7D8E">
                        <w:t>13</w:t>
                      </w:r>
                    </w:p>
                    <w:p w14:paraId="00130A8A" w14:textId="74A97DE8" w:rsidR="00971774" w:rsidRPr="009B3E23" w:rsidRDefault="00AF7D8E" w:rsidP="009E4D5D">
                      <w:pPr>
                        <w:pStyle w:val="DokRubrik"/>
                      </w:pPr>
                      <w:r>
                        <w:t>Introduktion till React</w:t>
                      </w:r>
                    </w:p>
                  </w:txbxContent>
                </v:textbox>
                <w10:wrap type="square"/>
              </v:shape>
            </w:pict>
          </mc:Fallback>
        </mc:AlternateContent>
      </w:r>
      <w:r w:rsidR="00971774" w:rsidRPr="000137B2">
        <w:rPr>
          <w:noProof/>
        </w:rPr>
        <mc:AlternateContent>
          <mc:Choice Requires="wps">
            <w:drawing>
              <wp:anchor distT="45720" distB="45720" distL="114300" distR="114300" simplePos="0" relativeHeight="251680768" behindDoc="0" locked="0" layoutInCell="1" allowOverlap="1" wp14:anchorId="493E3619" wp14:editId="502A9989">
                <wp:simplePos x="0" y="0"/>
                <wp:positionH relativeFrom="column">
                  <wp:posOffset>387853</wp:posOffset>
                </wp:positionH>
                <wp:positionV relativeFrom="paragraph">
                  <wp:posOffset>7928574</wp:posOffset>
                </wp:positionV>
                <wp:extent cx="2360930" cy="1404620"/>
                <wp:effectExtent l="0" t="0" r="4445" b="1905"/>
                <wp:wrapSquare wrapText="bothSides"/>
                <wp:docPr id="1329882488"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E894322" w14:textId="77777777" w:rsidR="00971774" w:rsidRPr="009B3E23" w:rsidRDefault="00971774" w:rsidP="009E4D5D">
                            <w:pPr>
                              <w:pStyle w:val="DokInfo"/>
                            </w:pPr>
                            <w:r w:rsidRPr="009B3E23">
                              <w:t>JavaScript – utan tjafs</w:t>
                            </w:r>
                            <w:r w:rsidRPr="009B3E23">
                              <w:br/>
                              <w:t>Författare: Acke Strömberg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3E3619" id="_x0000_s1028" type="#_x0000_t202" style="position:absolute;left:0;text-align:left;margin-left:30.55pt;margin-top:624.3pt;width:185.9pt;height:110.6pt;z-index:2516807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" stroked="f">
                <v:textbox style="mso-fit-shape-to-text:t">
                  <w:txbxContent>
                    <w:p w14:paraId="7E894322" w14:textId="77777777" w:rsidR="00971774" w:rsidRPr="009B3E23" w:rsidRDefault="00971774" w:rsidP="009E4D5D">
                      <w:pPr>
                        <w:pStyle w:val="DokInfo"/>
                      </w:pPr>
                      <w:r w:rsidRPr="009B3E23">
                        <w:t>JavaScript – utan tjafs</w:t>
                      </w:r>
                      <w:r w:rsidRPr="009B3E23">
                        <w:br/>
                        <w:t>Författare: Acke Strömberg</w:t>
                      </w:r>
                    </w:p>
                  </w:txbxContent>
                </v:textbox>
                <w10:wrap type="square"/>
              </v:shape>
            </w:pict>
          </mc:Fallback>
        </mc:AlternateContent>
      </w:r>
      <w:r w:rsidR="00971774" w:rsidRPr="000137B2">
        <w:rPr>
          <w:noProof/>
        </w:rPr>
        <mc:AlternateContent>
          <mc:Choice Requires="wps">
            <w:drawing>
              <wp:anchor distT="0" distB="0" distL="114300" distR="114300" simplePos="0" relativeHeight="251660288" behindDoc="0" locked="0" layoutInCell="1" allowOverlap="1" wp14:anchorId="5020F15F" wp14:editId="1A143DB0">
                <wp:simplePos x="0" y="0"/>
                <wp:positionH relativeFrom="margin">
                  <wp:align>left</wp:align>
                </wp:positionH>
                <wp:positionV relativeFrom="paragraph">
                  <wp:posOffset>891218</wp:posOffset>
                </wp:positionV>
                <wp:extent cx="3938400" cy="8817553"/>
                <wp:effectExtent l="0" t="0" r="5080" b="3175"/>
                <wp:wrapNone/>
                <wp:docPr id="2231" name="Shape 2231"/>
                <wp:cNvGraphicFramePr/>
                <a:graphic xmlns:a="http://schemas.openxmlformats.org/drawingml/2006/main">
                  <a:graphicData uri="http://schemas.microsoft.com/office/word/2010/wordprocessingShape">
                    <wps:wsp>
                      <wps:cNvSpPr/>
                      <wps:spPr>
                        <a:xfrm>
                          <a:off x="0" y="0"/>
                          <a:ext cx="3938400" cy="8817553"/>
                        </a:xfrm>
                        <a:custGeom>
                          <a:avLst/>
                          <a:gdLst/>
                          <a:ahLst/>
                          <a:cxnLst/>
                          <a:rect l="0" t="0" r="0" b="0"/>
                          <a:pathLst>
                            <a:path w="3939540" h="8656320">
                              <a:moveTo>
                                <a:pt x="0" y="0"/>
                              </a:moveTo>
                              <a:lnTo>
                                <a:pt x="3939540" y="0"/>
                              </a:lnTo>
                              <a:lnTo>
                                <a:pt x="3939540" y="8656320"/>
                              </a:lnTo>
                              <a:lnTo>
                                <a:pt x="0" y="8656320"/>
                              </a:lnTo>
                              <a:lnTo>
                                <a:pt x="0" y="0"/>
                              </a:lnTo>
                            </a:path>
                          </a:pathLst>
                        </a:custGeom>
                        <a:ln w="0" cap="flat">
                          <a:noFill/>
                          <a:miter lim="127000"/>
                        </a:ln>
                      </wps:spPr>
                      <wps:style>
                        <a:lnRef idx="0">
                          <a:srgbClr val="000000">
                            <a:alpha val="0"/>
                          </a:srgbClr>
                        </a:lnRef>
                        <a:fillRef idx="1">
                          <a:srgbClr val="FFFFFF"/>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51834EBC" id="Shape 2231" o:spid="_x0000_s1026" style="position:absolute;margin-left:0;margin-top:70.15pt;width:310.1pt;height:694.3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3939540,8656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" path="m,l3939540,r,8656320l,8656320,,e" stroked="f" strokeweight="0">
                <v:stroke miterlimit="83231f" joinstyle="miter"/>
                <v:path arrowok="t" textboxrect="0,0,3939540,8656320"/>
                <w10:wrap anchorx="margin"/>
              </v:shape>
            </w:pict>
          </mc:Fallback>
        </mc:AlternateContent>
      </w:r>
      <w:r w:rsidR="00971774" w:rsidRPr="000137B2">
        <w:rPr>
          <w:rFonts w:eastAsia="Calibri"/>
          <w:noProof/>
          <w:color w:val="000000"/>
          <w:sz w:val="22"/>
        </w:rPr>
        <mc:AlternateContent>
          <mc:Choice Requires="wpg">
            <w:drawing>
              <wp:anchor distT="0" distB="0" distL="114300" distR="114300" simplePos="0" relativeHeight="251658240" behindDoc="0" locked="0" layoutInCell="1" allowOverlap="1" wp14:anchorId="6D032BD2" wp14:editId="464E1802">
                <wp:simplePos x="0" y="0"/>
                <wp:positionH relativeFrom="page">
                  <wp:posOffset>0</wp:posOffset>
                </wp:positionH>
                <wp:positionV relativeFrom="page">
                  <wp:posOffset>40943</wp:posOffset>
                </wp:positionV>
                <wp:extent cx="7560310" cy="10650855"/>
                <wp:effectExtent l="0" t="0" r="2540" b="0"/>
                <wp:wrapTopAndBottom/>
                <wp:docPr id="1578" name="Group 1578"/>
                <wp:cNvGraphicFramePr/>
                <a:graphic xmlns:a="http://schemas.openxmlformats.org/drawingml/2006/main">
                  <a:graphicData uri="http://schemas.microsoft.com/office/word/2010/wordprocessingGroup">
                    <wpg:wgp>
                      <wpg:cNvGrpSpPr/>
                      <wpg:grpSpPr>
                        <a:xfrm>
                          <a:off x="0" y="0"/>
                          <a:ext cx="7560310" cy="10650855"/>
                          <a:chOff x="0" y="36951"/>
                          <a:chExt cx="7560564" cy="10650859"/>
                        </a:xfrm>
                      </wpg:grpSpPr>
                      <wps:wsp>
                        <wps:cNvPr id="6" name="Rectangle 6"/>
                        <wps:cNvSpPr/>
                        <wps:spPr>
                          <a:xfrm>
                            <a:off x="662940" y="36951"/>
                            <a:ext cx="53598" cy="241560"/>
                          </a:xfrm>
                          <a:prstGeom prst="rect">
                            <a:avLst/>
                          </a:prstGeom>
                          <a:ln>
                            <a:noFill/>
                          </a:ln>
                        </wps:spPr>
                        <wps:txbx>
                          <w:txbxContent>
                            <w:p w14:paraId="4E9B1FA9" w14:textId="77777777" w:rsidR="00047CB2" w:rsidRPr="00065C87" w:rsidRDefault="00000000" w:rsidP="00013F54">
                              <w:r w:rsidRPr="00065C87">
                                <w:t xml:space="preserve"> </w:t>
                              </w:r>
                            </w:p>
                          </w:txbxContent>
                        </wps:txbx>
                        <wps:bodyPr horzOverflow="overflow" vert="horz" lIns="0" tIns="0" rIns="0" bIns="0" rtlCol="0">
                          <a:noAutofit/>
                        </wps:bodyPr>
                      </wps:wsp>
                      <wps:wsp>
                        <wps:cNvPr id="8" name="Rectangle 8"/>
                        <wps:cNvSpPr/>
                        <wps:spPr>
                          <a:xfrm>
                            <a:off x="594360" y="715132"/>
                            <a:ext cx="53598" cy="241558"/>
                          </a:xfrm>
                          <a:prstGeom prst="rect">
                            <a:avLst/>
                          </a:prstGeom>
                          <a:ln>
                            <a:noFill/>
                          </a:ln>
                        </wps:spPr>
                        <wps:txbx>
                          <w:txbxContent>
                            <w:p w14:paraId="7F455701" w14:textId="77777777" w:rsidR="00047CB2" w:rsidRPr="00065C87" w:rsidRDefault="00000000" w:rsidP="00013F54">
                              <w:r w:rsidRPr="00065C87">
                                <w:t xml:space="preserve"> </w:t>
                              </w:r>
                            </w:p>
                          </w:txbxContent>
                        </wps:txbx>
                        <wps:bodyPr horzOverflow="overflow" vert="horz" lIns="0" tIns="0" rIns="0" bIns="0" rtlCol="0">
                          <a:noAutofit/>
                        </wps:bodyPr>
                      </wps:wsp>
                      <wps:wsp>
                        <wps:cNvPr id="2230" name="Shape 2230"/>
                        <wps:cNvSpPr/>
                        <wps:spPr>
                          <a:xfrm>
                            <a:off x="0" y="6667499"/>
                            <a:ext cx="7560564" cy="4020311"/>
                          </a:xfrm>
                          <a:custGeom>
                            <a:avLst/>
                            <a:gdLst/>
                            <a:ahLst/>
                            <a:cxnLst/>
                            <a:rect l="0" t="0" r="0" b="0"/>
                            <a:pathLst>
                              <a:path w="7560564" h="4020311">
                                <a:moveTo>
                                  <a:pt x="0" y="0"/>
                                </a:moveTo>
                                <a:lnTo>
                                  <a:pt x="7560564" y="0"/>
                                </a:lnTo>
                                <a:lnTo>
                                  <a:pt x="7560564" y="4020311"/>
                                </a:lnTo>
                                <a:lnTo>
                                  <a:pt x="0" y="4020311"/>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s:wsp>
                        <wps:cNvPr id="25" name="Rectangle 25"/>
                        <wps:cNvSpPr/>
                        <wps:spPr>
                          <a:xfrm>
                            <a:off x="594360" y="965068"/>
                            <a:ext cx="53598" cy="241559"/>
                          </a:xfrm>
                          <a:prstGeom prst="rect">
                            <a:avLst/>
                          </a:prstGeom>
                          <a:ln>
                            <a:noFill/>
                          </a:ln>
                        </wps:spPr>
                        <wps:txbx>
                          <w:txbxContent>
                            <w:p w14:paraId="679347F1" w14:textId="77777777" w:rsidR="00047CB2" w:rsidRPr="00065C87" w:rsidRDefault="00000000" w:rsidP="00013F54">
                              <w:r w:rsidRPr="00065C87">
                                <w:t xml:space="preserve"> </w:t>
                              </w:r>
                            </w:p>
                          </w:txbxContent>
                        </wps:txbx>
                        <wps:bodyPr horzOverflow="overflow" vert="horz" lIns="0" tIns="0" rIns="0" bIns="0" rtlCol="0">
                          <a:noAutofit/>
                        </wps:bodyPr>
                      </wps:wsp>
                      <wps:wsp>
                        <wps:cNvPr id="255" name="Rectangle 255"/>
                        <wps:cNvSpPr/>
                        <wps:spPr>
                          <a:xfrm>
                            <a:off x="4261104" y="1213479"/>
                            <a:ext cx="53598" cy="241559"/>
                          </a:xfrm>
                          <a:prstGeom prst="rect">
                            <a:avLst/>
                          </a:prstGeom>
                          <a:ln>
                            <a:noFill/>
                          </a:ln>
                        </wps:spPr>
                        <wps:txbx>
                          <w:txbxContent>
                            <w:p w14:paraId="4A9CC578" w14:textId="77777777" w:rsidR="00047CB2" w:rsidRPr="00065C87" w:rsidRDefault="00000000" w:rsidP="00013F54">
                              <w:r w:rsidRPr="00065C87">
                                <w:t xml:space="preserve"> </w:t>
                              </w:r>
                            </w:p>
                          </w:txbxContent>
                        </wps:txbx>
                        <wps:bodyPr horzOverflow="overflow" vert="horz" lIns="0" tIns="0" rIns="0" bIns="0" rtlCol="0">
                          <a:noAutofit/>
                        </wps:bodyPr>
                      </wps:wsp>
                      <wps:wsp>
                        <wps:cNvPr id="256" name="Rectangle 256"/>
                        <wps:cNvSpPr/>
                        <wps:spPr>
                          <a:xfrm>
                            <a:off x="6090613" y="1213479"/>
                            <a:ext cx="53598" cy="241559"/>
                          </a:xfrm>
                          <a:prstGeom prst="rect">
                            <a:avLst/>
                          </a:prstGeom>
                          <a:ln>
                            <a:noFill/>
                          </a:ln>
                        </wps:spPr>
                        <wps:txbx>
                          <w:txbxContent>
                            <w:p w14:paraId="5839CDB1" w14:textId="77777777" w:rsidR="00047CB2" w:rsidRPr="00065C87" w:rsidRDefault="00000000" w:rsidP="00013F54">
                              <w:r w:rsidRPr="00065C87">
                                <w:t xml:space="preserve"> </w:t>
                              </w:r>
                            </w:p>
                          </w:txbxContent>
                        </wps:txbx>
                        <wps:bodyPr horzOverflow="overflow" vert="horz" lIns="0" tIns="0" rIns="0" bIns="0" rtlCol="0">
                          <a:noAutofit/>
                        </wps:bodyPr>
                      </wps:wsp>
                      <wps:wsp>
                        <wps:cNvPr id="27" name="Rectangle 27"/>
                        <wps:cNvSpPr/>
                        <wps:spPr>
                          <a:xfrm>
                            <a:off x="4122420" y="2021200"/>
                            <a:ext cx="53598" cy="241559"/>
                          </a:xfrm>
                          <a:prstGeom prst="rect">
                            <a:avLst/>
                          </a:prstGeom>
                          <a:ln>
                            <a:noFill/>
                          </a:ln>
                        </wps:spPr>
                        <wps:txbx>
                          <w:txbxContent>
                            <w:p w14:paraId="36130379" w14:textId="77777777" w:rsidR="00047CB2" w:rsidRPr="00065C87" w:rsidRDefault="00000000" w:rsidP="00013F54">
                              <w:r w:rsidRPr="00065C87">
                                <w:t xml:space="preserve"> </w:t>
                              </w:r>
                            </w:p>
                          </w:txbxContent>
                        </wps:txbx>
                        <wps:bodyPr horzOverflow="overflow" vert="horz" lIns="0" tIns="0" rIns="0" bIns="0" rtlCol="0">
                          <a:noAutofit/>
                        </wps:bodyPr>
                      </wps:wsp>
                      <wps:wsp>
                        <wps:cNvPr id="28" name="Rectangle 28"/>
                        <wps:cNvSpPr/>
                        <wps:spPr>
                          <a:xfrm>
                            <a:off x="2004060" y="2271136"/>
                            <a:ext cx="53598" cy="241559"/>
                          </a:xfrm>
                          <a:prstGeom prst="rect">
                            <a:avLst/>
                          </a:prstGeom>
                          <a:ln>
                            <a:noFill/>
                          </a:ln>
                        </wps:spPr>
                        <wps:txbx>
                          <w:txbxContent>
                            <w:p w14:paraId="4A79A648" w14:textId="77777777" w:rsidR="00047CB2" w:rsidRPr="00065C87" w:rsidRDefault="00000000" w:rsidP="00013F54">
                              <w:r w:rsidRPr="00065C87">
                                <w:t xml:space="preserve"> </w:t>
                              </w:r>
                            </w:p>
                          </w:txbxContent>
                        </wps:txbx>
                        <wps:bodyPr horzOverflow="overflow" vert="horz" lIns="0" tIns="0" rIns="0" bIns="0" rtlCol="0">
                          <a:noAutofit/>
                        </wps:bodyPr>
                      </wps:wsp>
                      <wps:wsp>
                        <wps:cNvPr id="29" name="Rectangle 29"/>
                        <wps:cNvSpPr/>
                        <wps:spPr>
                          <a:xfrm>
                            <a:off x="594360" y="2473828"/>
                            <a:ext cx="53598" cy="241558"/>
                          </a:xfrm>
                          <a:prstGeom prst="rect">
                            <a:avLst/>
                          </a:prstGeom>
                          <a:ln>
                            <a:noFill/>
                          </a:ln>
                        </wps:spPr>
                        <wps:txbx>
                          <w:txbxContent>
                            <w:p w14:paraId="16A82559" w14:textId="77777777" w:rsidR="00047CB2" w:rsidRPr="00065C87" w:rsidRDefault="00000000" w:rsidP="00013F54">
                              <w:r w:rsidRPr="00065C87">
                                <w:t xml:space="preserve"> </w:t>
                              </w:r>
                            </w:p>
                          </w:txbxContent>
                        </wps:txbx>
                        <wps:bodyPr horzOverflow="overflow" vert="horz" lIns="0" tIns="0" rIns="0" bIns="0" rtlCol="0">
                          <a:noAutofit/>
                        </wps:bodyPr>
                      </wps:wsp>
                      <wps:wsp>
                        <wps:cNvPr id="31" name="Rectangle 31"/>
                        <wps:cNvSpPr/>
                        <wps:spPr>
                          <a:xfrm>
                            <a:off x="2289048" y="7896219"/>
                            <a:ext cx="53598" cy="241560"/>
                          </a:xfrm>
                          <a:prstGeom prst="rect">
                            <a:avLst/>
                          </a:prstGeom>
                          <a:ln>
                            <a:noFill/>
                          </a:ln>
                        </wps:spPr>
                        <wps:txbx>
                          <w:txbxContent>
                            <w:p w14:paraId="5B135470" w14:textId="77777777" w:rsidR="00047CB2" w:rsidRPr="00065C87" w:rsidRDefault="00000000" w:rsidP="00013F54">
                              <w:r w:rsidRPr="00065C87">
                                <w:t xml:space="preserve"> </w:t>
                              </w:r>
                            </w:p>
                          </w:txbxContent>
                        </wps:txbx>
                        <wps:bodyPr horzOverflow="overflow" vert="horz" lIns="0" tIns="0" rIns="0" bIns="0" rtlCol="0">
                          <a:noAutofit/>
                        </wps:bodyPr>
                      </wps:wsp>
                      <wps:wsp>
                        <wps:cNvPr id="33" name="Rectangle 33"/>
                        <wps:cNvSpPr/>
                        <wps:spPr>
                          <a:xfrm>
                            <a:off x="594360" y="8224264"/>
                            <a:ext cx="19240" cy="86714"/>
                          </a:xfrm>
                          <a:prstGeom prst="rect">
                            <a:avLst/>
                          </a:prstGeom>
                          <a:ln>
                            <a:noFill/>
                          </a:ln>
                        </wps:spPr>
                        <wps:txbx>
                          <w:txbxContent>
                            <w:p w14:paraId="4E38D9AE" w14:textId="77777777" w:rsidR="00047CB2" w:rsidRPr="00065C87" w:rsidRDefault="00000000" w:rsidP="00013F54">
                              <w:r w:rsidRPr="00065C87">
                                <w:t xml:space="preserve"> </w:t>
                              </w:r>
                            </w:p>
                          </w:txbxContent>
                        </wps:txbx>
                        <wps:bodyPr horzOverflow="overflow" vert="horz" lIns="0" tIns="0" rIns="0" bIns="0" rtlCol="0">
                          <a:noAutofit/>
                        </wps:bodyPr>
                      </wps:wsp>
                      <wps:wsp>
                        <wps:cNvPr id="34" name="Rectangle 34"/>
                        <wps:cNvSpPr/>
                        <wps:spPr>
                          <a:xfrm>
                            <a:off x="594360" y="8312656"/>
                            <a:ext cx="19240" cy="86714"/>
                          </a:xfrm>
                          <a:prstGeom prst="rect">
                            <a:avLst/>
                          </a:prstGeom>
                          <a:ln>
                            <a:noFill/>
                          </a:ln>
                        </wps:spPr>
                        <wps:txbx>
                          <w:txbxContent>
                            <w:p w14:paraId="09F5F5DD" w14:textId="77777777" w:rsidR="00047CB2" w:rsidRPr="00065C87" w:rsidRDefault="00000000" w:rsidP="00013F54">
                              <w:r w:rsidRPr="00065C87">
                                <w:t xml:space="preserve"> </w:t>
                              </w:r>
                            </w:p>
                          </w:txbxContent>
                        </wps:txbx>
                        <wps:bodyPr horzOverflow="overflow" vert="horz" lIns="0" tIns="0" rIns="0" bIns="0" rtlCol="0">
                          <a:noAutofit/>
                        </wps:bodyPr>
                      </wps:wsp>
                      <wps:wsp>
                        <wps:cNvPr id="37" name="Rectangle 37"/>
                        <wps:cNvSpPr/>
                        <wps:spPr>
                          <a:xfrm>
                            <a:off x="594360" y="8900920"/>
                            <a:ext cx="19240" cy="86714"/>
                          </a:xfrm>
                          <a:prstGeom prst="rect">
                            <a:avLst/>
                          </a:prstGeom>
                          <a:ln>
                            <a:noFill/>
                          </a:ln>
                        </wps:spPr>
                        <wps:txbx>
                          <w:txbxContent>
                            <w:p w14:paraId="7A3DDB3C" w14:textId="77777777" w:rsidR="00047CB2" w:rsidRPr="00065C87" w:rsidRDefault="00000000" w:rsidP="00013F54">
                              <w:r w:rsidRPr="00065C87">
                                <w:t xml:space="preserve"> </w:t>
                              </w:r>
                            </w:p>
                          </w:txbxContent>
                        </wps:txbx>
                        <wps:bodyPr horzOverflow="overflow" vert="horz" lIns="0" tIns="0" rIns="0" bIns="0" rtlCol="0">
                          <a:noAutofit/>
                        </wps:bodyPr>
                      </wps:wsp>
                      <wps:wsp>
                        <wps:cNvPr id="42" name="Rectangle 42"/>
                        <wps:cNvSpPr/>
                        <wps:spPr>
                          <a:xfrm>
                            <a:off x="2071116" y="1832402"/>
                            <a:ext cx="130824" cy="443925"/>
                          </a:xfrm>
                          <a:prstGeom prst="rect">
                            <a:avLst/>
                          </a:prstGeom>
                          <a:ln>
                            <a:noFill/>
                          </a:ln>
                        </wps:spPr>
                        <wps:txbx>
                          <w:txbxContent>
                            <w:p w14:paraId="3D8B66F1" w14:textId="77777777" w:rsidR="00047CB2" w:rsidRPr="00065C87" w:rsidRDefault="00000000" w:rsidP="00013F54">
                              <w:r w:rsidRPr="00065C87">
                                <w:t xml:space="preserve"> </w:t>
                              </w:r>
                            </w:p>
                          </w:txbxContent>
                        </wps:txbx>
                        <wps:bodyPr horzOverflow="overflow" vert="horz" lIns="0" tIns="0" rIns="0" bIns="0" rtlCol="0">
                          <a:noAutofit/>
                        </wps:bodyPr>
                      </wps:wsp>
                      <pic:pic xmlns:pic="http://schemas.openxmlformats.org/drawingml/2006/picture">
                        <pic:nvPicPr>
                          <pic:cNvPr id="45" name="Picture 45"/>
                          <pic:cNvPicPr/>
                        </pic:nvPicPr>
                        <pic:blipFill>
                          <a:blip r:embed="rId9"/>
                          <a:stretch>
                            <a:fillRect/>
                          </a:stretch>
                        </pic:blipFill>
                        <pic:spPr>
                          <a:xfrm>
                            <a:off x="4821936" y="7266433"/>
                            <a:ext cx="2145792" cy="1432560"/>
                          </a:xfrm>
                          <a:prstGeom prst="rect">
                            <a:avLst/>
                          </a:prstGeom>
                        </pic:spPr>
                      </pic:pic>
                      <wps:wsp>
                        <wps:cNvPr id="46" name="Shape 46"/>
                        <wps:cNvSpPr/>
                        <wps:spPr>
                          <a:xfrm>
                            <a:off x="5021580" y="8923018"/>
                            <a:ext cx="1833372" cy="560832"/>
                          </a:xfrm>
                          <a:custGeom>
                            <a:avLst/>
                            <a:gdLst/>
                            <a:ahLst/>
                            <a:cxnLst/>
                            <a:rect l="0" t="0" r="0" b="0"/>
                            <a:pathLst>
                              <a:path w="1833372" h="560832">
                                <a:moveTo>
                                  <a:pt x="73152" y="0"/>
                                </a:moveTo>
                                <a:lnTo>
                                  <a:pt x="1760220" y="0"/>
                                </a:lnTo>
                                <a:cubicBezTo>
                                  <a:pt x="1801368" y="0"/>
                                  <a:pt x="1833372" y="33528"/>
                                  <a:pt x="1833372" y="73152"/>
                                </a:cubicBezTo>
                                <a:lnTo>
                                  <a:pt x="1833372" y="487680"/>
                                </a:lnTo>
                                <a:cubicBezTo>
                                  <a:pt x="1833372" y="528828"/>
                                  <a:pt x="1801368" y="560832"/>
                                  <a:pt x="1760220" y="560832"/>
                                </a:cubicBezTo>
                                <a:lnTo>
                                  <a:pt x="73152" y="560832"/>
                                </a:lnTo>
                                <a:cubicBezTo>
                                  <a:pt x="32004" y="560832"/>
                                  <a:pt x="0" y="528828"/>
                                  <a:pt x="0" y="487680"/>
                                </a:cubicBezTo>
                                <a:lnTo>
                                  <a:pt x="0" y="73152"/>
                                </a:lnTo>
                                <a:cubicBezTo>
                                  <a:pt x="0" y="33528"/>
                                  <a:pt x="32004" y="0"/>
                                  <a:pt x="73152" y="0"/>
                                </a:cubicBezTo>
                                <a:close/>
                              </a:path>
                            </a:pathLst>
                          </a:custGeom>
                          <a:ln w="0" cap="flat">
                            <a:miter lim="127000"/>
                          </a:ln>
                        </wps:spPr>
                        <wps:style>
                          <a:lnRef idx="0">
                            <a:srgbClr val="000000">
                              <a:alpha val="0"/>
                            </a:srgbClr>
                          </a:lnRef>
                          <a:fillRef idx="1">
                            <a:srgbClr val="024F75"/>
                          </a:fillRef>
                          <a:effectRef idx="0">
                            <a:scrgbClr r="0" g="0" b="0"/>
                          </a:effectRef>
                          <a:fontRef idx="none"/>
                        </wps:style>
                        <wps:bodyPr/>
                      </wps:wsp>
                      <wps:wsp>
                        <wps:cNvPr id="47" name="Rectangle 47"/>
                        <wps:cNvSpPr/>
                        <wps:spPr>
                          <a:xfrm>
                            <a:off x="5251704" y="9104413"/>
                            <a:ext cx="1953913" cy="331812"/>
                          </a:xfrm>
                          <a:prstGeom prst="rect">
                            <a:avLst/>
                          </a:prstGeom>
                          <a:ln>
                            <a:noFill/>
                          </a:ln>
                        </wps:spPr>
                        <wps:txbx>
                          <w:txbxContent>
                            <w:p w14:paraId="14F21A4A" w14:textId="77777777" w:rsidR="00047CB2" w:rsidRPr="00065C87" w:rsidRDefault="00000000" w:rsidP="00013F54">
                              <w:r w:rsidRPr="00065C87">
                                <w:rPr>
                                  <w:w w:val="112"/>
                                </w:rPr>
                                <w:t>För</w:t>
                              </w:r>
                              <w:r w:rsidRPr="00065C87">
                                <w:rPr>
                                  <w:spacing w:val="66"/>
                                  <w:w w:val="112"/>
                                </w:rPr>
                                <w:t xml:space="preserve"> </w:t>
                              </w:r>
                              <w:r w:rsidRPr="00065C87">
                                <w:rPr>
                                  <w:w w:val="112"/>
                                </w:rPr>
                                <w:t>en</w:t>
                              </w:r>
                              <w:r w:rsidRPr="00065C87">
                                <w:rPr>
                                  <w:spacing w:val="69"/>
                                  <w:w w:val="112"/>
                                </w:rPr>
                                <w:t xml:space="preserve"> </w:t>
                              </w:r>
                              <w:r w:rsidRPr="00065C87">
                                <w:rPr>
                                  <w:w w:val="112"/>
                                </w:rPr>
                                <w:t>kanin</w:t>
                              </w:r>
                              <w:r w:rsidRPr="00065C87">
                                <w:rPr>
                                  <w:spacing w:val="66"/>
                                  <w:w w:val="112"/>
                                </w:rP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6D032BD2" id="Group 1578" o:spid="_x0000_s1029" style="position:absolute;left:0;text-align:left;margin-left:0;margin-top:3.2pt;width:595.3pt;height:838.65pt;z-index:251658240;mso-position-horizontal-relative:page;mso-position-vertical-relative:page;mso-height-relative:margin" coordorigin=",369" coordsize="75605,1065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">
                <v:rect id="Rectangle 6" o:spid="_x0000_s1030" style="position:absolute;left:6629;top:369;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4E9B1FA9" w14:textId="77777777" w:rsidR="00047CB2" w:rsidRPr="00065C87" w:rsidRDefault="00000000" w:rsidP="00013F54">
                        <w:r w:rsidRPr="00065C87">
                          <w:t xml:space="preserve"> </w:t>
                        </w:r>
                      </w:p>
                    </w:txbxContent>
                  </v:textbox>
                </v:rect>
                <v:rect id="Rectangle 8" o:spid="_x0000_s1031" style="position:absolute;left:5943;top:715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7F455701" w14:textId="77777777" w:rsidR="00047CB2" w:rsidRPr="00065C87" w:rsidRDefault="00000000" w:rsidP="00013F54">
                        <w:r w:rsidRPr="00065C87">
                          <w:t xml:space="preserve"> </w:t>
                        </w:r>
                      </w:p>
                    </w:txbxContent>
                  </v:textbox>
                </v:rect>
                <v:shape id="Shape 2230" o:spid="_x0000_s1032" style="position:absolute;top:66674;width:75605;height:40204;visibility:visible;mso-wrap-style:square;v-text-anchor:top" coordsize="7560564,4020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" path="m,l7560564,r,4020311l,4020311,,e" fillcolor="#34aba2" stroked="f" strokeweight="0">
                  <v:stroke miterlimit="83231f" joinstyle="miter"/>
                  <v:path arrowok="t" textboxrect="0,0,7560564,4020311"/>
                </v:shape>
                <v:rect id="Rectangle 25" o:spid="_x0000_s1033" style="position:absolute;left:5943;top:965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79347F1" w14:textId="77777777" w:rsidR="00047CB2" w:rsidRPr="00065C87" w:rsidRDefault="00000000" w:rsidP="00013F54">
                        <w:r w:rsidRPr="00065C87">
                          <w:t xml:space="preserve"> </w:t>
                        </w:r>
                      </w:p>
                    </w:txbxContent>
                  </v:textbox>
                </v:rect>
                <v:rect id="Rectangle 255" o:spid="_x0000_s1034" style="position:absolute;left:42611;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4A9CC578" w14:textId="77777777" w:rsidR="00047CB2" w:rsidRPr="00065C87" w:rsidRDefault="00000000" w:rsidP="00013F54">
                        <w:r w:rsidRPr="00065C87">
                          <w:t xml:space="preserve"> </w:t>
                        </w:r>
                      </w:p>
                    </w:txbxContent>
                  </v:textbox>
                </v:rect>
                <v:rect id="Rectangle 256" o:spid="_x0000_s1035" style="position:absolute;left:60906;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5839CDB1" w14:textId="77777777" w:rsidR="00047CB2" w:rsidRPr="00065C87" w:rsidRDefault="00000000" w:rsidP="00013F54">
                        <w:r w:rsidRPr="00065C87">
                          <w:t xml:space="preserve"> </w:t>
                        </w:r>
                      </w:p>
                    </w:txbxContent>
                  </v:textbox>
                </v:rect>
                <v:rect id="Rectangle 27" o:spid="_x0000_s1036" style="position:absolute;left:41224;top:2021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36130379" w14:textId="77777777" w:rsidR="00047CB2" w:rsidRPr="00065C87" w:rsidRDefault="00000000" w:rsidP="00013F54">
                        <w:r w:rsidRPr="00065C87">
                          <w:t xml:space="preserve"> </w:t>
                        </w:r>
                      </w:p>
                    </w:txbxContent>
                  </v:textbox>
                </v:rect>
                <v:rect id="Rectangle 28" o:spid="_x0000_s1037" style="position:absolute;left:20040;top:2271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4A79A648" w14:textId="77777777" w:rsidR="00047CB2" w:rsidRPr="00065C87" w:rsidRDefault="00000000" w:rsidP="00013F54">
                        <w:r w:rsidRPr="00065C87">
                          <w:t xml:space="preserve"> </w:t>
                        </w:r>
                      </w:p>
                    </w:txbxContent>
                  </v:textbox>
                </v:rect>
                <v:rect id="Rectangle 29" o:spid="_x0000_s1038" style="position:absolute;left:5943;top:2473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6A82559" w14:textId="77777777" w:rsidR="00047CB2" w:rsidRPr="00065C87" w:rsidRDefault="00000000" w:rsidP="00013F54">
                        <w:r w:rsidRPr="00065C87">
                          <w:t xml:space="preserve"> </w:t>
                        </w:r>
                      </w:p>
                    </w:txbxContent>
                  </v:textbox>
                </v:rect>
                <v:rect id="Rectangle 31" o:spid="_x0000_s1039" style="position:absolute;left:22890;top:7896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5B135470" w14:textId="77777777" w:rsidR="00047CB2" w:rsidRPr="00065C87" w:rsidRDefault="00000000" w:rsidP="00013F54">
                        <w:r w:rsidRPr="00065C87">
                          <w:t xml:space="preserve"> </w:t>
                        </w:r>
                      </w:p>
                    </w:txbxContent>
                  </v:textbox>
                </v:rect>
                <v:rect id="Rectangle 33" o:spid="_x0000_s1040" style="position:absolute;left:5943;top:82242;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4E38D9AE" w14:textId="77777777" w:rsidR="00047CB2" w:rsidRPr="00065C87" w:rsidRDefault="00000000" w:rsidP="00013F54">
                        <w:r w:rsidRPr="00065C87">
                          <w:t xml:space="preserve"> </w:t>
                        </w:r>
                      </w:p>
                    </w:txbxContent>
                  </v:textbox>
                </v:rect>
                <v:rect id="Rectangle 34" o:spid="_x0000_s1041" style="position:absolute;left:5943;top:83126;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09F5F5DD" w14:textId="77777777" w:rsidR="00047CB2" w:rsidRPr="00065C87" w:rsidRDefault="00000000" w:rsidP="00013F54">
                        <w:r w:rsidRPr="00065C87">
                          <w:t xml:space="preserve"> </w:t>
                        </w:r>
                      </w:p>
                    </w:txbxContent>
                  </v:textbox>
                </v:rect>
                <v:rect id="Rectangle 37" o:spid="_x0000_s1042" style="position:absolute;left:5943;top:89009;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7A3DDB3C" w14:textId="77777777" w:rsidR="00047CB2" w:rsidRPr="00065C87" w:rsidRDefault="00000000" w:rsidP="00013F54">
                        <w:r w:rsidRPr="00065C87">
                          <w:t xml:space="preserve"> </w:t>
                        </w:r>
                      </w:p>
                    </w:txbxContent>
                  </v:textbox>
                </v:rect>
                <v:rect id="Rectangle 42" o:spid="_x0000_s1043" style="position:absolute;left:20711;top:18324;width:1308;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3D8B66F1" w14:textId="77777777" w:rsidR="00047CB2" w:rsidRPr="00065C87" w:rsidRDefault="00000000" w:rsidP="00013F54">
                        <w:r w:rsidRPr="00065C87">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44" type="#_x0000_t75" style="position:absolute;left:48219;top:72664;width:21458;height:14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">
                  <v:imagedata r:id="rId10" o:title=""/>
                </v:shape>
                <v:shape id="Shape 46" o:spid="_x0000_s1045" style="position:absolute;left:50215;top:89230;width:18334;height:5608;visibility:visible;mso-wrap-style:square;v-text-anchor:top" coordsize="1833372,56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" path="m73152,l1760220,v41148,,73152,33528,73152,73152l1833372,487680v,41148,-32004,73152,-73152,73152l73152,560832c32004,560832,,528828,,487680l,73152c,33528,32004,,73152,xe" fillcolor="#024f75" stroked="f" strokeweight="0">
                  <v:stroke miterlimit="83231f" joinstyle="miter"/>
                  <v:path arrowok="t" textboxrect="0,0,1833372,560832"/>
                </v:shape>
                <v:rect id="Rectangle 47" o:spid="_x0000_s1046" style="position:absolute;left:52517;top:91044;width:19539;height: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14F21A4A" w14:textId="77777777" w:rsidR="00047CB2" w:rsidRPr="00065C87" w:rsidRDefault="00000000" w:rsidP="00013F54">
                        <w:r w:rsidRPr="00065C87">
                          <w:rPr>
                            <w:w w:val="112"/>
                          </w:rPr>
                          <w:t>För</w:t>
                        </w:r>
                        <w:r w:rsidRPr="00065C87">
                          <w:rPr>
                            <w:spacing w:val="66"/>
                            <w:w w:val="112"/>
                          </w:rPr>
                          <w:t xml:space="preserve"> </w:t>
                        </w:r>
                        <w:r w:rsidRPr="00065C87">
                          <w:rPr>
                            <w:w w:val="112"/>
                          </w:rPr>
                          <w:t>en</w:t>
                        </w:r>
                        <w:r w:rsidRPr="00065C87">
                          <w:rPr>
                            <w:spacing w:val="69"/>
                            <w:w w:val="112"/>
                          </w:rPr>
                          <w:t xml:space="preserve"> </w:t>
                        </w:r>
                        <w:r w:rsidRPr="00065C87">
                          <w:rPr>
                            <w:w w:val="112"/>
                          </w:rPr>
                          <w:t>kanin</w:t>
                        </w:r>
                        <w:r w:rsidRPr="00065C87">
                          <w:rPr>
                            <w:spacing w:val="66"/>
                            <w:w w:val="112"/>
                          </w:rPr>
                          <w:t xml:space="preserve"> </w:t>
                        </w:r>
                      </w:p>
                    </w:txbxContent>
                  </v:textbox>
                </v:rect>
                <w10:wrap type="topAndBottom" anchorx="page" anchory="page"/>
              </v:group>
            </w:pict>
          </mc:Fallback>
        </mc:AlternateContent>
      </w:r>
      <w:r w:rsidR="000F6597" w:rsidRPr="000137B2">
        <w:rPr>
          <w:noProof/>
        </w:rPr>
        <mc:AlternateContent>
          <mc:Choice Requires="wps">
            <w:drawing>
              <wp:anchor distT="0" distB="0" distL="114300" distR="114300" simplePos="0" relativeHeight="251665408" behindDoc="0" locked="0" layoutInCell="1" allowOverlap="1" wp14:anchorId="65108EBC" wp14:editId="61805179">
                <wp:simplePos x="0" y="0"/>
                <wp:positionH relativeFrom="column">
                  <wp:posOffset>415575</wp:posOffset>
                </wp:positionH>
                <wp:positionV relativeFrom="paragraph">
                  <wp:posOffset>-4772879</wp:posOffset>
                </wp:positionV>
                <wp:extent cx="1856096" cy="21893"/>
                <wp:effectExtent l="0" t="19050" r="49530" b="54610"/>
                <wp:wrapNone/>
                <wp:docPr id="876068603" name="Rak koppling 32"/>
                <wp:cNvGraphicFramePr/>
                <a:graphic xmlns:a="http://schemas.openxmlformats.org/drawingml/2006/main">
                  <a:graphicData uri="http://schemas.microsoft.com/office/word/2010/wordprocessingShape">
                    <wps:wsp>
                      <wps:cNvCnPr/>
                      <wps:spPr>
                        <a:xfrm>
                          <a:off x="0" y="0"/>
                          <a:ext cx="1856096" cy="21893"/>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B44E49" id="Rak koppling 3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pt,-375.8pt" to="178.85pt,-37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" strokecolor="#156082 [3204]" strokeweight="4.5pt">
                <v:stroke joinstyle="miter"/>
              </v:line>
            </w:pict>
          </mc:Fallback>
        </mc:AlternateContent>
      </w:r>
      <w:r w:rsidR="000F6597" w:rsidRPr="000137B2">
        <w:rPr>
          <w:noProof/>
        </w:rPr>
        <mc:AlternateContent>
          <mc:Choice Requires="wps">
            <w:drawing>
              <wp:anchor distT="0" distB="0" distL="114300" distR="114300" simplePos="0" relativeHeight="251664384" behindDoc="0" locked="0" layoutInCell="1" allowOverlap="1" wp14:anchorId="4F2DFEF2" wp14:editId="6CF59822">
                <wp:simplePos x="0" y="0"/>
                <wp:positionH relativeFrom="column">
                  <wp:posOffset>333688</wp:posOffset>
                </wp:positionH>
                <wp:positionV relativeFrom="paragraph">
                  <wp:posOffset>-5842806</wp:posOffset>
                </wp:positionV>
                <wp:extent cx="3247830" cy="1072100"/>
                <wp:effectExtent l="0" t="0" r="0" b="0"/>
                <wp:wrapNone/>
                <wp:docPr id="1759168912" name="Textruta 31"/>
                <wp:cNvGraphicFramePr/>
                <a:graphic xmlns:a="http://schemas.openxmlformats.org/drawingml/2006/main">
                  <a:graphicData uri="http://schemas.microsoft.com/office/word/2010/wordprocessingShape">
                    <wps:wsp>
                      <wps:cNvSpPr txBox="1"/>
                      <wps:spPr>
                        <a:xfrm>
                          <a:off x="0" y="0"/>
                          <a:ext cx="3247830" cy="1072100"/>
                        </a:xfrm>
                        <a:prstGeom prst="rect">
                          <a:avLst/>
                        </a:prstGeom>
                        <a:solidFill>
                          <a:schemeClr val="lt1"/>
                        </a:solidFill>
                        <a:ln w="6350">
                          <a:noFill/>
                        </a:ln>
                      </wps:spPr>
                      <wps:txbx>
                        <w:txbxContent>
                          <w:p w14:paraId="13C65BC6" w14:textId="77777777" w:rsidR="000F6597" w:rsidRPr="000F6597" w:rsidRDefault="000F6597" w:rsidP="00013F54">
                            <w:pPr>
                              <w:rPr>
                                <w:sz w:val="56"/>
                                <w:szCs w:val="52"/>
                              </w:rPr>
                            </w:pPr>
                            <w:r w:rsidRPr="000F6597">
                              <w:t>JavaScript-02</w:t>
                            </w:r>
                            <w:r w:rsidRPr="000F6597">
                              <w:br/>
                              <w:t>REST API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DFEF2" id="Textruta 31" o:spid="_x0000_s1047" type="#_x0000_t202" style="position:absolute;left:0;text-align:left;margin-left:26.25pt;margin-top:-460.05pt;width:255.75pt;height:84.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" fillcolor="white [3201]" stroked="f" strokeweight=".5pt">
                <v:textbox>
                  <w:txbxContent>
                    <w:p w14:paraId="13C65BC6" w14:textId="77777777" w:rsidR="000F6597" w:rsidRPr="000F6597" w:rsidRDefault="000F6597" w:rsidP="00013F54">
                      <w:pPr>
                        <w:rPr>
                          <w:sz w:val="56"/>
                          <w:szCs w:val="52"/>
                        </w:rPr>
                      </w:pPr>
                      <w:r w:rsidRPr="000F6597">
                        <w:t>JavaScript-02</w:t>
                      </w:r>
                      <w:r w:rsidRPr="000F6597">
                        <w:br/>
                        <w:t>REST API</w:t>
                      </w:r>
                    </w:p>
                  </w:txbxContent>
                </v:textbox>
              </v:shape>
            </w:pict>
          </mc:Fallback>
        </mc:AlternateContent>
      </w:r>
      <w:r w:rsidR="000A4A85" w:rsidRPr="000137B2">
        <w:rPr>
          <w:noProof/>
        </w:rPr>
        <w:drawing>
          <wp:inline distT="0" distB="0" distL="0" distR="0" wp14:anchorId="1F389B92" wp14:editId="44090212">
            <wp:extent cx="3190875" cy="5686425"/>
            <wp:effectExtent l="0" t="0" r="9525" b="9525"/>
            <wp:docPr id="17470916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0875" cy="5686425"/>
                    </a:xfrm>
                    <a:prstGeom prst="rect">
                      <a:avLst/>
                    </a:prstGeom>
                    <a:noFill/>
                  </pic:spPr>
                </pic:pic>
              </a:graphicData>
            </a:graphic>
          </wp:inline>
        </w:drawing>
      </w:r>
      <w:r w:rsidR="00F4692A" w:rsidRPr="000137B2">
        <w:br w:type="page"/>
      </w:r>
      <w:r w:rsidR="009C3DDD" w:rsidRPr="009C3DDD">
        <w:rPr>
          <w:rStyle w:val="Rubrik1Char"/>
        </w:rPr>
        <w:lastRenderedPageBreak/>
        <w:t>Introduktion till React JS</w:t>
      </w:r>
    </w:p>
    <w:p w14:paraId="3448BBBB" w14:textId="77777777" w:rsidR="009C3DDD" w:rsidRDefault="009C3DDD" w:rsidP="009C3DDD">
      <w:r>
        <w:t>Hittills har vi byggt webbsidor genom att manuellt skapa HTML-element i JavaScript (document.createElement), ändra deras text (textContent) och trycka ut dem på sidan (appendChild). Det fungerar, men när en webbsida har hundratals rörliga delar blir det snabbt ett enormt pussel att hålla reda på.</w:t>
      </w:r>
    </w:p>
    <w:p w14:paraId="6556CAE0" w14:textId="77777777" w:rsidR="009C3DDD" w:rsidRDefault="009C3DDD" w:rsidP="009C3DDD">
      <w:r>
        <w:t>Det är därför Facebook skapade React JS. React är ett bibliotek (eller ramverk) som gör det mycket enklare att bygga stora, interaktiva användargränssnitt.</w:t>
      </w:r>
    </w:p>
    <w:p w14:paraId="4DB1DA53" w14:textId="77777777" w:rsidR="009C3DDD" w:rsidRDefault="009C3DDD" w:rsidP="009C3DDD">
      <w:r>
        <w:t>I React skriver vi inte kod för hur webbläsaren ska ändra på HTML-elementen. Istället beskriver vi bara hur vi vill att sidan ska se ut baserat på vår data, och sedan sköter React resten automatiskt.</w:t>
      </w:r>
    </w:p>
    <w:p w14:paraId="3B119205" w14:textId="77777777" w:rsidR="009C3DDD" w:rsidRDefault="009C3DDD" w:rsidP="009C3DDD">
      <w:r>
        <w:t>________________________________________</w:t>
      </w:r>
    </w:p>
    <w:p w14:paraId="2C1BAAED" w14:textId="77777777" w:rsidR="009C3DDD" w:rsidRDefault="009C3DDD" w:rsidP="009C3DDD">
      <w:pPr>
        <w:pStyle w:val="Rubrik2"/>
      </w:pPr>
      <w:r>
        <w:t>Komponenter – Webbsidans Lego-bitar</w:t>
      </w:r>
    </w:p>
    <w:p w14:paraId="3C790929" w14:textId="77777777" w:rsidR="009C3DDD" w:rsidRDefault="009C3DDD" w:rsidP="009C3DDD">
      <w:r>
        <w:t>I React delar vi upp webbsidan i små, självständiga och återanvändbara bitar som kallas Komponenter.</w:t>
      </w:r>
    </w:p>
    <w:p w14:paraId="0A61332E" w14:textId="77777777" w:rsidR="009C3DDD" w:rsidRDefault="009C3DDD" w:rsidP="009C3DDD">
      <w:r>
        <w:t>Istället för att ha en gigantisk HTML-fil med tusen rader kod, skapar vi en komponent för en knapp, en komponent för ett sökfält och en komponent för ett produktkort. Sedan pusslar vi ihop dem precis som Lego-bitar.</w:t>
      </w:r>
    </w:p>
    <w:p w14:paraId="4DF5118D" w14:textId="77777777" w:rsidR="009C3DDD" w:rsidRDefault="009C3DDD" w:rsidP="009C3DDD">
      <w:pPr>
        <w:pStyle w:val="Kodstycke"/>
      </w:pPr>
      <w:r>
        <w:t>┌─────────────────────────────────────────┐</w:t>
      </w:r>
    </w:p>
    <w:p w14:paraId="4DAF1DA5" w14:textId="77777777" w:rsidR="009C3DDD" w:rsidRDefault="009C3DDD" w:rsidP="009C3DDD">
      <w:pPr>
        <w:pStyle w:val="Kodstycke"/>
      </w:pPr>
      <w:r>
        <w:t>│          [ KOMPONENT: App ]             │</w:t>
      </w:r>
    </w:p>
    <w:p w14:paraId="52113176" w14:textId="77777777" w:rsidR="009C3DDD" w:rsidRDefault="009C3DDD" w:rsidP="009C3DDD">
      <w:pPr>
        <w:pStyle w:val="Kodstycke"/>
      </w:pPr>
      <w:r>
        <w:t>│ ┌──────────────┐    ┌────────────────┐  │</w:t>
      </w:r>
    </w:p>
    <w:p w14:paraId="78A352A2" w14:textId="77777777" w:rsidR="009C3DDD" w:rsidRDefault="009C3DDD" w:rsidP="009C3DDD">
      <w:pPr>
        <w:pStyle w:val="Kodstycke"/>
      </w:pPr>
      <w:r>
        <w:t>│ │  Sökfält     │    │  Kundvagn      │  │</w:t>
      </w:r>
    </w:p>
    <w:p w14:paraId="2CA5F7BB" w14:textId="77777777" w:rsidR="009C3DDD" w:rsidRDefault="009C3DDD" w:rsidP="009C3DDD">
      <w:pPr>
        <w:pStyle w:val="Kodstycke"/>
      </w:pPr>
      <w:r>
        <w:t>│ └──────────────┘    └────────────────┘  │</w:t>
      </w:r>
    </w:p>
    <w:p w14:paraId="761D838B" w14:textId="77777777" w:rsidR="009C3DDD" w:rsidRDefault="009C3DDD" w:rsidP="009C3DDD">
      <w:pPr>
        <w:pStyle w:val="Kodstycke"/>
      </w:pPr>
      <w:r>
        <w:t>│ ┌────────────────────────────────────┐  │</w:t>
      </w:r>
    </w:p>
    <w:p w14:paraId="654C57B1" w14:textId="77777777" w:rsidR="009C3DDD" w:rsidRDefault="009C3DDD" w:rsidP="009C3DDD">
      <w:pPr>
        <w:pStyle w:val="Kodstycke"/>
      </w:pPr>
      <w:r>
        <w:t>│ │  Produktlista                      │  │</w:t>
      </w:r>
    </w:p>
    <w:p w14:paraId="3CCD063B" w14:textId="77777777" w:rsidR="009C3DDD" w:rsidRDefault="009C3DDD" w:rsidP="009C3DDD">
      <w:pPr>
        <w:pStyle w:val="Kodstycke"/>
      </w:pPr>
      <w:r>
        <w:t>│ │  [Kort]   [Kort]   [Kort]   [Kort] │  │</w:t>
      </w:r>
    </w:p>
    <w:p w14:paraId="2074D29D" w14:textId="77777777" w:rsidR="009C3DDD" w:rsidRDefault="009C3DDD" w:rsidP="009C3DDD">
      <w:pPr>
        <w:pStyle w:val="Kodstycke"/>
      </w:pPr>
      <w:r>
        <w:t>│ └────────────────────────────────────┘  │</w:t>
      </w:r>
    </w:p>
    <w:p w14:paraId="3CC087F5" w14:textId="77777777" w:rsidR="009C3DDD" w:rsidRDefault="009C3DDD" w:rsidP="009C3DDD">
      <w:pPr>
        <w:pStyle w:val="Kodstycke"/>
      </w:pPr>
      <w:r>
        <w:t>└─────────────────────────────────────────┘</w:t>
      </w:r>
    </w:p>
    <w:p w14:paraId="412CA150" w14:textId="77777777" w:rsidR="009C3DDD" w:rsidRDefault="009C3DDD" w:rsidP="009C3DDD">
      <w:pPr>
        <w:pStyle w:val="Bildtext"/>
      </w:pPr>
      <w:r>
        <w:t>Bild 1 En React-applikation är uppbyggd av ett träd med komponenter som sitter inuti varandra.</w:t>
      </w:r>
    </w:p>
    <w:p w14:paraId="683555B3" w14:textId="77777777" w:rsidR="009C3DDD" w:rsidRDefault="009C3DDD" w:rsidP="009C3DDD">
      <w:r>
        <w:t>________________________________________</w:t>
      </w:r>
    </w:p>
    <w:p w14:paraId="7997E59E" w14:textId="77777777" w:rsidR="009C3DDD" w:rsidRDefault="009C3DDD" w:rsidP="009C3DDD">
      <w:pPr>
        <w:pStyle w:val="Rubrik2"/>
      </w:pPr>
      <w:r>
        <w:t>JSX – HTML direkt i JavaScript</w:t>
      </w:r>
    </w:p>
    <w:p w14:paraId="5350DBFA" w14:textId="77777777" w:rsidR="009C3DDD" w:rsidRDefault="009C3DDD" w:rsidP="009C3DDD">
      <w:r>
        <w:t>Det första man reagerar på när man ser React-kod är att det ser ut som en blandning av JavaScript och HTML. Detta kallas för JSX (JavaScript XML).</w:t>
      </w:r>
    </w:p>
    <w:p w14:paraId="6013F024" w14:textId="77777777" w:rsidR="009C3DDD" w:rsidRDefault="009C3DDD" w:rsidP="009C3DDD">
      <w:r>
        <w:lastRenderedPageBreak/>
        <w:t>JSX gör att vi kan skriva HTML-strukturen direkt inuti våra JavaScript-funktioner. Det är otroligt smidigt, eftersom vi slipper hålla på med innerHTML eller strängar.</w:t>
      </w:r>
    </w:p>
    <w:p w14:paraId="77F08B9D" w14:textId="77777777" w:rsidR="009C3DDD" w:rsidRDefault="009C3DDD" w:rsidP="009C3DDD">
      <w:r>
        <w:t>Här är en enkel React-komponent. Lägg märke till att det bara är en helt vanlig JavaScript-funktion som returnerar något som ser ut som HTML</w:t>
      </w:r>
    </w:p>
    <w:p w14:paraId="6228ED82" w14:textId="77777777" w:rsidR="009C3DDD" w:rsidRDefault="009C3DDD" w:rsidP="009C3DDD">
      <w:pPr>
        <w:pStyle w:val="Kodstycke"/>
      </w:pPr>
      <w:r>
        <w:t>// En enkel React-komponent (måste starta med STOR bokstav!)</w:t>
      </w:r>
    </w:p>
    <w:p w14:paraId="572C8E95" w14:textId="77777777" w:rsidR="009C3DDD" w:rsidRDefault="009C3DDD" w:rsidP="009C3DDD">
      <w:pPr>
        <w:pStyle w:val="Kodstycke"/>
      </w:pPr>
      <w:r>
        <w:t>function VälkomstHälsning() {</w:t>
      </w:r>
    </w:p>
    <w:p w14:paraId="6366DBB8" w14:textId="77777777" w:rsidR="009C3DDD" w:rsidRDefault="009C3DDD" w:rsidP="009C3DDD">
      <w:pPr>
        <w:pStyle w:val="Kodstycke"/>
      </w:pPr>
      <w:r>
        <w:t xml:space="preserve">  const användarNamn = "Anna";</w:t>
      </w:r>
    </w:p>
    <w:p w14:paraId="7C0809C4" w14:textId="77777777" w:rsidR="009C3DDD" w:rsidRDefault="009C3DDD" w:rsidP="009C3DDD">
      <w:pPr>
        <w:pStyle w:val="Kodstycke"/>
      </w:pPr>
    </w:p>
    <w:p w14:paraId="5B6BA1EE" w14:textId="77777777" w:rsidR="009C3DDD" w:rsidRDefault="009C3DDD" w:rsidP="009C3DDD">
      <w:pPr>
        <w:pStyle w:val="Kodstycke"/>
      </w:pPr>
      <w:r>
        <w:t xml:space="preserve">  return (</w:t>
      </w:r>
    </w:p>
    <w:p w14:paraId="4B301FDF" w14:textId="77777777" w:rsidR="009C3DDD" w:rsidRDefault="009C3DDD" w:rsidP="009C3DDD">
      <w:pPr>
        <w:pStyle w:val="Kodstycke"/>
      </w:pPr>
      <w:r>
        <w:t xml:space="preserve">    &lt;div className="halsning-box"&gt;</w:t>
      </w:r>
    </w:p>
    <w:p w14:paraId="104383E2" w14:textId="77777777" w:rsidR="009C3DDD" w:rsidRDefault="009C3DDD" w:rsidP="009C3DDD">
      <w:pPr>
        <w:pStyle w:val="Kodstycke"/>
      </w:pPr>
      <w:r>
        <w:t xml:space="preserve">      &lt;h1&gt;Välkommen tillbaka, {användarNamn}!&lt;/h1&gt;</w:t>
      </w:r>
    </w:p>
    <w:p w14:paraId="09272EBA" w14:textId="77777777" w:rsidR="009C3DDD" w:rsidRDefault="009C3DDD" w:rsidP="009C3DDD">
      <w:pPr>
        <w:pStyle w:val="Kodstycke"/>
      </w:pPr>
      <w:r>
        <w:t xml:space="preserve">      &lt;p&gt;Idag är en bra dag att koda React.&lt;/p&gt;</w:t>
      </w:r>
    </w:p>
    <w:p w14:paraId="3F383CD5" w14:textId="77777777" w:rsidR="009C3DDD" w:rsidRDefault="009C3DDD" w:rsidP="009C3DDD">
      <w:pPr>
        <w:pStyle w:val="Kodstycke"/>
      </w:pPr>
      <w:r>
        <w:t xml:space="preserve">    &lt;/div&gt;</w:t>
      </w:r>
    </w:p>
    <w:p w14:paraId="6B82981C" w14:textId="77777777" w:rsidR="009C3DDD" w:rsidRDefault="009C3DDD" w:rsidP="009C3DDD">
      <w:pPr>
        <w:pStyle w:val="Kodstycke"/>
      </w:pPr>
      <w:r>
        <w:t xml:space="preserve">  );</w:t>
      </w:r>
    </w:p>
    <w:p w14:paraId="0C12571F" w14:textId="77777777" w:rsidR="009C3DDD" w:rsidRDefault="009C3DDD" w:rsidP="009C3DDD">
      <w:pPr>
        <w:pStyle w:val="Kodstycke"/>
      </w:pPr>
      <w:r>
        <w:t>}</w:t>
      </w:r>
    </w:p>
    <w:p w14:paraId="36A4F7EF" w14:textId="77777777" w:rsidR="009C3DDD" w:rsidRDefault="009C3DDD" w:rsidP="009C3DDD">
      <w:pPr>
        <w:pStyle w:val="Bildtext"/>
      </w:pPr>
      <w:r>
        <w:t>Bild 2 Med måsvingar {} kan vi hoppa direkt från HTML-läge till JavaScript-läge.</w:t>
      </w:r>
    </w:p>
    <w:p w14:paraId="71C86416" w14:textId="77777777" w:rsidR="009C3DDD" w:rsidRDefault="009C3DDD" w:rsidP="009C3DDD">
      <w:r>
        <w:t>________________________________________</w:t>
      </w:r>
    </w:p>
    <w:p w14:paraId="2FB49F26" w14:textId="77777777" w:rsidR="009C3DDD" w:rsidRDefault="009C3DDD" w:rsidP="009C3DDD">
      <w:pPr>
        <w:pStyle w:val="Rubrik2"/>
      </w:pPr>
      <w:r>
        <w:t>State (useState) – Komponentens minne</w:t>
      </w:r>
    </w:p>
    <w:p w14:paraId="3F4A31B9" w14:textId="77777777" w:rsidR="009C3DDD" w:rsidRDefault="009C3DDD" w:rsidP="009C3DDD">
      <w:r>
        <w:t>Komponenter är inte bara statiska Lego-bitar, de måste kunna ändra sig. Om en användare klickar på en knapp vill vi kanske att en siffra ska räknas upp, eller att en meny ska öppnas.</w:t>
      </w:r>
    </w:p>
    <w:p w14:paraId="1C625389" w14:textId="77777777" w:rsidR="009C3DDD" w:rsidRDefault="009C3DDD" w:rsidP="009C3DDD">
      <w:r>
        <w:t>För att en komponent ska kunna komma ihåg saker använder vi något som kallas State (tillstånd). Vi skapar ett state med hjälp av en inbyggd React-funktion som heter useState.</w:t>
      </w:r>
    </w:p>
    <w:p w14:paraId="032B73A2" w14:textId="77777777" w:rsidR="009C3DDD" w:rsidRDefault="009C3DDD" w:rsidP="009C3DDD">
      <w:r>
        <w:t>När värdet i ett state ändras, fattar React det direkt och ritar om just den komponenten på skärmen blixtsnabbt.</w:t>
      </w:r>
    </w:p>
    <w:p w14:paraId="34FFBE8E" w14:textId="77777777" w:rsidR="009C3DDD" w:rsidRDefault="009C3DDD" w:rsidP="009C3DDD">
      <w:r>
        <w:t>Här är exakt samma funktionalitet som vi byggde med en tung Closure-funktion i Labb 08, fast skrivet på "React-sättet".</w:t>
      </w:r>
    </w:p>
    <w:p w14:paraId="708E5B78" w14:textId="77777777" w:rsidR="009C3DDD" w:rsidRDefault="009C3DDD">
      <w:pPr>
        <w:spacing w:after="160" w:line="278" w:lineRule="auto"/>
        <w:ind w:left="0" w:firstLine="0"/>
        <w:rPr>
          <w:rFonts w:ascii="Consolas" w:hAnsi="Consolas"/>
          <w:color w:val="156082" w:themeColor="accent1"/>
          <w:sz w:val="20"/>
          <w:szCs w:val="20"/>
        </w:rPr>
      </w:pPr>
      <w:r>
        <w:br w:type="page"/>
      </w:r>
    </w:p>
    <w:p w14:paraId="35DD24E0" w14:textId="3E8E34DA" w:rsidR="009C3DDD" w:rsidRDefault="009C3DDD" w:rsidP="009C3DDD">
      <w:pPr>
        <w:pStyle w:val="Kodstycke"/>
      </w:pPr>
      <w:r>
        <w:lastRenderedPageBreak/>
        <w:t>import { useState } from 'react';</w:t>
      </w:r>
    </w:p>
    <w:p w14:paraId="7FDC8308" w14:textId="77777777" w:rsidR="009C3DDD" w:rsidRDefault="009C3DDD" w:rsidP="009C3DDD">
      <w:pPr>
        <w:pStyle w:val="Kodstycke"/>
      </w:pPr>
    </w:p>
    <w:p w14:paraId="499BCC0E" w14:textId="77777777" w:rsidR="009C3DDD" w:rsidRDefault="009C3DDD" w:rsidP="009C3DDD">
      <w:pPr>
        <w:pStyle w:val="Kodstycke"/>
      </w:pPr>
      <w:r>
        <w:t>function KlickRäknare() {</w:t>
      </w:r>
    </w:p>
    <w:p w14:paraId="78F0228E" w14:textId="77777777" w:rsidR="009C3DDD" w:rsidRDefault="009C3DDD" w:rsidP="009C3DDD">
      <w:pPr>
        <w:pStyle w:val="Kodstycke"/>
      </w:pPr>
      <w:r>
        <w:t xml:space="preserve">  // antal = variabeln som håller värdet (startar på 0)</w:t>
      </w:r>
    </w:p>
    <w:p w14:paraId="2F6A89E3" w14:textId="77777777" w:rsidR="009C3DDD" w:rsidRDefault="009C3DDD" w:rsidP="009C3DDD">
      <w:pPr>
        <w:pStyle w:val="Kodstycke"/>
      </w:pPr>
      <w:r>
        <w:t xml:space="preserve">  // setAntal = funktionen vi MÅSTE använda för att ändra värdet</w:t>
      </w:r>
    </w:p>
    <w:p w14:paraId="25389D50" w14:textId="77777777" w:rsidR="009C3DDD" w:rsidRDefault="009C3DDD" w:rsidP="009C3DDD">
      <w:pPr>
        <w:pStyle w:val="Kodstycke"/>
      </w:pPr>
      <w:r>
        <w:t xml:space="preserve">  const [antal, setAntal] = useState(0);</w:t>
      </w:r>
    </w:p>
    <w:p w14:paraId="07F7C35C" w14:textId="77777777" w:rsidR="009C3DDD" w:rsidRDefault="009C3DDD" w:rsidP="009C3DDD">
      <w:pPr>
        <w:pStyle w:val="Kodstycke"/>
      </w:pPr>
    </w:p>
    <w:p w14:paraId="470E43DD" w14:textId="77777777" w:rsidR="009C3DDD" w:rsidRDefault="009C3DDD" w:rsidP="009C3DDD">
      <w:pPr>
        <w:pStyle w:val="Kodstycke"/>
      </w:pPr>
      <w:r>
        <w:t xml:space="preserve">  return (</w:t>
      </w:r>
    </w:p>
    <w:p w14:paraId="094E4BE8" w14:textId="77777777" w:rsidR="009C3DDD" w:rsidRDefault="009C3DDD" w:rsidP="009C3DDD">
      <w:pPr>
        <w:pStyle w:val="Kodstycke"/>
      </w:pPr>
      <w:r>
        <w:t xml:space="preserve">    &lt;div className="raknare-container"&gt;</w:t>
      </w:r>
    </w:p>
    <w:p w14:paraId="1BC2B5DC" w14:textId="77777777" w:rsidR="009C3DDD" w:rsidRDefault="009C3DDD" w:rsidP="009C3DDD">
      <w:pPr>
        <w:pStyle w:val="Kodstycke"/>
      </w:pPr>
      <w:r>
        <w:t xml:space="preserve">      &lt;h2&gt;Du har klickat {antal} gånger&lt;/h2&gt;</w:t>
      </w:r>
    </w:p>
    <w:p w14:paraId="17C783B4" w14:textId="77777777" w:rsidR="009C3DDD" w:rsidRDefault="009C3DDD" w:rsidP="009C3DDD">
      <w:pPr>
        <w:pStyle w:val="Kodstycke"/>
      </w:pPr>
      <w:r>
        <w:t xml:space="preserve">      </w:t>
      </w:r>
    </w:p>
    <w:p w14:paraId="5C144E81" w14:textId="77777777" w:rsidR="009C3DDD" w:rsidRDefault="009C3DDD" w:rsidP="009C3DDD">
      <w:pPr>
        <w:pStyle w:val="Kodstycke"/>
      </w:pPr>
      <w:r>
        <w:t xml:space="preserve">      {/* När man klickar anropar vi setAntal och plussar på 1 */}</w:t>
      </w:r>
    </w:p>
    <w:p w14:paraId="12149AF6" w14:textId="77777777" w:rsidR="009C3DDD" w:rsidRDefault="009C3DDD" w:rsidP="009C3DDD">
      <w:pPr>
        <w:pStyle w:val="Kodstycke"/>
      </w:pPr>
      <w:r>
        <w:t xml:space="preserve">      &lt;button onClick={() =&gt; setAntal(antal + 1)}&gt;</w:t>
      </w:r>
    </w:p>
    <w:p w14:paraId="3B8978A7" w14:textId="77777777" w:rsidR="009C3DDD" w:rsidRDefault="009C3DDD" w:rsidP="009C3DDD">
      <w:pPr>
        <w:pStyle w:val="Kodstycke"/>
      </w:pPr>
      <w:r>
        <w:t xml:space="preserve">        Klicka här!</w:t>
      </w:r>
    </w:p>
    <w:p w14:paraId="23E67BBB" w14:textId="77777777" w:rsidR="009C3DDD" w:rsidRDefault="009C3DDD" w:rsidP="009C3DDD">
      <w:pPr>
        <w:pStyle w:val="Kodstycke"/>
      </w:pPr>
      <w:r>
        <w:t xml:space="preserve">      &lt;/button&gt;</w:t>
      </w:r>
    </w:p>
    <w:p w14:paraId="5C257F56" w14:textId="77777777" w:rsidR="009C3DDD" w:rsidRDefault="009C3DDD" w:rsidP="009C3DDD">
      <w:pPr>
        <w:pStyle w:val="Kodstycke"/>
      </w:pPr>
      <w:r>
        <w:t xml:space="preserve">    &lt;/div&gt;</w:t>
      </w:r>
    </w:p>
    <w:p w14:paraId="2592EE3F" w14:textId="77777777" w:rsidR="009C3DDD" w:rsidRDefault="009C3DDD" w:rsidP="009C3DDD">
      <w:pPr>
        <w:pStyle w:val="Kodstycke"/>
      </w:pPr>
      <w:r>
        <w:t xml:space="preserve">  );</w:t>
      </w:r>
    </w:p>
    <w:p w14:paraId="10CA9EDD" w14:textId="77777777" w:rsidR="009C3DDD" w:rsidRDefault="009C3DDD" w:rsidP="009C3DDD">
      <w:pPr>
        <w:pStyle w:val="Kodstycke"/>
      </w:pPr>
      <w:r>
        <w:t>}</w:t>
      </w:r>
    </w:p>
    <w:p w14:paraId="483D2BB3" w14:textId="77777777" w:rsidR="009C3DDD" w:rsidRDefault="009C3DDD" w:rsidP="009C3DDD">
      <w:pPr>
        <w:pStyle w:val="Bildtext"/>
      </w:pPr>
      <w:r>
        <w:t>Bild 3 Exempel på hur man kan lägga till ett onClick-event direkt på ett element.</w:t>
      </w:r>
    </w:p>
    <w:p w14:paraId="6DC23A55" w14:textId="77777777" w:rsidR="009C3DDD" w:rsidRDefault="009C3DDD" w:rsidP="009C3DDD">
      <w:r>
        <w:t>Istället för att vi manuellt letar upp ett &lt;h2&gt;-element med querySelector och ändrar dess text, uppdaterar vi bara vårt State. React ser till att skärmen uppdateras automatiskt.</w:t>
      </w:r>
    </w:p>
    <w:p w14:paraId="4F44B395" w14:textId="77777777" w:rsidR="009C3DDD" w:rsidRDefault="009C3DDD" w:rsidP="009C3DDD">
      <w:r>
        <w:t>________________________________________</w:t>
      </w:r>
    </w:p>
    <w:p w14:paraId="6C1ECBCE" w14:textId="77777777" w:rsidR="009C3DDD" w:rsidRDefault="009C3DDD">
      <w:pPr>
        <w:spacing w:after="160" w:line="278" w:lineRule="auto"/>
        <w:ind w:left="0" w:firstLine="0"/>
        <w:rPr>
          <w:color w:val="5A5A5A" w:themeColor="text1" w:themeTint="A5"/>
          <w:sz w:val="32"/>
          <w:szCs w:val="32"/>
        </w:rPr>
      </w:pPr>
      <w:r>
        <w:br w:type="page"/>
      </w:r>
    </w:p>
    <w:p w14:paraId="3276D77D" w14:textId="2058075A" w:rsidR="009C3DDD" w:rsidRDefault="009C3DDD" w:rsidP="009C3DDD">
      <w:pPr>
        <w:pStyle w:val="Rubrik2"/>
      </w:pPr>
      <w:r>
        <w:lastRenderedPageBreak/>
        <w:t>Loopa ut data med .map()</w:t>
      </w:r>
    </w:p>
    <w:p w14:paraId="1435B499" w14:textId="77777777" w:rsidR="009C3DDD" w:rsidRDefault="009C3DDD" w:rsidP="009C3DDD">
      <w:r>
        <w:t>Kommer du ihåg .map() från kapitel 06? I React används .map() hela tiden! Det är det absoluta standard-sättet att omvandla en array med data (t.ex. objekt från ett API) till en lista med HTML-komponenter på skärmen.</w:t>
      </w:r>
    </w:p>
    <w:p w14:paraId="0C8E66B3" w14:textId="77777777" w:rsidR="00892C5F" w:rsidRPr="00892C5F" w:rsidRDefault="00892C5F" w:rsidP="00D24DB0">
      <w:pPr>
        <w:pStyle w:val="Kodstycke"/>
      </w:pPr>
      <w:r w:rsidRPr="00892C5F">
        <w:t>function Inköpslista() {</w:t>
      </w:r>
    </w:p>
    <w:p w14:paraId="4E068E22" w14:textId="77777777" w:rsidR="00892C5F" w:rsidRPr="00892C5F" w:rsidRDefault="00892C5F" w:rsidP="00892C5F">
      <w:pPr>
        <w:pStyle w:val="Kodstycke"/>
      </w:pPr>
      <w:r w:rsidRPr="00892C5F">
        <w:t xml:space="preserve">  // Här är vår data (sakerna vi ska köpa)</w:t>
      </w:r>
    </w:p>
    <w:p w14:paraId="6C879587" w14:textId="77777777" w:rsidR="00892C5F" w:rsidRPr="00892C5F" w:rsidRDefault="00892C5F" w:rsidP="00892C5F">
      <w:pPr>
        <w:pStyle w:val="Kodstycke"/>
      </w:pPr>
      <w:r w:rsidRPr="00892C5F">
        <w:t xml:space="preserve">  const varor = [</w:t>
      </w:r>
    </w:p>
    <w:p w14:paraId="28803A74" w14:textId="77777777" w:rsidR="00892C5F" w:rsidRPr="00892C5F" w:rsidRDefault="00892C5F" w:rsidP="00892C5F">
      <w:pPr>
        <w:pStyle w:val="Kodstycke"/>
      </w:pPr>
      <w:r w:rsidRPr="00892C5F">
        <w:t xml:space="preserve">    { id: 101, namn: 'Mjölk' },</w:t>
      </w:r>
    </w:p>
    <w:p w14:paraId="5A4F48E2" w14:textId="77777777" w:rsidR="00892C5F" w:rsidRPr="00892C5F" w:rsidRDefault="00892C5F" w:rsidP="00892C5F">
      <w:pPr>
        <w:pStyle w:val="Kodstycke"/>
      </w:pPr>
      <w:r w:rsidRPr="00892C5F">
        <w:t xml:space="preserve">    { id: 102, namn: 'Bröd' },</w:t>
      </w:r>
    </w:p>
    <w:p w14:paraId="2EABF0A7" w14:textId="77777777" w:rsidR="00892C5F" w:rsidRPr="00892C5F" w:rsidRDefault="00892C5F" w:rsidP="00892C5F">
      <w:pPr>
        <w:pStyle w:val="Kodstycke"/>
      </w:pPr>
      <w:r w:rsidRPr="00892C5F">
        <w:t xml:space="preserve">    { id: 103, namn: 'Kaffe' }</w:t>
      </w:r>
    </w:p>
    <w:p w14:paraId="153BF563" w14:textId="77777777" w:rsidR="00892C5F" w:rsidRPr="00892C5F" w:rsidRDefault="00892C5F" w:rsidP="00892C5F">
      <w:pPr>
        <w:pStyle w:val="Kodstycke"/>
      </w:pPr>
      <w:r w:rsidRPr="00892C5F">
        <w:t xml:space="preserve">  ];</w:t>
      </w:r>
    </w:p>
    <w:p w14:paraId="38418BB7" w14:textId="77777777" w:rsidR="00892C5F" w:rsidRPr="00892C5F" w:rsidRDefault="00892C5F" w:rsidP="00892C5F">
      <w:pPr>
        <w:pStyle w:val="Kodstycke"/>
      </w:pPr>
    </w:p>
    <w:p w14:paraId="4599C086" w14:textId="77777777" w:rsidR="00892C5F" w:rsidRPr="00892C5F" w:rsidRDefault="00892C5F" w:rsidP="00892C5F">
      <w:pPr>
        <w:pStyle w:val="Kodstycke"/>
      </w:pPr>
      <w:r w:rsidRPr="00892C5F">
        <w:t xml:space="preserve">  return (</w:t>
      </w:r>
    </w:p>
    <w:p w14:paraId="367BB4BD" w14:textId="77777777" w:rsidR="00892C5F" w:rsidRPr="00892C5F" w:rsidRDefault="00892C5F" w:rsidP="00892C5F">
      <w:pPr>
        <w:pStyle w:val="Kodstycke"/>
      </w:pPr>
      <w:r w:rsidRPr="00892C5F">
        <w:t xml:space="preserve">    &lt;ul&gt;</w:t>
      </w:r>
    </w:p>
    <w:p w14:paraId="42D18B41" w14:textId="77777777" w:rsidR="00892C5F" w:rsidRPr="00892C5F" w:rsidRDefault="00892C5F" w:rsidP="00892C5F">
      <w:pPr>
        <w:pStyle w:val="Kodstycke"/>
      </w:pPr>
      <w:r w:rsidRPr="00892C5F">
        <w:t xml:space="preserve">      {/* Vi loopar igenom varorna med .map() */}</w:t>
      </w:r>
    </w:p>
    <w:p w14:paraId="7BD81939" w14:textId="77777777" w:rsidR="00892C5F" w:rsidRPr="00892C5F" w:rsidRDefault="00892C5F" w:rsidP="00892C5F">
      <w:pPr>
        <w:pStyle w:val="Kodstycke"/>
      </w:pPr>
      <w:r w:rsidRPr="00892C5F">
        <w:t xml:space="preserve">      {varors.map((vara) =&gt; (</w:t>
      </w:r>
    </w:p>
    <w:p w14:paraId="2C4C8D07" w14:textId="77777777" w:rsidR="00892C5F" w:rsidRPr="00892C5F" w:rsidRDefault="00892C5F" w:rsidP="00892C5F">
      <w:pPr>
        <w:pStyle w:val="Kodstycke"/>
      </w:pPr>
      <w:r w:rsidRPr="00892C5F">
        <w:t xml:space="preserve">        &lt;li key={vara.id}&gt;</w:t>
      </w:r>
    </w:p>
    <w:p w14:paraId="0FCB1FFC" w14:textId="77777777" w:rsidR="00892C5F" w:rsidRPr="00892C5F" w:rsidRDefault="00892C5F" w:rsidP="00892C5F">
      <w:pPr>
        <w:pStyle w:val="Kodstycke"/>
      </w:pPr>
      <w:r w:rsidRPr="00892C5F">
        <w:t xml:space="preserve">          {vara.namn}</w:t>
      </w:r>
    </w:p>
    <w:p w14:paraId="7E96C33C" w14:textId="77777777" w:rsidR="00892C5F" w:rsidRPr="00892C5F" w:rsidRDefault="00892C5F" w:rsidP="00892C5F">
      <w:pPr>
        <w:pStyle w:val="Kodstycke"/>
      </w:pPr>
      <w:r w:rsidRPr="00892C5F">
        <w:t xml:space="preserve">        &lt;/li&gt;</w:t>
      </w:r>
    </w:p>
    <w:p w14:paraId="78CCD9F1" w14:textId="77777777" w:rsidR="00892C5F" w:rsidRPr="00892C5F" w:rsidRDefault="00892C5F" w:rsidP="00892C5F">
      <w:pPr>
        <w:pStyle w:val="Kodstycke"/>
      </w:pPr>
      <w:r w:rsidRPr="00892C5F">
        <w:t xml:space="preserve">      ))}</w:t>
      </w:r>
    </w:p>
    <w:p w14:paraId="65D1EA36" w14:textId="77777777" w:rsidR="00892C5F" w:rsidRPr="00892C5F" w:rsidRDefault="00892C5F" w:rsidP="00892C5F">
      <w:pPr>
        <w:pStyle w:val="Kodstycke"/>
      </w:pPr>
      <w:r w:rsidRPr="00892C5F">
        <w:t xml:space="preserve">    &lt;/ul&gt;</w:t>
      </w:r>
    </w:p>
    <w:p w14:paraId="4112F69A" w14:textId="77777777" w:rsidR="00892C5F" w:rsidRPr="00892C5F" w:rsidRDefault="00892C5F" w:rsidP="00892C5F">
      <w:pPr>
        <w:pStyle w:val="Kodstycke"/>
      </w:pPr>
      <w:r w:rsidRPr="00892C5F">
        <w:t xml:space="preserve">  );</w:t>
      </w:r>
    </w:p>
    <w:p w14:paraId="19B38D67" w14:textId="77777777" w:rsidR="00892C5F" w:rsidRDefault="00892C5F" w:rsidP="00892C5F">
      <w:pPr>
        <w:pStyle w:val="Kodstycke"/>
      </w:pPr>
      <w:r w:rsidRPr="00892C5F">
        <w:t>}</w:t>
      </w:r>
    </w:p>
    <w:p w14:paraId="09688181" w14:textId="704B7424" w:rsidR="009C3DDD" w:rsidRDefault="009C3DDD" w:rsidP="00892C5F">
      <w:pPr>
        <w:pStyle w:val="Bildtext"/>
      </w:pPr>
      <w:r>
        <w:t>Bild 4 Här kan man använda sig av en smart-Array och loopa igenom den.</w:t>
      </w:r>
    </w:p>
    <w:p w14:paraId="2E741E97" w14:textId="77777777" w:rsidR="007762FF" w:rsidRDefault="007762FF" w:rsidP="007762FF"/>
    <w:tbl>
      <w:tblPr>
        <w:tblStyle w:val="Tabellrutnt"/>
        <w:tblW w:w="0" w:type="auto"/>
        <w:tblInd w:w="11" w:type="dxa"/>
        <w:tblBorders>
          <w:top w:val="none" w:sz="0" w:space="0" w:color="auto"/>
          <w:left w:val="single" w:sz="24" w:space="0" w:color="EE0000"/>
          <w:bottom w:val="none" w:sz="0" w:space="0" w:color="auto"/>
          <w:right w:val="none" w:sz="0" w:space="0" w:color="auto"/>
          <w:insideH w:val="none" w:sz="0" w:space="0" w:color="auto"/>
          <w:insideV w:val="none" w:sz="0" w:space="0" w:color="auto"/>
        </w:tblBorders>
        <w:shd w:val="clear" w:color="auto" w:fill="FFF5F5"/>
        <w:tblLook w:val="04A0" w:firstRow="1" w:lastRow="0" w:firstColumn="1" w:lastColumn="0" w:noHBand="0" w:noVBand="1"/>
      </w:tblPr>
      <w:tblGrid>
        <w:gridCol w:w="9991"/>
      </w:tblGrid>
      <w:tr w:rsidR="007762FF" w14:paraId="5F46EAF7" w14:textId="77777777" w:rsidTr="00D2339F">
        <w:tc>
          <w:tcPr>
            <w:tcW w:w="10022" w:type="dxa"/>
            <w:shd w:val="clear" w:color="auto" w:fill="FFF5F5"/>
          </w:tcPr>
          <w:p w14:paraId="27D942A1" w14:textId="77777777" w:rsidR="007762FF" w:rsidRDefault="007762FF" w:rsidP="00D120C9">
            <w:pPr>
              <w:spacing w:before="120"/>
              <w:ind w:left="181"/>
            </w:pPr>
            <w:r w:rsidRPr="00D2339F">
              <w:rPr>
                <w:rFonts w:ascii="Segoe UI Emoji" w:hAnsi="Segoe UI Emoji" w:cs="Segoe UI Emoji"/>
                <w:color w:val="EE0000"/>
              </w:rPr>
              <w:t>⚠️</w:t>
            </w:r>
            <w:r w:rsidRPr="00D2339F">
              <w:rPr>
                <w:rFonts w:ascii="Segoe UI Emoji" w:hAnsi="Segoe UI Emoji" w:cs="Segoe UI Emoji"/>
                <w:color w:val="EE0000"/>
              </w:rPr>
              <w:t xml:space="preserve"> </w:t>
            </w:r>
            <w:r w:rsidRPr="00D2339F">
              <w:rPr>
                <w:color w:val="EE0000"/>
              </w:rPr>
              <w:t>VIKTIGT !</w:t>
            </w:r>
          </w:p>
          <w:p w14:paraId="54DDE27E" w14:textId="77777777" w:rsidR="007762FF" w:rsidRPr="00D2339F" w:rsidRDefault="007762FF" w:rsidP="00D120C9">
            <w:pPr>
              <w:spacing w:before="120"/>
              <w:ind w:left="181"/>
              <w:rPr>
                <w:color w:val="414141"/>
              </w:rPr>
            </w:pPr>
            <w:r w:rsidRPr="00D2339F">
              <w:rPr>
                <w:color w:val="414141"/>
              </w:rPr>
              <w:t>React kräver att varje element i en loop har en unik key-egenskap (ett ID) så att React kan hålla reda på exakt vilket element som ändras, flyttas eller tas bort om datan uppdateras.</w:t>
            </w:r>
          </w:p>
        </w:tc>
      </w:tr>
    </w:tbl>
    <w:p w14:paraId="2B1087F5" w14:textId="37C643A0" w:rsidR="00047CB2" w:rsidRDefault="00047CB2" w:rsidP="007762FF"/>
    <w:p w14:paraId="01F4E981" w14:textId="6B166763" w:rsidR="00892C5F" w:rsidRPr="007762FF" w:rsidRDefault="00892C5F" w:rsidP="00892C5F">
      <w:pPr>
        <w:pStyle w:val="Rubrik3"/>
        <w:rPr>
          <w:lang w:val="en-SE"/>
        </w:rPr>
      </w:pPr>
      <w:r w:rsidRPr="007762FF">
        <w:rPr>
          <w:lang w:val="en-SE"/>
        </w:rPr>
        <w:t xml:space="preserve">Så fungerar det i </w:t>
      </w:r>
      <w:r>
        <w:rPr>
          <w:lang w:val="en-SE"/>
        </w:rPr>
        <w:t>verkligheten</w:t>
      </w:r>
    </w:p>
    <w:p w14:paraId="7D6C462A" w14:textId="77777777" w:rsidR="007762FF" w:rsidRPr="007762FF" w:rsidRDefault="007762FF" w:rsidP="007762FF">
      <w:pPr>
        <w:rPr>
          <w:lang w:val="en-SE"/>
        </w:rPr>
      </w:pPr>
      <w:r w:rsidRPr="007762FF">
        <w:rPr>
          <w:lang w:val="en-SE"/>
        </w:rPr>
        <w:t>Tänk dig att du är en lärare och har en klass med 20 elever. Du ska dela ut veckobrev.</w:t>
      </w:r>
    </w:p>
    <w:p w14:paraId="3DCCB27E" w14:textId="77777777" w:rsidR="007762FF" w:rsidRPr="007762FF" w:rsidRDefault="007762FF" w:rsidP="007762FF">
      <w:pPr>
        <w:rPr>
          <w:lang w:val="en-SE"/>
        </w:rPr>
      </w:pPr>
      <w:r w:rsidRPr="007762FF">
        <w:rPr>
          <w:lang w:val="en-SE"/>
        </w:rPr>
        <w:t xml:space="preserve">Om alla elever har likadana tröjor och saknar namnlappar, blir det jättesvårt för dig att veta vem som är vem på långt håll. Om elev nummer 5 byter plats med elev </w:t>
      </w:r>
      <w:r w:rsidRPr="007762FF">
        <w:rPr>
          <w:lang w:val="en-SE"/>
        </w:rPr>
        <w:lastRenderedPageBreak/>
        <w:t>nummer 12, måste du gå fram och titta noga på varje person för att räkna ut vem som flyttade på sig. Det tar tid och energi.</w:t>
      </w:r>
    </w:p>
    <w:p w14:paraId="70E861B7" w14:textId="77777777" w:rsidR="007762FF" w:rsidRPr="007762FF" w:rsidRDefault="007762FF" w:rsidP="007762FF">
      <w:pPr>
        <w:rPr>
          <w:lang w:val="en-SE"/>
        </w:rPr>
      </w:pPr>
      <w:r w:rsidRPr="007762FF">
        <w:rPr>
          <w:lang w:val="en-SE"/>
        </w:rPr>
        <w:t xml:space="preserve">Men om varje elev har en </w:t>
      </w:r>
      <w:r w:rsidRPr="007762FF">
        <w:rPr>
          <w:b/>
          <w:bCs/>
          <w:lang w:val="en-SE"/>
        </w:rPr>
        <w:t>unik</w:t>
      </w:r>
      <w:r w:rsidRPr="007762FF">
        <w:rPr>
          <w:lang w:val="en-SE"/>
        </w:rPr>
        <w:t xml:space="preserve"> namnlapp på bröstet (en </w:t>
      </w:r>
      <w:r w:rsidRPr="007762FF">
        <w:rPr>
          <w:b/>
          <w:bCs/>
          <w:lang w:val="en-SE"/>
        </w:rPr>
        <w:t>key</w:t>
      </w:r>
      <w:r w:rsidRPr="007762FF">
        <w:rPr>
          <w:lang w:val="en-SE"/>
        </w:rPr>
        <w:t xml:space="preserve">), ser du direkt: </w:t>
      </w:r>
      <w:r w:rsidRPr="007762FF">
        <w:rPr>
          <w:i/>
          <w:iCs/>
          <w:lang w:val="en-SE"/>
        </w:rPr>
        <w:t>"Aha, det var Johan som flyttade dit, och Sara som gick ut ur rummet."</w:t>
      </w:r>
    </w:p>
    <w:p w14:paraId="1DF9906F" w14:textId="77777777" w:rsidR="007762FF" w:rsidRPr="007762FF" w:rsidRDefault="007762FF" w:rsidP="00892C5F">
      <w:pPr>
        <w:pStyle w:val="Rubrik3"/>
        <w:rPr>
          <w:lang w:val="en-SE"/>
        </w:rPr>
      </w:pPr>
      <w:r w:rsidRPr="007762FF">
        <w:rPr>
          <w:lang w:val="en-SE"/>
        </w:rPr>
        <w:t>Så fungerar det i React:</w:t>
      </w:r>
    </w:p>
    <w:p w14:paraId="0A26BBFB" w14:textId="77777777" w:rsidR="007762FF" w:rsidRPr="007762FF" w:rsidRDefault="007762FF" w:rsidP="007762FF">
      <w:pPr>
        <w:numPr>
          <w:ilvl w:val="0"/>
          <w:numId w:val="22"/>
        </w:numPr>
        <w:rPr>
          <w:lang w:val="en-SE"/>
        </w:rPr>
      </w:pPr>
      <w:r w:rsidRPr="007762FF">
        <w:rPr>
          <w:b/>
          <w:bCs/>
          <w:lang w:val="en-SE"/>
        </w:rPr>
        <w:t>Loopen</w:t>
      </w:r>
      <w:r w:rsidRPr="007762FF">
        <w:rPr>
          <w:lang w:val="en-SE"/>
        </w:rPr>
        <w:t xml:space="preserve"> är klassrummet med alla elever (t.ex. en lista med produkter i en varukorg).</w:t>
      </w:r>
    </w:p>
    <w:p w14:paraId="0B0654DE" w14:textId="77777777" w:rsidR="007762FF" w:rsidRPr="007762FF" w:rsidRDefault="007762FF" w:rsidP="007762FF">
      <w:pPr>
        <w:numPr>
          <w:ilvl w:val="0"/>
          <w:numId w:val="22"/>
        </w:numPr>
        <w:rPr>
          <w:lang w:val="en-SE"/>
        </w:rPr>
      </w:pPr>
      <w:r w:rsidRPr="007762FF">
        <w:rPr>
          <w:b/>
          <w:bCs/>
          <w:lang w:val="en-SE"/>
        </w:rPr>
        <w:t>Varje element</w:t>
      </w:r>
      <w:r w:rsidRPr="007762FF">
        <w:rPr>
          <w:lang w:val="en-SE"/>
        </w:rPr>
        <w:t xml:space="preserve"> är en enskild elev (en produkt).</w:t>
      </w:r>
    </w:p>
    <w:p w14:paraId="0CF28378" w14:textId="77777777" w:rsidR="007762FF" w:rsidRPr="007762FF" w:rsidRDefault="007762FF" w:rsidP="007762FF">
      <w:pPr>
        <w:numPr>
          <w:ilvl w:val="0"/>
          <w:numId w:val="22"/>
        </w:numPr>
        <w:rPr>
          <w:lang w:val="en-SE"/>
        </w:rPr>
      </w:pPr>
      <w:r w:rsidRPr="007762FF">
        <w:rPr>
          <w:b/>
          <w:bCs/>
          <w:lang w:val="en-SE"/>
        </w:rPr>
        <w:t>key-egenskapen</w:t>
      </w:r>
      <w:r w:rsidRPr="007762FF">
        <w:rPr>
          <w:lang w:val="en-SE"/>
        </w:rPr>
        <w:t xml:space="preserve"> är namnlappen.</w:t>
      </w:r>
    </w:p>
    <w:p w14:paraId="4EAA5C9F" w14:textId="77777777" w:rsidR="007762FF" w:rsidRPr="007762FF" w:rsidRDefault="007762FF" w:rsidP="007762FF">
      <w:pPr>
        <w:rPr>
          <w:lang w:val="en-SE"/>
        </w:rPr>
      </w:pPr>
      <w:r w:rsidRPr="007762FF">
        <w:rPr>
          <w:lang w:val="en-SE"/>
        </w:rPr>
        <w:t xml:space="preserve">När något ändras i din lista – till exempel att du tar bort en produkt eller ändrar ordning på dem – tittar React på namnlapparna (key). Tack vare dem slipper React läsa igenom och bygga om hela listan från början. Den uppdaterar </w:t>
      </w:r>
      <w:r w:rsidRPr="007762FF">
        <w:rPr>
          <w:b/>
          <w:bCs/>
          <w:lang w:val="en-SE"/>
        </w:rPr>
        <w:t>bara just den saken</w:t>
      </w:r>
      <w:r w:rsidRPr="007762FF">
        <w:rPr>
          <w:lang w:val="en-SE"/>
        </w:rPr>
        <w:t xml:space="preserve"> som ändrades.</w:t>
      </w:r>
    </w:p>
    <w:p w14:paraId="78B02B48" w14:textId="77777777" w:rsidR="007762FF" w:rsidRPr="007762FF" w:rsidRDefault="007762FF" w:rsidP="007762FF">
      <w:pPr>
        <w:rPr>
          <w:lang w:val="en-SE"/>
        </w:rPr>
      </w:pPr>
      <w:r w:rsidRPr="007762FF">
        <w:rPr>
          <w:lang w:val="en-SE"/>
        </w:rPr>
        <w:t>Det gör att hemsidan laddar mycket snabbare och inte gör onödigt arbete!</w:t>
      </w:r>
    </w:p>
    <w:p w14:paraId="17BC8E8A" w14:textId="7EDB1B2A" w:rsidR="007762FF" w:rsidRDefault="00D24DB0" w:rsidP="00D24DB0">
      <w:pPr>
        <w:pStyle w:val="Rubrik3"/>
        <w:rPr>
          <w:lang w:val="en-SE"/>
        </w:rPr>
      </w:pPr>
      <w:r>
        <w:rPr>
          <w:lang w:val="en-SE"/>
        </w:rPr>
        <w:t>Förklaring av kodexemplet</w:t>
      </w:r>
    </w:p>
    <w:p w14:paraId="26423976" w14:textId="77777777" w:rsidR="00D24DB0" w:rsidRPr="00D24DB0" w:rsidRDefault="00D24DB0" w:rsidP="00D24DB0">
      <w:pPr>
        <w:numPr>
          <w:ilvl w:val="0"/>
          <w:numId w:val="23"/>
        </w:numPr>
        <w:rPr>
          <w:lang w:val="en-SE"/>
        </w:rPr>
      </w:pPr>
      <w:r w:rsidRPr="00D24DB0">
        <w:rPr>
          <w:b/>
          <w:bCs/>
          <w:lang w:val="en-SE"/>
        </w:rPr>
        <w:t>key={vara.id}</w:t>
      </w:r>
      <w:r w:rsidRPr="00D24DB0">
        <w:rPr>
          <w:lang w:val="en-SE"/>
        </w:rPr>
        <w:t>: Detta är själva namnlappen. För Mjölk blir key 101, för Bröd blir den 102, och så vidare.</w:t>
      </w:r>
    </w:p>
    <w:p w14:paraId="55A33AC9" w14:textId="77777777" w:rsidR="00D24DB0" w:rsidRPr="00D24DB0" w:rsidRDefault="00D24DB0" w:rsidP="00D24DB0">
      <w:pPr>
        <w:numPr>
          <w:ilvl w:val="0"/>
          <w:numId w:val="23"/>
        </w:numPr>
        <w:rPr>
          <w:lang w:val="en-SE"/>
        </w:rPr>
      </w:pPr>
      <w:r w:rsidRPr="00D24DB0">
        <w:rPr>
          <w:b/>
          <w:bCs/>
          <w:lang w:val="en-SE"/>
        </w:rPr>
        <w:t>Varför står det inte i webbläsaren?</w:t>
      </w:r>
      <w:r w:rsidRPr="00D24DB0">
        <w:rPr>
          <w:lang w:val="en-SE"/>
        </w:rPr>
        <w:t xml:space="preserve"> Namnlappen är bara till för Reacts interna system. Den syns inte för personen som besöker hemsidan.</w:t>
      </w:r>
    </w:p>
    <w:p w14:paraId="72131678" w14:textId="77777777" w:rsidR="00D24DB0" w:rsidRPr="00D24DB0" w:rsidRDefault="00D24DB0" w:rsidP="00D24DB0">
      <w:pPr>
        <w:numPr>
          <w:ilvl w:val="0"/>
          <w:numId w:val="23"/>
        </w:numPr>
        <w:rPr>
          <w:lang w:val="en-SE"/>
        </w:rPr>
      </w:pPr>
      <w:r w:rsidRPr="00D24DB0">
        <w:rPr>
          <w:b/>
          <w:bCs/>
          <w:lang w:val="en-SE"/>
        </w:rPr>
        <w:t>Vad händer om vi tar bort "Bröd"?</w:t>
      </w:r>
      <w:r w:rsidRPr="00D24DB0">
        <w:rPr>
          <w:lang w:val="en-SE"/>
        </w:rPr>
        <w:t xml:space="preserve"> React kollar på listan, ser att namnlapp 102 är borta, och plockar blixtsnabbt bort just det elementet från skärmen. Den rör inte Mjölk (101) eller Kaffe (103).</w:t>
      </w:r>
    </w:p>
    <w:p w14:paraId="51482675" w14:textId="77777777" w:rsidR="00D24DB0" w:rsidRPr="007762FF" w:rsidRDefault="00D24DB0" w:rsidP="007762FF">
      <w:pPr>
        <w:rPr>
          <w:lang w:val="en-SE"/>
        </w:rPr>
      </w:pPr>
    </w:p>
    <w:sectPr w:rsidR="00D24DB0" w:rsidRPr="007762FF">
      <w:headerReference w:type="even" r:id="rId12"/>
      <w:headerReference w:type="default" r:id="rId13"/>
      <w:footerReference w:type="even" r:id="rId14"/>
      <w:footerReference w:type="default" r:id="rId15"/>
      <w:footerReference w:type="first" r:id="rId16"/>
      <w:pgSz w:w="11906" w:h="16838"/>
      <w:pgMar w:top="58" w:right="938" w:bottom="2080" w:left="936" w:header="720" w:footer="3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32E66" w14:textId="77777777" w:rsidR="00BC4F1B" w:rsidRPr="00065C87" w:rsidRDefault="00BC4F1B" w:rsidP="00013F54">
      <w:r w:rsidRPr="00065C87">
        <w:separator/>
      </w:r>
    </w:p>
  </w:endnote>
  <w:endnote w:type="continuationSeparator" w:id="0">
    <w:p w14:paraId="0732AB5D" w14:textId="77777777" w:rsidR="00BC4F1B" w:rsidRPr="00065C87" w:rsidRDefault="00BC4F1B" w:rsidP="00013F54">
      <w:r w:rsidRPr="00065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4C957"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39CCED8A" w14:textId="77777777" w:rsidR="00047CB2" w:rsidRPr="00065C87" w:rsidRDefault="00000000" w:rsidP="00013F54">
    <w:r w:rsidRPr="00065C8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558F2"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5B02239D" w14:textId="77777777" w:rsidR="00047CB2" w:rsidRPr="00065C87" w:rsidRDefault="00047CB2" w:rsidP="00013F5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8A430"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1A6F6609" w14:textId="77777777" w:rsidR="00047CB2" w:rsidRPr="00065C87" w:rsidRDefault="00000000" w:rsidP="00013F54">
    <w:r w:rsidRPr="00065C8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F4832" w14:textId="77777777" w:rsidR="00BC4F1B" w:rsidRPr="00065C87" w:rsidRDefault="00BC4F1B" w:rsidP="00013F54">
      <w:r w:rsidRPr="00065C87">
        <w:separator/>
      </w:r>
    </w:p>
  </w:footnote>
  <w:footnote w:type="continuationSeparator" w:id="0">
    <w:p w14:paraId="1D804EBA" w14:textId="77777777" w:rsidR="00BC4F1B" w:rsidRPr="00065C87" w:rsidRDefault="00BC4F1B" w:rsidP="00013F54">
      <w:r w:rsidRPr="00065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77459" w14:textId="77777777" w:rsidR="00047CB2" w:rsidRPr="00065C87" w:rsidRDefault="00000000" w:rsidP="00013F54">
    <w:r w:rsidRPr="00065C87">
      <w:rPr>
        <w:rFonts w:eastAsia="Calibri"/>
        <w:noProof/>
      </w:rPr>
      <mc:AlternateContent>
        <mc:Choice Requires="wpg">
          <w:drawing>
            <wp:anchor distT="0" distB="0" distL="114300" distR="114300" simplePos="0" relativeHeight="251658240" behindDoc="0" locked="0" layoutInCell="1" allowOverlap="1" wp14:anchorId="557F5A66" wp14:editId="11BBE1DC">
              <wp:simplePos x="0" y="0"/>
              <wp:positionH relativeFrom="page">
                <wp:posOffset>585216</wp:posOffset>
              </wp:positionH>
              <wp:positionV relativeFrom="page">
                <wp:posOffset>621792</wp:posOffset>
              </wp:positionV>
              <wp:extent cx="6380989" cy="56388"/>
              <wp:effectExtent l="0" t="0" r="0" b="0"/>
              <wp:wrapSquare wrapText="bothSides"/>
              <wp:docPr id="2148" name="Group 2148"/>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10" name="Shape 2310"/>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66D8CD70" id="Group 2148" o:spid="_x0000_s1026" style="position:absolute;margin-left:46.1pt;margin-top:48.95pt;width:502.45pt;height:4.45pt;z-index:251658240;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INS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ZzaBBFW+hS9CC4grSgXyTJ5Q74ehtDsVKas73zW66R&#10;anr44Xzfk+Vo0Xq02FGNpoXOfrGnDfUhLmQZTNJN7qoeryrstvrAHzX6+YsLgyTPu1JNveK9jy0B&#10;vqPH+DeIN/WMDfJPb7iC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DNAg1JtAgAAMwYAAA4AAAAAAAAAAAAA&#10;AAAALgIAAGRycy9lMm9Eb2MueG1sUEsBAi0AFAAGAAgAAAAhADqDuGvgAAAACgEAAA8AAAAAAAAA&#10;AAAAAAAAxwQAAGRycy9kb3ducmV2LnhtbFBLBQYAAAAABAAEAPMAAADUBQAAAAA=&#10;">
              <v:shape id="Shape 2310"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" path="m,l6380989,r,56388l,56388,,e" fillcolor="#34aba2" stroked="f" strokeweight="0">
                <v:stroke miterlimit="83231f" joinstyle="miter"/>
                <v:path arrowok="t" textboxrect="0,0,6380989,56388"/>
              </v:shape>
              <w10:wrap type="square" anchorx="page" anchory="page"/>
            </v:group>
          </w:pict>
        </mc:Fallback>
      </mc:AlternateContent>
    </w:r>
  </w:p>
  <w:p w14:paraId="0E974AE2" w14:textId="77777777" w:rsidR="00047CB2" w:rsidRPr="00065C87" w:rsidRDefault="00000000" w:rsidP="00013F54">
    <w:r w:rsidRPr="00065C87">
      <w:rPr>
        <w:rFonts w:eastAsia="Calibri"/>
        <w:noProof/>
      </w:rPr>
      <mc:AlternateContent>
        <mc:Choice Requires="wpg">
          <w:drawing>
            <wp:anchor distT="0" distB="0" distL="114300" distR="114300" simplePos="0" relativeHeight="251659264" behindDoc="1" locked="0" layoutInCell="1" allowOverlap="1" wp14:anchorId="6FD4707D" wp14:editId="43EC54C2">
              <wp:simplePos x="0" y="0"/>
              <wp:positionH relativeFrom="page">
                <wp:posOffset>0</wp:posOffset>
              </wp:positionH>
              <wp:positionV relativeFrom="page">
                <wp:posOffset>0</wp:posOffset>
              </wp:positionV>
              <wp:extent cx="1" cy="1"/>
              <wp:effectExtent l="0" t="0" r="0" b="0"/>
              <wp:wrapNone/>
              <wp:docPr id="2150" name="Group 215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5EA81B22" id="Group 2150" o:spid="_x0000_s1026" style="position:absolute;margin-left:0;margin-top:0;width:0;height:0;z-index:-25165721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2D4FB" w14:textId="77777777" w:rsidR="00047CB2" w:rsidRPr="00065C87" w:rsidRDefault="00000000" w:rsidP="00013F54">
    <w:r w:rsidRPr="00065C87">
      <w:rPr>
        <w:rFonts w:eastAsia="Calibri"/>
        <w:noProof/>
      </w:rPr>
      <mc:AlternateContent>
        <mc:Choice Requires="wpg">
          <w:drawing>
            <wp:anchor distT="0" distB="0" distL="114300" distR="114300" simplePos="0" relativeHeight="251660288" behindDoc="0" locked="0" layoutInCell="1" allowOverlap="1" wp14:anchorId="5C7C7F4D" wp14:editId="7DD13264">
              <wp:simplePos x="0" y="0"/>
              <wp:positionH relativeFrom="page">
                <wp:posOffset>585216</wp:posOffset>
              </wp:positionH>
              <wp:positionV relativeFrom="page">
                <wp:posOffset>621792</wp:posOffset>
              </wp:positionV>
              <wp:extent cx="6380989" cy="56388"/>
              <wp:effectExtent l="0" t="0" r="0" b="0"/>
              <wp:wrapSquare wrapText="bothSides"/>
              <wp:docPr id="2131" name="Group 2131"/>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08" name="Shape 2308"/>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4B512B69" id="Group 2131" o:spid="_x0000_s1026" style="position:absolute;margin-left:46.1pt;margin-top:48.95pt;width:502.45pt;height:4.45pt;z-index:251660288;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WKb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YZ9KqiLXQpehBcQVrQL5Lkcgd8vY2hWCnN2d75LddI&#10;NT38cL7vyXK0aD1a7KhG00Jnv9jThvoQF7IMJukmd1WPVxV2W33gjxr9/MWFQZLnXammXvHex5YA&#10;39Fj/BvEm3rGBvmnN7zR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LBNYpttAgAAMwYAAA4AAAAAAAAAAAAA&#10;AAAALgIAAGRycy9lMm9Eb2MueG1sUEsBAi0AFAAGAAgAAAAhADqDuGvgAAAACgEAAA8AAAAAAAAA&#10;AAAAAAAAxwQAAGRycy9kb3ducmV2LnhtbFBLBQYAAAAABAAEAPMAAADUBQAAAAA=&#10;">
              <v:shape id="Shape 2308"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" path="m,l6380989,r,56388l,56388,,e" fillcolor="#34aba2" stroked="f" strokeweight="0">
                <v:stroke miterlimit="83231f" joinstyle="miter"/>
                <v:path arrowok="t" textboxrect="0,0,6380989,56388"/>
              </v:shape>
              <w10:wrap type="square" anchorx="page" anchory="page"/>
            </v:group>
          </w:pict>
        </mc:Fallback>
      </mc:AlternateContent>
    </w:r>
  </w:p>
  <w:p w14:paraId="30316751" w14:textId="77777777" w:rsidR="00047CB2" w:rsidRPr="00065C87" w:rsidRDefault="00000000" w:rsidP="00013F54">
    <w:r w:rsidRPr="00065C87">
      <w:rPr>
        <w:rFonts w:eastAsia="Calibri"/>
        <w:noProof/>
      </w:rPr>
      <mc:AlternateContent>
        <mc:Choice Requires="wpg">
          <w:drawing>
            <wp:anchor distT="0" distB="0" distL="114300" distR="114300" simplePos="0" relativeHeight="251661312" behindDoc="1" locked="0" layoutInCell="1" allowOverlap="1" wp14:anchorId="5AE6439A" wp14:editId="263536B6">
              <wp:simplePos x="0" y="0"/>
              <wp:positionH relativeFrom="page">
                <wp:posOffset>0</wp:posOffset>
              </wp:positionH>
              <wp:positionV relativeFrom="page">
                <wp:posOffset>0</wp:posOffset>
              </wp:positionV>
              <wp:extent cx="1" cy="1"/>
              <wp:effectExtent l="0" t="0" r="0" b="0"/>
              <wp:wrapNone/>
              <wp:docPr id="2133" name="Group 21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799EE8B9" id="Group 2133"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87C6B"/>
    <w:multiLevelType w:val="multilevel"/>
    <w:tmpl w:val="D142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9C4333"/>
    <w:multiLevelType w:val="multilevel"/>
    <w:tmpl w:val="6DF0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F46E1"/>
    <w:multiLevelType w:val="multilevel"/>
    <w:tmpl w:val="F60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46F92"/>
    <w:multiLevelType w:val="multilevel"/>
    <w:tmpl w:val="03EC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43367"/>
    <w:multiLevelType w:val="hybridMultilevel"/>
    <w:tmpl w:val="16447A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9014640"/>
    <w:multiLevelType w:val="hybridMultilevel"/>
    <w:tmpl w:val="887A20A8"/>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6" w15:restartNumberingAfterBreak="0">
    <w:nsid w:val="2F910B40"/>
    <w:multiLevelType w:val="multilevel"/>
    <w:tmpl w:val="9FD41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CE4BB5"/>
    <w:multiLevelType w:val="multilevel"/>
    <w:tmpl w:val="48FE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FE6C65"/>
    <w:multiLevelType w:val="multilevel"/>
    <w:tmpl w:val="7F70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A2F67"/>
    <w:multiLevelType w:val="multilevel"/>
    <w:tmpl w:val="67FC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A15727"/>
    <w:multiLevelType w:val="multilevel"/>
    <w:tmpl w:val="98F69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182BD6"/>
    <w:multiLevelType w:val="hybridMultilevel"/>
    <w:tmpl w:val="C972D4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11C4B47"/>
    <w:multiLevelType w:val="multilevel"/>
    <w:tmpl w:val="5330A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B227C4"/>
    <w:multiLevelType w:val="hybridMultilevel"/>
    <w:tmpl w:val="7A5808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8570F60"/>
    <w:multiLevelType w:val="hybridMultilevel"/>
    <w:tmpl w:val="456EE7C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15" w15:restartNumberingAfterBreak="0">
    <w:nsid w:val="6936197C"/>
    <w:multiLevelType w:val="hybridMultilevel"/>
    <w:tmpl w:val="DF207A4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6CFF3CC9"/>
    <w:multiLevelType w:val="multilevel"/>
    <w:tmpl w:val="686A3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5060B5"/>
    <w:multiLevelType w:val="hybridMultilevel"/>
    <w:tmpl w:val="77C2EAFE"/>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6EB320FA"/>
    <w:multiLevelType w:val="multilevel"/>
    <w:tmpl w:val="983E1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4F09EA"/>
    <w:multiLevelType w:val="hybridMultilevel"/>
    <w:tmpl w:val="2E943A1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70036924"/>
    <w:multiLevelType w:val="multilevel"/>
    <w:tmpl w:val="C8307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3777CB"/>
    <w:multiLevelType w:val="multilevel"/>
    <w:tmpl w:val="DD2C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3E67AF"/>
    <w:multiLevelType w:val="hybridMultilevel"/>
    <w:tmpl w:val="B0F082CC"/>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28807389">
    <w:abstractNumId w:val="14"/>
  </w:num>
  <w:num w:numId="2" w16cid:durableId="225381545">
    <w:abstractNumId w:val="17"/>
  </w:num>
  <w:num w:numId="3" w16cid:durableId="972254287">
    <w:abstractNumId w:val="19"/>
  </w:num>
  <w:num w:numId="4" w16cid:durableId="1980718377">
    <w:abstractNumId w:val="5"/>
  </w:num>
  <w:num w:numId="5" w16cid:durableId="193688131">
    <w:abstractNumId w:val="2"/>
  </w:num>
  <w:num w:numId="6" w16cid:durableId="1255825629">
    <w:abstractNumId w:val="1"/>
  </w:num>
  <w:num w:numId="7" w16cid:durableId="555943606">
    <w:abstractNumId w:val="12"/>
  </w:num>
  <w:num w:numId="8" w16cid:durableId="1945068039">
    <w:abstractNumId w:val="15"/>
  </w:num>
  <w:num w:numId="9" w16cid:durableId="1650356061">
    <w:abstractNumId w:val="4"/>
  </w:num>
  <w:num w:numId="10" w16cid:durableId="2058889347">
    <w:abstractNumId w:val="13"/>
  </w:num>
  <w:num w:numId="11" w16cid:durableId="1239902538">
    <w:abstractNumId w:val="10"/>
  </w:num>
  <w:num w:numId="12" w16cid:durableId="1943806250">
    <w:abstractNumId w:val="16"/>
  </w:num>
  <w:num w:numId="13" w16cid:durableId="872304685">
    <w:abstractNumId w:val="20"/>
  </w:num>
  <w:num w:numId="14" w16cid:durableId="2019624065">
    <w:abstractNumId w:val="3"/>
  </w:num>
  <w:num w:numId="15" w16cid:durableId="120155749">
    <w:abstractNumId w:val="11"/>
  </w:num>
  <w:num w:numId="16" w16cid:durableId="1627270058">
    <w:abstractNumId w:val="22"/>
  </w:num>
  <w:num w:numId="17" w16cid:durableId="469447801">
    <w:abstractNumId w:val="21"/>
  </w:num>
  <w:num w:numId="18" w16cid:durableId="1610120101">
    <w:abstractNumId w:val="9"/>
  </w:num>
  <w:num w:numId="19" w16cid:durableId="1809475097">
    <w:abstractNumId w:val="8"/>
  </w:num>
  <w:num w:numId="20" w16cid:durableId="1946182502">
    <w:abstractNumId w:val="18"/>
  </w:num>
  <w:num w:numId="21" w16cid:durableId="1484544100">
    <w:abstractNumId w:val="6"/>
  </w:num>
  <w:num w:numId="22" w16cid:durableId="1209681449">
    <w:abstractNumId w:val="7"/>
  </w:num>
  <w:num w:numId="23" w16cid:durableId="806972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DDD"/>
    <w:rsid w:val="000033BE"/>
    <w:rsid w:val="000137B2"/>
    <w:rsid w:val="00013F54"/>
    <w:rsid w:val="00047279"/>
    <w:rsid w:val="00047CB2"/>
    <w:rsid w:val="00065396"/>
    <w:rsid w:val="00065C87"/>
    <w:rsid w:val="0008206E"/>
    <w:rsid w:val="0008643B"/>
    <w:rsid w:val="00092B43"/>
    <w:rsid w:val="000A2FB1"/>
    <w:rsid w:val="000A4A85"/>
    <w:rsid w:val="000B2C2D"/>
    <w:rsid w:val="000B41C3"/>
    <w:rsid w:val="000D0A57"/>
    <w:rsid w:val="000F6597"/>
    <w:rsid w:val="00104C9F"/>
    <w:rsid w:val="00123C9A"/>
    <w:rsid w:val="001270B3"/>
    <w:rsid w:val="00170CFB"/>
    <w:rsid w:val="00176340"/>
    <w:rsid w:val="001A7468"/>
    <w:rsid w:val="001B0E65"/>
    <w:rsid w:val="001B5514"/>
    <w:rsid w:val="001E4AF1"/>
    <w:rsid w:val="00227F7D"/>
    <w:rsid w:val="0023639C"/>
    <w:rsid w:val="002401A3"/>
    <w:rsid w:val="002413EE"/>
    <w:rsid w:val="0025622A"/>
    <w:rsid w:val="002F01C9"/>
    <w:rsid w:val="002F3FDE"/>
    <w:rsid w:val="002F4A5B"/>
    <w:rsid w:val="00334056"/>
    <w:rsid w:val="00371949"/>
    <w:rsid w:val="00377EE4"/>
    <w:rsid w:val="00386E7C"/>
    <w:rsid w:val="003A6018"/>
    <w:rsid w:val="003C46DD"/>
    <w:rsid w:val="003D07C6"/>
    <w:rsid w:val="003D530A"/>
    <w:rsid w:val="0040143F"/>
    <w:rsid w:val="004242BB"/>
    <w:rsid w:val="004653E4"/>
    <w:rsid w:val="004C5533"/>
    <w:rsid w:val="004E20B4"/>
    <w:rsid w:val="00533D68"/>
    <w:rsid w:val="00555C61"/>
    <w:rsid w:val="00570BE6"/>
    <w:rsid w:val="00590789"/>
    <w:rsid w:val="005C47CF"/>
    <w:rsid w:val="005C4BD5"/>
    <w:rsid w:val="005D57C2"/>
    <w:rsid w:val="00604C4B"/>
    <w:rsid w:val="00611291"/>
    <w:rsid w:val="0065221F"/>
    <w:rsid w:val="006A17B0"/>
    <w:rsid w:val="006A58D8"/>
    <w:rsid w:val="006A67CF"/>
    <w:rsid w:val="006C15A2"/>
    <w:rsid w:val="006D69DA"/>
    <w:rsid w:val="006F6E58"/>
    <w:rsid w:val="00703309"/>
    <w:rsid w:val="0071291C"/>
    <w:rsid w:val="00725065"/>
    <w:rsid w:val="0075061D"/>
    <w:rsid w:val="007762FF"/>
    <w:rsid w:val="007811D6"/>
    <w:rsid w:val="00786D1D"/>
    <w:rsid w:val="007A005C"/>
    <w:rsid w:val="007D3293"/>
    <w:rsid w:val="007F42F7"/>
    <w:rsid w:val="007F7C2A"/>
    <w:rsid w:val="00800499"/>
    <w:rsid w:val="00827CE2"/>
    <w:rsid w:val="00891587"/>
    <w:rsid w:val="00892C5F"/>
    <w:rsid w:val="008962C2"/>
    <w:rsid w:val="00897A8C"/>
    <w:rsid w:val="00900FCD"/>
    <w:rsid w:val="009011D4"/>
    <w:rsid w:val="009430E3"/>
    <w:rsid w:val="009465D6"/>
    <w:rsid w:val="00961DCE"/>
    <w:rsid w:val="00971774"/>
    <w:rsid w:val="009B3E23"/>
    <w:rsid w:val="009C3DDD"/>
    <w:rsid w:val="009C76D1"/>
    <w:rsid w:val="009D4153"/>
    <w:rsid w:val="009E3267"/>
    <w:rsid w:val="009E4D5D"/>
    <w:rsid w:val="009E6CF7"/>
    <w:rsid w:val="009F46FC"/>
    <w:rsid w:val="00A16AD3"/>
    <w:rsid w:val="00A53846"/>
    <w:rsid w:val="00A55672"/>
    <w:rsid w:val="00A757E7"/>
    <w:rsid w:val="00A806A1"/>
    <w:rsid w:val="00A944D9"/>
    <w:rsid w:val="00A94885"/>
    <w:rsid w:val="00AD0A70"/>
    <w:rsid w:val="00AF7D8E"/>
    <w:rsid w:val="00B10AAF"/>
    <w:rsid w:val="00B36262"/>
    <w:rsid w:val="00B52369"/>
    <w:rsid w:val="00B52B06"/>
    <w:rsid w:val="00B60A42"/>
    <w:rsid w:val="00B60D91"/>
    <w:rsid w:val="00B63A96"/>
    <w:rsid w:val="00B91CF4"/>
    <w:rsid w:val="00BA1922"/>
    <w:rsid w:val="00BB0BF4"/>
    <w:rsid w:val="00BC4F1B"/>
    <w:rsid w:val="00BE4704"/>
    <w:rsid w:val="00BF2C20"/>
    <w:rsid w:val="00BF4D24"/>
    <w:rsid w:val="00C266E7"/>
    <w:rsid w:val="00C42371"/>
    <w:rsid w:val="00C471D1"/>
    <w:rsid w:val="00C61EB4"/>
    <w:rsid w:val="00C865F4"/>
    <w:rsid w:val="00CA5724"/>
    <w:rsid w:val="00CB5890"/>
    <w:rsid w:val="00CC1984"/>
    <w:rsid w:val="00CF7D77"/>
    <w:rsid w:val="00D23646"/>
    <w:rsid w:val="00D24DB0"/>
    <w:rsid w:val="00D406DF"/>
    <w:rsid w:val="00D51526"/>
    <w:rsid w:val="00DC73F9"/>
    <w:rsid w:val="00DD1107"/>
    <w:rsid w:val="00E275DD"/>
    <w:rsid w:val="00E424ED"/>
    <w:rsid w:val="00EB3D2A"/>
    <w:rsid w:val="00ED7FB6"/>
    <w:rsid w:val="00EE271F"/>
    <w:rsid w:val="00F0686F"/>
    <w:rsid w:val="00F1179E"/>
    <w:rsid w:val="00F23E75"/>
    <w:rsid w:val="00F23E98"/>
    <w:rsid w:val="00F4692A"/>
    <w:rsid w:val="00F61A23"/>
    <w:rsid w:val="00F62D6C"/>
    <w:rsid w:val="00FC1BC5"/>
    <w:rsid w:val="00FD06DB"/>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1BF3D5"/>
  <w15:docId w15:val="{FC7E3C42-2538-48E7-B5E6-426EB3F5D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AAF"/>
    <w:pPr>
      <w:spacing w:after="120" w:line="290" w:lineRule="auto"/>
      <w:ind w:left="11" w:hanging="11"/>
    </w:pPr>
    <w:rPr>
      <w:rFonts w:ascii="Arial" w:hAnsi="Arial" w:cs="Arial"/>
      <w:color w:val="061F57"/>
      <w:spacing w:val="15"/>
    </w:rPr>
  </w:style>
  <w:style w:type="paragraph" w:styleId="Rubrik1">
    <w:name w:val="heading 1"/>
    <w:basedOn w:val="Normal"/>
    <w:next w:val="Normal"/>
    <w:link w:val="Rubrik1Char"/>
    <w:uiPriority w:val="9"/>
    <w:qFormat/>
    <w:rsid w:val="00D51526"/>
    <w:pPr>
      <w:outlineLvl w:val="0"/>
    </w:pPr>
    <w:rPr>
      <w:sz w:val="52"/>
      <w:szCs w:val="52"/>
    </w:rPr>
  </w:style>
  <w:style w:type="paragraph" w:styleId="Rubrik2">
    <w:name w:val="heading 2"/>
    <w:basedOn w:val="Underrubrik"/>
    <w:next w:val="Normal"/>
    <w:link w:val="Rubrik2Char"/>
    <w:uiPriority w:val="9"/>
    <w:unhideWhenUsed/>
    <w:qFormat/>
    <w:rsid w:val="00B60A42"/>
    <w:pPr>
      <w:outlineLvl w:val="1"/>
    </w:pPr>
    <w:rPr>
      <w:sz w:val="32"/>
      <w:szCs w:val="32"/>
    </w:rPr>
  </w:style>
  <w:style w:type="paragraph" w:styleId="Rubrik3">
    <w:name w:val="heading 3"/>
    <w:basedOn w:val="Normal"/>
    <w:next w:val="Normal"/>
    <w:link w:val="Rubrik3Char"/>
    <w:uiPriority w:val="9"/>
    <w:unhideWhenUsed/>
    <w:qFormat/>
    <w:rsid w:val="007F7C2A"/>
    <w:pPr>
      <w:keepNext/>
      <w:keepLines/>
      <w:spacing w:before="120"/>
      <w:outlineLvl w:val="2"/>
    </w:pPr>
    <w:rPr>
      <w:rFonts w:eastAsiaTheme="majorEastAsia"/>
      <w:b/>
      <w:bCs/>
      <w:color w:val="0A2F40" w:themeColor="accent1" w:themeShade="7F"/>
      <w:sz w:val="28"/>
      <w:szCs w:val="2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uiPriority w:val="9"/>
    <w:rsid w:val="00D51526"/>
    <w:rPr>
      <w:rFonts w:ascii="Arial" w:hAnsi="Arial" w:cs="Arial"/>
      <w:color w:val="061F57"/>
      <w:spacing w:val="15"/>
      <w:sz w:val="52"/>
      <w:szCs w:val="5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ellrutnt">
    <w:name w:val="Table Grid"/>
    <w:basedOn w:val="Normaltabell"/>
    <w:uiPriority w:val="39"/>
    <w:rsid w:val="00604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derrubrik">
    <w:name w:val="Subtitle"/>
    <w:basedOn w:val="Normal"/>
    <w:next w:val="Normal"/>
    <w:link w:val="UnderrubrikChar"/>
    <w:uiPriority w:val="11"/>
    <w:qFormat/>
    <w:rsid w:val="006F6E58"/>
    <w:pPr>
      <w:numPr>
        <w:ilvl w:val="1"/>
      </w:numPr>
      <w:spacing w:after="160"/>
      <w:ind w:left="10" w:hanging="10"/>
    </w:pPr>
    <w:rPr>
      <w:color w:val="5A5A5A" w:themeColor="text1" w:themeTint="A5"/>
      <w:sz w:val="20"/>
      <w:szCs w:val="20"/>
    </w:rPr>
  </w:style>
  <w:style w:type="character" w:customStyle="1" w:styleId="UnderrubrikChar">
    <w:name w:val="Underrubrik Char"/>
    <w:basedOn w:val="Standardstycketeckensnitt"/>
    <w:link w:val="Underrubrik"/>
    <w:uiPriority w:val="11"/>
    <w:rsid w:val="006F6E58"/>
    <w:rPr>
      <w:rFonts w:ascii="Arial" w:hAnsi="Arial" w:cs="Arial"/>
      <w:color w:val="5A5A5A" w:themeColor="text1" w:themeTint="A5"/>
      <w:spacing w:val="15"/>
      <w:sz w:val="20"/>
      <w:szCs w:val="20"/>
      <w:lang w:val="sv-SE"/>
    </w:rPr>
  </w:style>
  <w:style w:type="paragraph" w:styleId="Rubrik">
    <w:name w:val="Title"/>
    <w:basedOn w:val="Normal"/>
    <w:next w:val="Normal"/>
    <w:link w:val="RubrikChar"/>
    <w:uiPriority w:val="10"/>
    <w:qFormat/>
    <w:rsid w:val="006F6E5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RubrikChar">
    <w:name w:val="Rubrik Char"/>
    <w:basedOn w:val="Standardstycketeckensnitt"/>
    <w:link w:val="Rubrik"/>
    <w:uiPriority w:val="10"/>
    <w:rsid w:val="006F6E58"/>
    <w:rPr>
      <w:rFonts w:asciiTheme="majorHAnsi" w:eastAsiaTheme="majorEastAsia" w:hAnsiTheme="majorHAnsi" w:cstheme="majorBidi"/>
      <w:spacing w:val="-10"/>
      <w:kern w:val="28"/>
      <w:sz w:val="56"/>
      <w:szCs w:val="56"/>
      <w:lang w:val="sv-SE"/>
    </w:rPr>
  </w:style>
  <w:style w:type="paragraph" w:styleId="Liststycke">
    <w:name w:val="List Paragraph"/>
    <w:basedOn w:val="Normal"/>
    <w:uiPriority w:val="34"/>
    <w:qFormat/>
    <w:rsid w:val="000B41C3"/>
    <w:pPr>
      <w:ind w:left="720"/>
      <w:contextualSpacing/>
    </w:pPr>
  </w:style>
  <w:style w:type="character" w:styleId="Hyperlnk">
    <w:name w:val="Hyperlink"/>
    <w:basedOn w:val="Standardstycketeckensnitt"/>
    <w:uiPriority w:val="99"/>
    <w:unhideWhenUsed/>
    <w:rsid w:val="006A58D8"/>
    <w:rPr>
      <w:color w:val="467886" w:themeColor="hyperlink"/>
      <w:u w:val="single"/>
    </w:rPr>
  </w:style>
  <w:style w:type="character" w:styleId="Olstomnmnande">
    <w:name w:val="Unresolved Mention"/>
    <w:basedOn w:val="Standardstycketeckensnitt"/>
    <w:uiPriority w:val="99"/>
    <w:semiHidden/>
    <w:unhideWhenUsed/>
    <w:rsid w:val="006A58D8"/>
    <w:rPr>
      <w:color w:val="605E5C"/>
      <w:shd w:val="clear" w:color="auto" w:fill="E1DFDD"/>
    </w:rPr>
  </w:style>
  <w:style w:type="paragraph" w:customStyle="1" w:styleId="Kodstycke">
    <w:name w:val="Kodstycke"/>
    <w:basedOn w:val="Normal"/>
    <w:link w:val="KodstyckeChar"/>
    <w:qFormat/>
    <w:rsid w:val="00013F54"/>
    <w:pPr>
      <w:numPr>
        <w:ilvl w:val="1"/>
      </w:numPr>
      <w:pBdr>
        <w:top w:val="single" w:sz="2" w:space="1" w:color="auto"/>
        <w:left w:val="single" w:sz="2" w:space="4" w:color="auto"/>
        <w:bottom w:val="single" w:sz="2" w:space="1" w:color="auto"/>
        <w:right w:val="single" w:sz="2" w:space="4" w:color="auto"/>
      </w:pBdr>
      <w:shd w:val="pct10" w:color="auto" w:fill="auto"/>
      <w:tabs>
        <w:tab w:val="left" w:pos="1526"/>
      </w:tabs>
      <w:spacing w:before="20" w:after="20"/>
      <w:ind w:left="11" w:hanging="11"/>
    </w:pPr>
    <w:rPr>
      <w:rFonts w:ascii="Consolas" w:hAnsi="Consolas"/>
      <w:color w:val="156082" w:themeColor="accent1"/>
      <w:sz w:val="20"/>
      <w:szCs w:val="20"/>
    </w:rPr>
  </w:style>
  <w:style w:type="character" w:customStyle="1" w:styleId="KodstyckeChar">
    <w:name w:val="Kodstycke Char"/>
    <w:basedOn w:val="Standardstycketeckensnitt"/>
    <w:link w:val="Kodstycke"/>
    <w:rsid w:val="00013F54"/>
    <w:rPr>
      <w:rFonts w:ascii="Consolas" w:hAnsi="Consolas" w:cs="Arial"/>
      <w:color w:val="156082" w:themeColor="accent1"/>
      <w:spacing w:val="15"/>
      <w:sz w:val="20"/>
      <w:szCs w:val="20"/>
      <w:shd w:val="pct10" w:color="auto" w:fill="auto"/>
      <w:lang w:val="en-SE"/>
    </w:rPr>
  </w:style>
  <w:style w:type="paragraph" w:customStyle="1" w:styleId="Bildtext">
    <w:name w:val="Bildtext"/>
    <w:basedOn w:val="Underrubrik"/>
    <w:link w:val="BildtextChar"/>
    <w:qFormat/>
    <w:rsid w:val="00B60A42"/>
    <w:pPr>
      <w:ind w:left="0" w:firstLine="0"/>
    </w:pPr>
  </w:style>
  <w:style w:type="character" w:customStyle="1" w:styleId="BildtextChar">
    <w:name w:val="Bildtext Char"/>
    <w:basedOn w:val="UnderrubrikChar"/>
    <w:link w:val="Bildtext"/>
    <w:rsid w:val="00B60A42"/>
    <w:rPr>
      <w:rFonts w:ascii="Arial" w:hAnsi="Arial" w:cs="Arial"/>
      <w:color w:val="5A5A5A" w:themeColor="text1" w:themeTint="A5"/>
      <w:spacing w:val="15"/>
      <w:sz w:val="20"/>
      <w:szCs w:val="20"/>
      <w:lang w:val="sv-SE"/>
    </w:rPr>
  </w:style>
  <w:style w:type="character" w:customStyle="1" w:styleId="Rubrik2Char">
    <w:name w:val="Rubrik 2 Char"/>
    <w:basedOn w:val="Standardstycketeckensnitt"/>
    <w:link w:val="Rubrik2"/>
    <w:uiPriority w:val="9"/>
    <w:rsid w:val="00B60A42"/>
    <w:rPr>
      <w:rFonts w:ascii="Arial" w:hAnsi="Arial" w:cs="Arial"/>
      <w:color w:val="5A5A5A" w:themeColor="text1" w:themeTint="A5"/>
      <w:spacing w:val="15"/>
      <w:sz w:val="32"/>
      <w:szCs w:val="32"/>
    </w:rPr>
  </w:style>
  <w:style w:type="character" w:customStyle="1" w:styleId="Rubrik3Char">
    <w:name w:val="Rubrik 3 Char"/>
    <w:basedOn w:val="Standardstycketeckensnitt"/>
    <w:link w:val="Rubrik3"/>
    <w:uiPriority w:val="9"/>
    <w:rsid w:val="007F7C2A"/>
    <w:rPr>
      <w:rFonts w:ascii="Arial" w:eastAsiaTheme="majorEastAsia" w:hAnsi="Arial" w:cs="Arial"/>
      <w:b/>
      <w:bCs/>
      <w:color w:val="0A2F40" w:themeColor="accent1" w:themeShade="7F"/>
      <w:spacing w:val="15"/>
      <w:sz w:val="28"/>
      <w:szCs w:val="28"/>
      <w:lang w:val="en-SE"/>
    </w:rPr>
  </w:style>
  <w:style w:type="paragraph" w:customStyle="1" w:styleId="DokRubrik">
    <w:name w:val="DokRubrik"/>
    <w:basedOn w:val="Normal"/>
    <w:link w:val="DokRubrikChar"/>
    <w:qFormat/>
    <w:rsid w:val="009E4D5D"/>
    <w:rPr>
      <w:rFonts w:ascii="Calibri" w:hAnsi="Calibri" w:cs="Calibri"/>
      <w:sz w:val="52"/>
      <w:szCs w:val="52"/>
      <w:lang w:val="en-US"/>
    </w:rPr>
  </w:style>
  <w:style w:type="character" w:customStyle="1" w:styleId="DokRubrikChar">
    <w:name w:val="DokRubrik Char"/>
    <w:basedOn w:val="Standardstycketeckensnitt"/>
    <w:link w:val="DokRubrik"/>
    <w:rsid w:val="009E4D5D"/>
    <w:rPr>
      <w:rFonts w:ascii="Calibri" w:hAnsi="Calibri" w:cs="Calibri"/>
      <w:color w:val="061F57"/>
      <w:spacing w:val="15"/>
      <w:sz w:val="52"/>
      <w:szCs w:val="52"/>
      <w:lang w:val="en-US"/>
    </w:rPr>
  </w:style>
  <w:style w:type="paragraph" w:customStyle="1" w:styleId="DokDatum">
    <w:name w:val="DokDatum"/>
    <w:basedOn w:val="Normal"/>
    <w:link w:val="DokDatumChar"/>
    <w:qFormat/>
    <w:rsid w:val="009E4D5D"/>
    <w:rPr>
      <w:rFonts w:ascii="Calibri" w:hAnsi="Calibri" w:cs="Calibri"/>
      <w:sz w:val="32"/>
      <w:szCs w:val="32"/>
    </w:rPr>
  </w:style>
  <w:style w:type="character" w:customStyle="1" w:styleId="DokDatumChar">
    <w:name w:val="DokDatum Char"/>
    <w:basedOn w:val="Standardstycketeckensnitt"/>
    <w:link w:val="DokDatum"/>
    <w:rsid w:val="009E4D5D"/>
    <w:rPr>
      <w:rFonts w:ascii="Calibri" w:hAnsi="Calibri" w:cs="Calibri"/>
      <w:color w:val="061F57"/>
      <w:spacing w:val="15"/>
      <w:sz w:val="32"/>
      <w:szCs w:val="32"/>
    </w:rPr>
  </w:style>
  <w:style w:type="paragraph" w:customStyle="1" w:styleId="DokInfo">
    <w:name w:val="DokInfo"/>
    <w:basedOn w:val="Normal"/>
    <w:link w:val="DokInfoChar"/>
    <w:qFormat/>
    <w:rsid w:val="009E4D5D"/>
    <w:rPr>
      <w:rFonts w:ascii="Calibri" w:hAnsi="Calibri" w:cs="Calibri"/>
      <w:sz w:val="28"/>
      <w:szCs w:val="28"/>
    </w:rPr>
  </w:style>
  <w:style w:type="character" w:customStyle="1" w:styleId="DokInfoChar">
    <w:name w:val="DokInfo Char"/>
    <w:basedOn w:val="Standardstycketeckensnitt"/>
    <w:link w:val="DokInfo"/>
    <w:rsid w:val="009E4D5D"/>
    <w:rPr>
      <w:rFonts w:ascii="Calibri" w:hAnsi="Calibri" w:cs="Calibri"/>
      <w:color w:val="061F57"/>
      <w:spacing w:val="1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tl\Documents\Anpassade%20Office-mallar\Format-mall-haf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B795D-89BA-4D13-AF16-BA982B639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Format-mall-hafte.dotx</Template>
  <TotalTime>16</TotalTime>
  <Pages>6</Pages>
  <Words>957</Words>
  <Characters>5458</Characters>
  <Application>Microsoft Office Word</Application>
  <DocSecurity>0</DocSecurity>
  <Lines>45</Lines>
  <Paragraphs>12</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Microsoft Word - JavaScript - Moduler.docx</vt:lpstr>
      <vt:lpstr>Microsoft Word - JavaScript - Moduler.docx</vt:lpstr>
    </vt:vector>
  </TitlesOfParts>
  <Company/>
  <LinksUpToDate>false</LinksUpToDate>
  <CharactersWithSpaces>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JavaScript - Moduler.docx</dc:title>
  <dc:subject/>
  <dc:creator>Anders Strömberg</dc:creator>
  <cp:keywords/>
  <cp:lastModifiedBy>Anders Strömberg</cp:lastModifiedBy>
  <cp:revision>4</cp:revision>
  <cp:lastPrinted>2026-10-02T08:18:00Z</cp:lastPrinted>
  <dcterms:created xsi:type="dcterms:W3CDTF">2026-10-02T08:13:00Z</dcterms:created>
  <dcterms:modified xsi:type="dcterms:W3CDTF">2026-10-02T08:48:00Z</dcterms:modified>
</cp:coreProperties>
</file>