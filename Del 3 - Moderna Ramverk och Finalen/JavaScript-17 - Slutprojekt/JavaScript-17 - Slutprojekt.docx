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E404D" w14:textId="7551BDC5" w:rsidR="00193F8F" w:rsidRDefault="00193F8F" w:rsidP="00193F8F">
      <w:pPr>
        <w:rPr>
          <w:rStyle w:val="Rubrik1Char"/>
        </w:rPr>
      </w:pPr>
      <w:r>
        <w:rPr>
          <w:noProof/>
        </w:rPr>
        <w:drawing>
          <wp:anchor distT="0" distB="0" distL="114300" distR="114300" simplePos="0" relativeHeight="251684864" behindDoc="1" locked="0" layoutInCell="1" allowOverlap="1" wp14:anchorId="70F8ED64" wp14:editId="01F6BE06">
            <wp:simplePos x="0" y="0"/>
            <wp:positionH relativeFrom="page">
              <wp:align>right</wp:align>
            </wp:positionH>
            <wp:positionV relativeFrom="paragraph">
              <wp:posOffset>-46355</wp:posOffset>
            </wp:positionV>
            <wp:extent cx="7553272" cy="10068572"/>
            <wp:effectExtent l="0" t="0" r="0" b="0"/>
            <wp:wrapNone/>
            <wp:docPr id="2050856763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56763" name="Bildobjekt 20508567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272" cy="10068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3E23" w:rsidRPr="000137B2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47E7B9B" wp14:editId="34FD1114">
                <wp:simplePos x="0" y="0"/>
                <wp:positionH relativeFrom="column">
                  <wp:posOffset>429222</wp:posOffset>
                </wp:positionH>
                <wp:positionV relativeFrom="paragraph">
                  <wp:posOffset>7584023</wp:posOffset>
                </wp:positionV>
                <wp:extent cx="1760561" cy="0"/>
                <wp:effectExtent l="0" t="19050" r="49530" b="38100"/>
                <wp:wrapNone/>
                <wp:docPr id="26868513" name="Rak koppling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0561" cy="0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EE871B2" id="Rak koppling 39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.8pt,597.15pt" to="172.45pt,59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" strokecolor="#156082 [3204]" strokeweight="4.5pt">
                <v:stroke joinstyle="miter"/>
              </v:line>
            </w:pict>
          </mc:Fallback>
        </mc:AlternateContent>
      </w:r>
      <w:r w:rsidR="009B3E23" w:rsidRPr="000137B2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587859D3" wp14:editId="371050BB">
                <wp:simplePos x="0" y="0"/>
                <wp:positionH relativeFrom="column">
                  <wp:posOffset>360680</wp:posOffset>
                </wp:positionH>
                <wp:positionV relativeFrom="paragraph">
                  <wp:posOffset>7127875</wp:posOffset>
                </wp:positionV>
                <wp:extent cx="2183130" cy="1404620"/>
                <wp:effectExtent l="0" t="0" r="7620" b="0"/>
                <wp:wrapSquare wrapText="bothSides"/>
                <wp:docPr id="1057937035" name="Textrut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31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47F12D" w14:textId="77777777" w:rsidR="00B91CF4" w:rsidRPr="009B3E23" w:rsidRDefault="004E20B4" w:rsidP="009E4D5D">
                            <w:pPr>
                              <w:pStyle w:val="DokDatum"/>
                            </w:pPr>
                            <w:r w:rsidRPr="009B3E23">
                              <w:t>30</w:t>
                            </w:r>
                            <w:r w:rsidR="00971774" w:rsidRPr="009B3E23">
                              <w:t xml:space="preserve"> </w:t>
                            </w:r>
                            <w:r w:rsidR="00B91CF4" w:rsidRPr="009B3E23">
                              <w:t>september</w:t>
                            </w:r>
                            <w:r w:rsidR="00971774" w:rsidRPr="009B3E23">
                              <w:t xml:space="preserve"> 202</w:t>
                            </w:r>
                            <w:r w:rsidR="00B91CF4" w:rsidRPr="009B3E23"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87859D3" id="_x0000_t202" coordsize="21600,21600" o:spt="202" path="m,l,21600r21600,l21600,xe">
                <v:stroke joinstyle="miter"/>
                <v:path gradientshapeok="t" o:connecttype="rect"/>
              </v:shapetype>
              <v:shape id="Textruta 2" o:spid="_x0000_s1026" type="#_x0000_t202" style="position:absolute;left:0;text-align:left;margin-left:28.4pt;margin-top:561.25pt;width:171.9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" stroked="f">
                <v:textbox style="mso-fit-shape-to-text:t">
                  <w:txbxContent>
                    <w:p w14:paraId="6A47F12D" w14:textId="77777777" w:rsidR="00B91CF4" w:rsidRPr="009B3E23" w:rsidRDefault="004E20B4" w:rsidP="009E4D5D">
                      <w:pPr>
                        <w:pStyle w:val="DokDatum"/>
                      </w:pPr>
                      <w:r w:rsidRPr="009B3E23">
                        <w:t>30</w:t>
                      </w:r>
                      <w:r w:rsidR="00971774" w:rsidRPr="009B3E23">
                        <w:t xml:space="preserve"> </w:t>
                      </w:r>
                      <w:r w:rsidR="00B91CF4" w:rsidRPr="009B3E23">
                        <w:t>september</w:t>
                      </w:r>
                      <w:r w:rsidR="00971774" w:rsidRPr="009B3E23">
                        <w:t xml:space="preserve"> 202</w:t>
                      </w:r>
                      <w:r w:rsidR="00B91CF4" w:rsidRPr="009B3E23"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3A96" w:rsidRPr="000137B2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DFD7017" wp14:editId="48B5D7B9">
                <wp:simplePos x="0" y="0"/>
                <wp:positionH relativeFrom="column">
                  <wp:posOffset>429222</wp:posOffset>
                </wp:positionH>
                <wp:positionV relativeFrom="paragraph">
                  <wp:posOffset>2397874</wp:posOffset>
                </wp:positionV>
                <wp:extent cx="3207224" cy="0"/>
                <wp:effectExtent l="0" t="19050" r="50800" b="38100"/>
                <wp:wrapNone/>
                <wp:docPr id="549821166" name="Rak koppling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7224" cy="0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C8C7F1" id="Rak koppling 39" o:spid="_x0000_s1026" style="position:absolute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.8pt,188.8pt" to="286.35pt,18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" strokecolor="#156082 [3204]" strokeweight="4.5pt">
                <v:stroke joinstyle="miter"/>
              </v:line>
            </w:pict>
          </mc:Fallback>
        </mc:AlternateContent>
      </w:r>
      <w:r w:rsidR="00B63A96" w:rsidRPr="000137B2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B81EE8F" wp14:editId="54A7879B">
                <wp:simplePos x="0" y="0"/>
                <wp:positionH relativeFrom="column">
                  <wp:posOffset>333375</wp:posOffset>
                </wp:positionH>
                <wp:positionV relativeFrom="paragraph">
                  <wp:posOffset>1231900</wp:posOffset>
                </wp:positionV>
                <wp:extent cx="3439160" cy="1404620"/>
                <wp:effectExtent l="0" t="0" r="8890" b="0"/>
                <wp:wrapSquare wrapText="bothSides"/>
                <wp:docPr id="217" name="Textrut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91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C0ED63" w14:textId="46786246" w:rsidR="009E4D5D" w:rsidRDefault="00971774" w:rsidP="009E4D5D">
                            <w:pPr>
                              <w:pStyle w:val="DokRubrik"/>
                            </w:pPr>
                            <w:r w:rsidRPr="009B3E23">
                              <w:t>JavaScript-</w:t>
                            </w:r>
                            <w:r w:rsidR="00193F8F">
                              <w:t>17</w:t>
                            </w:r>
                          </w:p>
                          <w:p w14:paraId="5C5FB1E0" w14:textId="16E98C8A" w:rsidR="00971774" w:rsidRPr="009B3E23" w:rsidRDefault="00193F8F" w:rsidP="009E4D5D">
                            <w:pPr>
                              <w:pStyle w:val="DokRubrik"/>
                            </w:pPr>
                            <w:r>
                              <w:t>Slutprojekt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81EE8F" id="_x0000_s1027" type="#_x0000_t202" style="position:absolute;left:0;text-align:left;margin-left:26.25pt;margin-top:97pt;width:270.8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" stroked="f">
                <v:textbox style="mso-fit-shape-to-text:t">
                  <w:txbxContent>
                    <w:p w14:paraId="38C0ED63" w14:textId="46786246" w:rsidR="009E4D5D" w:rsidRDefault="00971774" w:rsidP="009E4D5D">
                      <w:pPr>
                        <w:pStyle w:val="DokRubrik"/>
                      </w:pPr>
                      <w:r w:rsidRPr="009B3E23">
                        <w:t>JavaScript-</w:t>
                      </w:r>
                      <w:r w:rsidR="00193F8F">
                        <w:t>17</w:t>
                      </w:r>
                    </w:p>
                    <w:p w14:paraId="5C5FB1E0" w14:textId="16E98C8A" w:rsidR="00971774" w:rsidRPr="009B3E23" w:rsidRDefault="00193F8F" w:rsidP="009E4D5D">
                      <w:pPr>
                        <w:pStyle w:val="DokRubrik"/>
                      </w:pPr>
                      <w:r>
                        <w:t>Slutprojekt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71774" w:rsidRPr="000137B2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93E3619" wp14:editId="502A9989">
                <wp:simplePos x="0" y="0"/>
                <wp:positionH relativeFrom="column">
                  <wp:posOffset>387853</wp:posOffset>
                </wp:positionH>
                <wp:positionV relativeFrom="paragraph">
                  <wp:posOffset>7928574</wp:posOffset>
                </wp:positionV>
                <wp:extent cx="2360930" cy="1404620"/>
                <wp:effectExtent l="0" t="0" r="4445" b="1905"/>
                <wp:wrapSquare wrapText="bothSides"/>
                <wp:docPr id="1329882488" name="Textrut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D0BA13" w14:textId="77777777" w:rsidR="00971774" w:rsidRPr="009B3E23" w:rsidRDefault="00971774" w:rsidP="009E4D5D">
                            <w:pPr>
                              <w:pStyle w:val="DokInfo"/>
                            </w:pPr>
                            <w:r w:rsidRPr="009B3E23">
                              <w:t>JavaScript – utan tjafs</w:t>
                            </w:r>
                            <w:r w:rsidRPr="009B3E23">
                              <w:br/>
                              <w:t>Författare: Acke Strömberg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3E3619" id="_x0000_s1028" type="#_x0000_t202" style="position:absolute;left:0;text-align:left;margin-left:30.55pt;margin-top:624.3pt;width:185.9pt;height:110.6pt;z-index:2516807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" stroked="f">
                <v:textbox style="mso-fit-shape-to-text:t">
                  <w:txbxContent>
                    <w:p w14:paraId="1BD0BA13" w14:textId="77777777" w:rsidR="00971774" w:rsidRPr="009B3E23" w:rsidRDefault="00971774" w:rsidP="009E4D5D">
                      <w:pPr>
                        <w:pStyle w:val="DokInfo"/>
                      </w:pPr>
                      <w:r w:rsidRPr="009B3E23">
                        <w:t>JavaScript – utan tjafs</w:t>
                      </w:r>
                      <w:r w:rsidRPr="009B3E23">
                        <w:br/>
                        <w:t>Författare: Acke Strömberg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71774" w:rsidRPr="000137B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20F15F" wp14:editId="1A143DB0">
                <wp:simplePos x="0" y="0"/>
                <wp:positionH relativeFrom="margin">
                  <wp:align>left</wp:align>
                </wp:positionH>
                <wp:positionV relativeFrom="paragraph">
                  <wp:posOffset>891218</wp:posOffset>
                </wp:positionV>
                <wp:extent cx="3938400" cy="8817553"/>
                <wp:effectExtent l="0" t="0" r="5080" b="3175"/>
                <wp:wrapNone/>
                <wp:docPr id="2231" name="Shape 2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400" cy="88175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39540" h="8656320">
                              <a:moveTo>
                                <a:pt x="0" y="0"/>
                              </a:moveTo>
                              <a:lnTo>
                                <a:pt x="3939540" y="0"/>
                              </a:lnTo>
                              <a:lnTo>
                                <a:pt x="3939540" y="8656320"/>
                              </a:lnTo>
                              <a:lnTo>
                                <a:pt x="0" y="86563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noFill/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507CB" id="Shape 2231" o:spid="_x0000_s1026" style="position:absolute;margin-left:0;margin-top:70.15pt;width:310.1pt;height:694.3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3939540,8656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" path="m,l3939540,r,8656320l,8656320,,e" stroked="f" strokeweight="0">
                <v:stroke miterlimit="83231f" joinstyle="miter"/>
                <v:path arrowok="t" textboxrect="0,0,3939540,8656320"/>
                <w10:wrap anchorx="margin"/>
              </v:shape>
            </w:pict>
          </mc:Fallback>
        </mc:AlternateContent>
      </w:r>
      <w:r w:rsidR="00971774" w:rsidRPr="000137B2">
        <w:rPr>
          <w:rFonts w:eastAsia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D032BD2" wp14:editId="464E1802">
                <wp:simplePos x="0" y="0"/>
                <wp:positionH relativeFrom="page">
                  <wp:posOffset>0</wp:posOffset>
                </wp:positionH>
                <wp:positionV relativeFrom="page">
                  <wp:posOffset>40943</wp:posOffset>
                </wp:positionV>
                <wp:extent cx="7560310" cy="10650855"/>
                <wp:effectExtent l="0" t="0" r="2540" b="0"/>
                <wp:wrapTopAndBottom/>
                <wp:docPr id="1578" name="Group 1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10" cy="10650855"/>
                          <a:chOff x="0" y="36951"/>
                          <a:chExt cx="7560564" cy="1065085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662940" y="36951"/>
                            <a:ext cx="53598" cy="241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0B1F6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594360" y="715132"/>
                            <a:ext cx="53598" cy="24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D5519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0" name="Shape 2230"/>
                        <wps:cNvSpPr/>
                        <wps:spPr>
                          <a:xfrm>
                            <a:off x="0" y="6667499"/>
                            <a:ext cx="7560564" cy="4020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4020311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4020311"/>
                                </a:lnTo>
                                <a:lnTo>
                                  <a:pt x="0" y="4020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ABA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94360" y="965068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C0FB6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4261104" y="1213479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41DBA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6090613" y="1213479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C5F6A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122420" y="2021200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4ECD4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004060" y="2271136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48922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94360" y="2473828"/>
                            <a:ext cx="53598" cy="24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7EF05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289048" y="7896219"/>
                            <a:ext cx="53598" cy="241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004D9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594360" y="8224264"/>
                            <a:ext cx="19240" cy="86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88D26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594360" y="8312656"/>
                            <a:ext cx="19240" cy="86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317BA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594360" y="8900920"/>
                            <a:ext cx="19240" cy="86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9F710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071116" y="1832402"/>
                            <a:ext cx="130824" cy="443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CE78D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821936" y="7266433"/>
                            <a:ext cx="2145792" cy="1432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Shape 46"/>
                        <wps:cNvSpPr/>
                        <wps:spPr>
                          <a:xfrm>
                            <a:off x="5021580" y="8923018"/>
                            <a:ext cx="1833372" cy="560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3372" h="560832">
                                <a:moveTo>
                                  <a:pt x="73152" y="0"/>
                                </a:moveTo>
                                <a:lnTo>
                                  <a:pt x="1760220" y="0"/>
                                </a:lnTo>
                                <a:cubicBezTo>
                                  <a:pt x="1801368" y="0"/>
                                  <a:pt x="1833372" y="33528"/>
                                  <a:pt x="1833372" y="73152"/>
                                </a:cubicBezTo>
                                <a:lnTo>
                                  <a:pt x="1833372" y="487680"/>
                                </a:lnTo>
                                <a:cubicBezTo>
                                  <a:pt x="1833372" y="528828"/>
                                  <a:pt x="1801368" y="560832"/>
                                  <a:pt x="1760220" y="560832"/>
                                </a:cubicBezTo>
                                <a:lnTo>
                                  <a:pt x="73152" y="560832"/>
                                </a:lnTo>
                                <a:cubicBezTo>
                                  <a:pt x="32004" y="560832"/>
                                  <a:pt x="0" y="528828"/>
                                  <a:pt x="0" y="487680"/>
                                </a:cubicBezTo>
                                <a:lnTo>
                                  <a:pt x="0" y="73152"/>
                                </a:lnTo>
                                <a:cubicBezTo>
                                  <a:pt x="0" y="33528"/>
                                  <a:pt x="32004" y="0"/>
                                  <a:pt x="731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4F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Rectangle 47"/>
                        <wps:cNvSpPr/>
                        <wps:spPr>
                          <a:xfrm>
                            <a:off x="5251704" y="9104413"/>
                            <a:ext cx="1953913" cy="331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FBF46" w14:textId="77777777" w:rsidR="00047CB2" w:rsidRPr="00065C87" w:rsidRDefault="00000000" w:rsidP="00013F54">
                              <w:r w:rsidRPr="00065C87">
                                <w:rPr>
                                  <w:w w:val="112"/>
                                </w:rPr>
                                <w:t>För</w:t>
                              </w:r>
                              <w:r w:rsidRPr="00065C87">
                                <w:rPr>
                                  <w:spacing w:val="66"/>
                                  <w:w w:val="112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w w:val="112"/>
                                </w:rPr>
                                <w:t>en</w:t>
                              </w:r>
                              <w:r w:rsidRPr="00065C87">
                                <w:rPr>
                                  <w:spacing w:val="69"/>
                                  <w:w w:val="112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w w:val="112"/>
                                </w:rPr>
                                <w:t>kanin</w:t>
                              </w:r>
                              <w:r w:rsidRPr="00065C87">
                                <w:rPr>
                                  <w:spacing w:val="66"/>
                                  <w:w w:val="1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032BD2" id="Group 1578" o:spid="_x0000_s1029" style="position:absolute;left:0;text-align:left;margin-left:0;margin-top:3.2pt;width:595.3pt;height:838.65pt;z-index:251658240;mso-position-horizontal-relative:page;mso-position-vertical-relative:page;mso-height-relative:margin" coordorigin=",369" coordsize="75605,1065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">
                <v:rect id="Rectangle 6" o:spid="_x0000_s1030" style="position:absolute;left:6629;top:369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78D0B1F6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8" o:spid="_x0000_s1031" style="position:absolute;left:5943;top:7151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08D5519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shape id="Shape 2230" o:spid="_x0000_s1032" style="position:absolute;top:66674;width:75605;height:40204;visibility:visible;mso-wrap-style:square;v-text-anchor:top" coordsize="7560564,4020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" path="m,l7560564,r,4020311l,4020311,,e" fillcolor="#34aba2" stroked="f" strokeweight="0">
                  <v:stroke miterlimit="83231f" joinstyle="miter"/>
                  <v:path arrowok="t" textboxrect="0,0,7560564,4020311"/>
                </v:shape>
                <v:rect id="Rectangle 25" o:spid="_x0000_s1033" style="position:absolute;left:5943;top:9650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7A4C0FB6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55" o:spid="_x0000_s1034" style="position:absolute;left:42611;top:12134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4FC41DBA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56" o:spid="_x0000_s1035" style="position:absolute;left:60906;top:12134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127C5F6A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7" o:spid="_x0000_s1036" style="position:absolute;left:41224;top:20212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984ECD4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8" o:spid="_x0000_s1037" style="position:absolute;left:20040;top:22711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D448922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9" o:spid="_x0000_s1038" style="position:absolute;left:5943;top:24738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71C7EF05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31" o:spid="_x0000_s1039" style="position:absolute;left:22890;top:78962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382004D9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33" o:spid="_x0000_s1040" style="position:absolute;left:5943;top:82242;width:193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65B88D26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34" o:spid="_x0000_s1041" style="position:absolute;left:5943;top:83126;width:193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33317BA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37" o:spid="_x0000_s1042" style="position:absolute;left:5943;top:89009;width:193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6539F710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42" o:spid="_x0000_s1043" style="position:absolute;left:20711;top:18324;width:1308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44ECE78D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5" o:spid="_x0000_s1044" type="#_x0000_t75" style="position:absolute;left:48219;top:72664;width:21458;height:14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">
                  <v:imagedata r:id="rId10" o:title=""/>
                </v:shape>
                <v:shape id="Shape 46" o:spid="_x0000_s1045" style="position:absolute;left:50215;top:89230;width:18334;height:5608;visibility:visible;mso-wrap-style:square;v-text-anchor:top" coordsize="1833372,560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" path="m73152,l1760220,v41148,,73152,33528,73152,73152l1833372,487680v,41148,-32004,73152,-73152,73152l73152,560832c32004,560832,,528828,,487680l,73152c,33528,32004,,73152,xe" fillcolor="#024f75" stroked="f" strokeweight="0">
                  <v:stroke miterlimit="83231f" joinstyle="miter"/>
                  <v:path arrowok="t" textboxrect="0,0,1833372,560832"/>
                </v:shape>
                <v:rect id="Rectangle 47" o:spid="_x0000_s1046" style="position:absolute;left:52517;top:91044;width:1953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5FBFBF46" w14:textId="77777777" w:rsidR="00047CB2" w:rsidRPr="00065C87" w:rsidRDefault="00000000" w:rsidP="00013F54">
                        <w:r w:rsidRPr="00065C87">
                          <w:rPr>
                            <w:w w:val="112"/>
                          </w:rPr>
                          <w:t>För</w:t>
                        </w:r>
                        <w:r w:rsidRPr="00065C87">
                          <w:rPr>
                            <w:spacing w:val="66"/>
                            <w:w w:val="112"/>
                          </w:rPr>
                          <w:t xml:space="preserve"> </w:t>
                        </w:r>
                        <w:r w:rsidRPr="00065C87">
                          <w:rPr>
                            <w:w w:val="112"/>
                          </w:rPr>
                          <w:t>en</w:t>
                        </w:r>
                        <w:r w:rsidRPr="00065C87">
                          <w:rPr>
                            <w:spacing w:val="69"/>
                            <w:w w:val="112"/>
                          </w:rPr>
                          <w:t xml:space="preserve"> </w:t>
                        </w:r>
                        <w:r w:rsidRPr="00065C87">
                          <w:rPr>
                            <w:w w:val="112"/>
                          </w:rPr>
                          <w:t>kanin</w:t>
                        </w:r>
                        <w:r w:rsidRPr="00065C87">
                          <w:rPr>
                            <w:spacing w:val="66"/>
                            <w:w w:val="11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F6597" w:rsidRPr="000137B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108EBC" wp14:editId="61805179">
                <wp:simplePos x="0" y="0"/>
                <wp:positionH relativeFrom="column">
                  <wp:posOffset>415575</wp:posOffset>
                </wp:positionH>
                <wp:positionV relativeFrom="paragraph">
                  <wp:posOffset>-4772879</wp:posOffset>
                </wp:positionV>
                <wp:extent cx="1856096" cy="21893"/>
                <wp:effectExtent l="0" t="19050" r="49530" b="54610"/>
                <wp:wrapNone/>
                <wp:docPr id="876068603" name="Rak koppling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6096" cy="21893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58737C" id="Rak koppling 3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7pt,-375.8pt" to="178.85pt,-37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" strokecolor="#156082 [3204]" strokeweight="4.5pt">
                <v:stroke joinstyle="miter"/>
              </v:line>
            </w:pict>
          </mc:Fallback>
        </mc:AlternateContent>
      </w:r>
      <w:r w:rsidR="000F6597" w:rsidRPr="000137B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2DFEF2" wp14:editId="6CF59822">
                <wp:simplePos x="0" y="0"/>
                <wp:positionH relativeFrom="column">
                  <wp:posOffset>333688</wp:posOffset>
                </wp:positionH>
                <wp:positionV relativeFrom="paragraph">
                  <wp:posOffset>-5842806</wp:posOffset>
                </wp:positionV>
                <wp:extent cx="3247830" cy="1072100"/>
                <wp:effectExtent l="0" t="0" r="0" b="0"/>
                <wp:wrapNone/>
                <wp:docPr id="1759168912" name="Textru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830" cy="107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D443A6" w14:textId="77777777" w:rsidR="000F6597" w:rsidRPr="000F6597" w:rsidRDefault="000F6597" w:rsidP="00013F54">
                            <w:pPr>
                              <w:rPr>
                                <w:sz w:val="56"/>
                                <w:szCs w:val="52"/>
                              </w:rPr>
                            </w:pPr>
                            <w:r w:rsidRPr="000F6597">
                              <w:t>JavaScript-02</w:t>
                            </w:r>
                            <w:r w:rsidRPr="000F6597">
                              <w:br/>
                              <w:t>REST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DFEF2" id="Textruta 31" o:spid="_x0000_s1047" type="#_x0000_t202" style="position:absolute;left:0;text-align:left;margin-left:26.25pt;margin-top:-460.05pt;width:255.75pt;height:84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" fillcolor="white [3201]" stroked="f" strokeweight=".5pt">
                <v:textbox>
                  <w:txbxContent>
                    <w:p w14:paraId="2CD443A6" w14:textId="77777777" w:rsidR="000F6597" w:rsidRPr="000F6597" w:rsidRDefault="000F6597" w:rsidP="00013F54">
                      <w:pPr>
                        <w:rPr>
                          <w:sz w:val="56"/>
                          <w:szCs w:val="52"/>
                        </w:rPr>
                      </w:pPr>
                      <w:r w:rsidRPr="000F6597">
                        <w:t>JavaScript-02</w:t>
                      </w:r>
                      <w:r w:rsidRPr="000F6597">
                        <w:br/>
                        <w:t>REST API</w:t>
                      </w:r>
                    </w:p>
                  </w:txbxContent>
                </v:textbox>
              </v:shape>
            </w:pict>
          </mc:Fallback>
        </mc:AlternateContent>
      </w:r>
      <w:r w:rsidR="000A4A85" w:rsidRPr="000137B2">
        <w:rPr>
          <w:noProof/>
        </w:rPr>
        <w:drawing>
          <wp:inline distT="0" distB="0" distL="0" distR="0" wp14:anchorId="1F389B92" wp14:editId="44090212">
            <wp:extent cx="3190875" cy="5686425"/>
            <wp:effectExtent l="0" t="0" r="9525" b="9525"/>
            <wp:docPr id="174709164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568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4692A" w:rsidRPr="000137B2">
        <w:br w:type="page"/>
      </w:r>
      <w:r w:rsidRPr="00193F8F">
        <w:rPr>
          <w:rStyle w:val="Rubrik1Char"/>
        </w:rPr>
        <w:lastRenderedPageBreak/>
        <w:t>Slutprojekt</w:t>
      </w:r>
    </w:p>
    <w:p w14:paraId="40CC3C01" w14:textId="19740DB2" w:rsidR="00193F8F" w:rsidRPr="00193F8F" w:rsidRDefault="00193F8F" w:rsidP="00193F8F">
      <w:pPr>
        <w:pStyle w:val="Rubrik2"/>
        <w:rPr>
          <w:rStyle w:val="Rubrik1Char"/>
          <w:color w:val="5A5A5A" w:themeColor="text1" w:themeTint="A5"/>
          <w:sz w:val="32"/>
          <w:szCs w:val="32"/>
        </w:rPr>
      </w:pPr>
      <w:r w:rsidRPr="00193F8F">
        <w:rPr>
          <w:rStyle w:val="Rubrik1Char"/>
          <w:color w:val="5A5A5A" w:themeColor="text1" w:themeTint="A5"/>
          <w:sz w:val="32"/>
          <w:szCs w:val="32"/>
        </w:rPr>
        <w:t>Admin Dashboard för Elektronikshoppen</w:t>
      </w:r>
    </w:p>
    <w:p w14:paraId="1658F503" w14:textId="143E1ED6" w:rsidR="00193F8F" w:rsidRDefault="00193F8F" w:rsidP="00193F8F">
      <w:pPr>
        <w:pStyle w:val="Rubrik3"/>
      </w:pPr>
      <w:r>
        <w:t>Mål</w:t>
      </w:r>
    </w:p>
    <w:p w14:paraId="69EA0D72" w14:textId="77777777" w:rsidR="00193F8F" w:rsidRDefault="00193F8F" w:rsidP="00193F8F">
      <w:r>
        <w:t>Bygga en fullt fungerande admin-panel i React för att hantera produkter, söka i lagret, analysera försäljningsstatistik och lägga till nya artiklar.</w:t>
      </w:r>
    </w:p>
    <w:p w14:paraId="0EE18AE0" w14:textId="51D90367" w:rsidR="00193F8F" w:rsidRDefault="00193F8F" w:rsidP="00193F8F">
      <w:pPr>
        <w:pStyle w:val="Rubrik3"/>
      </w:pPr>
      <w:r>
        <w:t>Funktioner som ska implementeras</w:t>
      </w:r>
    </w:p>
    <w:p w14:paraId="7F2E6055" w14:textId="177239E0" w:rsidR="00193F8F" w:rsidRDefault="00193F8F" w:rsidP="00193F8F">
      <w:pPr>
        <w:pStyle w:val="Liststycke"/>
        <w:numPr>
          <w:ilvl w:val="0"/>
          <w:numId w:val="22"/>
        </w:numPr>
      </w:pPr>
      <w:r>
        <w:t>Statistik-kort (Analytics)</w:t>
      </w:r>
    </w:p>
    <w:p w14:paraId="31329630" w14:textId="1F9CE09E" w:rsidR="00193F8F" w:rsidRDefault="00193F8F" w:rsidP="00193F8F">
      <w:pPr>
        <w:pStyle w:val="Liststycke"/>
        <w:numPr>
          <w:ilvl w:val="0"/>
          <w:numId w:val="22"/>
        </w:numPr>
      </w:pPr>
      <w:r>
        <w:t>Räkna ut det totala lagervärdet och snittpriset för alla produkter med hjälp av .reduce().</w:t>
      </w:r>
    </w:p>
    <w:p w14:paraId="7CB88C45" w14:textId="6C182B8E" w:rsidR="00193F8F" w:rsidRDefault="00193F8F" w:rsidP="00193F8F">
      <w:pPr>
        <w:pStyle w:val="Liststycke"/>
        <w:numPr>
          <w:ilvl w:val="0"/>
          <w:numId w:val="22"/>
        </w:numPr>
      </w:pPr>
      <w:r>
        <w:t>Live-sökning</w:t>
      </w:r>
    </w:p>
    <w:p w14:paraId="4EEA354B" w14:textId="5B7DF511" w:rsidR="00193F8F" w:rsidRDefault="00193F8F" w:rsidP="00193F8F">
      <w:pPr>
        <w:pStyle w:val="Liststycke"/>
        <w:numPr>
          <w:ilvl w:val="0"/>
          <w:numId w:val="22"/>
        </w:numPr>
      </w:pPr>
      <w:r>
        <w:t>Filtrera produkterna i realtid när användaren skriver i ett sökfält (.filter()).</w:t>
      </w:r>
    </w:p>
    <w:p w14:paraId="0A0B4C66" w14:textId="75357033" w:rsidR="00193F8F" w:rsidRDefault="00193F8F" w:rsidP="00193F8F">
      <w:pPr>
        <w:pStyle w:val="Liststycke"/>
        <w:numPr>
          <w:ilvl w:val="0"/>
          <w:numId w:val="22"/>
        </w:numPr>
      </w:pPr>
      <w:r>
        <w:t>Hämta extern data</w:t>
      </w:r>
    </w:p>
    <w:p w14:paraId="6E7EA9D6" w14:textId="0A4E9A74" w:rsidR="00193F8F" w:rsidRDefault="00193F8F" w:rsidP="00193F8F">
      <w:pPr>
        <w:pStyle w:val="Liststycke"/>
        <w:numPr>
          <w:ilvl w:val="0"/>
          <w:numId w:val="22"/>
        </w:numPr>
      </w:pPr>
      <w:r>
        <w:t>Ladda in en startlista med produkter från ett externt API med fetch och useEffect.</w:t>
      </w:r>
    </w:p>
    <w:p w14:paraId="0C466D35" w14:textId="20A25A71" w:rsidR="00193F8F" w:rsidRDefault="00193F8F" w:rsidP="00193F8F">
      <w:pPr>
        <w:pStyle w:val="Liststycke"/>
        <w:numPr>
          <w:ilvl w:val="0"/>
          <w:numId w:val="22"/>
        </w:numPr>
      </w:pPr>
      <w:r>
        <w:t>Lägga till produkter</w:t>
      </w:r>
    </w:p>
    <w:p w14:paraId="04D8447A" w14:textId="5D73997E" w:rsidR="00193F8F" w:rsidRDefault="00193F8F" w:rsidP="00193F8F">
      <w:pPr>
        <w:pStyle w:val="Liststycke"/>
        <w:numPr>
          <w:ilvl w:val="0"/>
          <w:numId w:val="22"/>
        </w:numPr>
      </w:pPr>
      <w:r>
        <w:t>Ett formulär där admin kan lägga till nya produkter.</w:t>
      </w:r>
    </w:p>
    <w:p w14:paraId="77C7B4F7" w14:textId="29FFE699" w:rsidR="00193F8F" w:rsidRDefault="00193F8F" w:rsidP="00193F8F">
      <w:pPr>
        <w:pStyle w:val="Liststycke"/>
        <w:numPr>
          <w:ilvl w:val="0"/>
          <w:numId w:val="22"/>
        </w:numPr>
      </w:pPr>
      <w:r>
        <w:t>Permanent lagring</w:t>
      </w:r>
    </w:p>
    <w:p w14:paraId="43764DDC" w14:textId="3996F016" w:rsidR="00193F8F" w:rsidRDefault="00193F8F" w:rsidP="00193F8F">
      <w:pPr>
        <w:pStyle w:val="Liststycke"/>
        <w:numPr>
          <w:ilvl w:val="0"/>
          <w:numId w:val="22"/>
        </w:numPr>
      </w:pPr>
      <w:r>
        <w:t>Appen ska spara listan i LocalStorage så att tillagda produkter finns kvar när sidan laddas om.</w:t>
      </w:r>
    </w:p>
    <w:p w14:paraId="07238873" w14:textId="61B060C0" w:rsidR="00193F8F" w:rsidRDefault="00193F8F" w:rsidP="00193F8F">
      <w:pPr>
        <w:pStyle w:val="Rubrik3"/>
      </w:pPr>
      <w:r>
        <w:t>Komma igång</w:t>
      </w:r>
    </w:p>
    <w:p w14:paraId="410DA257" w14:textId="77777777" w:rsidR="00193F8F" w:rsidRDefault="00193F8F" w:rsidP="00193F8F">
      <w:pPr>
        <w:pStyle w:val="Liststycke"/>
        <w:numPr>
          <w:ilvl w:val="0"/>
          <w:numId w:val="25"/>
        </w:numPr>
      </w:pPr>
      <w:r>
        <w:t>Börja med att skapa ett nytt React-projekt med Vite.</w:t>
      </w:r>
    </w:p>
    <w:p w14:paraId="355D9532" w14:textId="4319AF35" w:rsidR="00193F8F" w:rsidRDefault="00193F8F" w:rsidP="00193F8F">
      <w:pPr>
        <w:pStyle w:val="Kodstycke"/>
        <w:ind w:left="748"/>
      </w:pPr>
      <w:r>
        <w:t>npm create vite@latest dashboard-app -- --template react</w:t>
      </w:r>
    </w:p>
    <w:p w14:paraId="1CFF23EE" w14:textId="79BFC4FE" w:rsidR="00193F8F" w:rsidRDefault="00193F8F" w:rsidP="00193F8F">
      <w:pPr>
        <w:pStyle w:val="Liststycke"/>
        <w:numPr>
          <w:ilvl w:val="0"/>
          <w:numId w:val="25"/>
        </w:numPr>
      </w:pPr>
      <w:r>
        <w:t xml:space="preserve">Rensa mappen </w:t>
      </w:r>
      <w:r w:rsidRPr="00193F8F">
        <w:rPr>
          <w:b/>
          <w:bCs/>
        </w:rPr>
        <w:t>src/</w:t>
      </w:r>
      <w:r>
        <w:t>, det vill säga ta bort alla filer därifrån, men spara mappen.</w:t>
      </w:r>
    </w:p>
    <w:p w14:paraId="67BCECBA" w14:textId="54A31774" w:rsidR="00193F8F" w:rsidRDefault="00193F8F" w:rsidP="00193F8F">
      <w:pPr>
        <w:pStyle w:val="Liststycke"/>
        <w:numPr>
          <w:ilvl w:val="0"/>
          <w:numId w:val="25"/>
        </w:numPr>
      </w:pPr>
      <w:r>
        <w:t>Skapa följande filer i mappen</w:t>
      </w:r>
    </w:p>
    <w:p w14:paraId="55D29734" w14:textId="1738F4A5" w:rsidR="00193F8F" w:rsidRDefault="00193F8F" w:rsidP="00193F8F">
      <w:pPr>
        <w:pStyle w:val="Kodstycke"/>
        <w:ind w:left="748"/>
      </w:pPr>
      <w:r>
        <w:t>src/index.css</w:t>
      </w:r>
    </w:p>
    <w:p w14:paraId="0AFF8B7F" w14:textId="5BE13A79" w:rsidR="00193F8F" w:rsidRDefault="00193F8F" w:rsidP="00193F8F">
      <w:pPr>
        <w:pStyle w:val="Kodstycke"/>
        <w:ind w:left="748"/>
      </w:pPr>
      <w:r>
        <w:t>src/App.jsx</w:t>
      </w:r>
    </w:p>
    <w:p w14:paraId="2E70D689" w14:textId="5816DD57" w:rsidR="00193F8F" w:rsidRDefault="00193F8F" w:rsidP="00193F8F">
      <w:pPr>
        <w:pStyle w:val="Liststycke"/>
        <w:numPr>
          <w:ilvl w:val="0"/>
          <w:numId w:val="25"/>
        </w:numPr>
      </w:pPr>
      <w:r>
        <w:t>Kopiera över innehållet från de filer som ligger i den här mappen med samma namn.</w:t>
      </w:r>
    </w:p>
    <w:p w14:paraId="39E30216" w14:textId="77777777" w:rsidR="00193F8F" w:rsidRDefault="00193F8F" w:rsidP="00193F8F"/>
    <w:p w14:paraId="54D3E84C" w14:textId="19E6BBEB" w:rsidR="00193F8F" w:rsidRDefault="00193F8F" w:rsidP="00193F8F">
      <w:pPr>
        <w:pStyle w:val="Rubrik3"/>
      </w:pPr>
      <w:r>
        <w:lastRenderedPageBreak/>
        <w:t>Lösningsförslag</w:t>
      </w:r>
    </w:p>
    <w:p w14:paraId="326F49C2" w14:textId="77777777" w:rsidR="00193F8F" w:rsidRDefault="00193F8F" w:rsidP="00193F8F">
      <w:r>
        <w:t>src/App.jsx</w:t>
      </w:r>
    </w:p>
    <w:p w14:paraId="2ACC21A0" w14:textId="77777777" w:rsidR="00193F8F" w:rsidRDefault="00193F8F" w:rsidP="00193F8F">
      <w:pPr>
        <w:pStyle w:val="Kodstycke"/>
      </w:pPr>
      <w:r>
        <w:t>import { useState, useEffect } from 'react';</w:t>
      </w:r>
    </w:p>
    <w:p w14:paraId="7432C57F" w14:textId="77777777" w:rsidR="00193F8F" w:rsidRDefault="00193F8F" w:rsidP="00193F8F">
      <w:pPr>
        <w:pStyle w:val="Kodstycke"/>
      </w:pPr>
      <w:r>
        <w:t>import './index.css';</w:t>
      </w:r>
    </w:p>
    <w:p w14:paraId="5ACF9930" w14:textId="77777777" w:rsidR="00193F8F" w:rsidRDefault="00193F8F" w:rsidP="00193F8F">
      <w:pPr>
        <w:pStyle w:val="Kodstycke"/>
      </w:pPr>
    </w:p>
    <w:p w14:paraId="6934B09C" w14:textId="77777777" w:rsidR="00193F8F" w:rsidRDefault="00193F8F" w:rsidP="00193F8F">
      <w:pPr>
        <w:pStyle w:val="Kodstycke"/>
      </w:pPr>
      <w:r>
        <w:t>function App() {</w:t>
      </w:r>
    </w:p>
    <w:p w14:paraId="25683946" w14:textId="77777777" w:rsidR="00193F8F" w:rsidRDefault="00193F8F" w:rsidP="00193F8F">
      <w:pPr>
        <w:pStyle w:val="Kodstycke"/>
      </w:pPr>
      <w:r>
        <w:t xml:space="preserve">  const [produkter, setProdukter] = useState([]);</w:t>
      </w:r>
    </w:p>
    <w:p w14:paraId="2A69FBC9" w14:textId="77777777" w:rsidR="00193F8F" w:rsidRDefault="00193F8F" w:rsidP="00193F8F">
      <w:pPr>
        <w:pStyle w:val="Kodstycke"/>
      </w:pPr>
      <w:r>
        <w:t xml:space="preserve">  const [sökord, setSökord] = useState('');</w:t>
      </w:r>
    </w:p>
    <w:p w14:paraId="3EED2131" w14:textId="77777777" w:rsidR="00193F8F" w:rsidRDefault="00193F8F" w:rsidP="00193F8F">
      <w:pPr>
        <w:pStyle w:val="Kodstycke"/>
      </w:pPr>
      <w:r>
        <w:t xml:space="preserve">  const [nyttNamn, setNyttNamn] = useState('');</w:t>
      </w:r>
    </w:p>
    <w:p w14:paraId="2A1F201B" w14:textId="77777777" w:rsidR="00193F8F" w:rsidRDefault="00193F8F" w:rsidP="00193F8F">
      <w:pPr>
        <w:pStyle w:val="Kodstycke"/>
      </w:pPr>
      <w:r>
        <w:t xml:space="preserve">  const [nyttPris, setNyttPris] = useState('');</w:t>
      </w:r>
    </w:p>
    <w:p w14:paraId="071F7458" w14:textId="77777777" w:rsidR="00193F8F" w:rsidRDefault="00193F8F" w:rsidP="00193F8F">
      <w:pPr>
        <w:pStyle w:val="Kodstycke"/>
      </w:pPr>
      <w:r>
        <w:t xml:space="preserve">  const [nyKategori, setNyKategori] = useState('Elektronik');</w:t>
      </w:r>
    </w:p>
    <w:p w14:paraId="5CBF00D9" w14:textId="77777777" w:rsidR="00193F8F" w:rsidRDefault="00193F8F" w:rsidP="00193F8F">
      <w:pPr>
        <w:pStyle w:val="Kodstycke"/>
      </w:pPr>
    </w:p>
    <w:p w14:paraId="26907D78" w14:textId="77777777" w:rsidR="00193F8F" w:rsidRDefault="00193F8F" w:rsidP="00193F8F">
      <w:pPr>
        <w:pStyle w:val="Kodstycke"/>
      </w:pPr>
      <w:r>
        <w:t xml:space="preserve">  // 1. Hämta startdata (Först LocalStorage, annars API-fetch)</w:t>
      </w:r>
    </w:p>
    <w:p w14:paraId="102A2902" w14:textId="77777777" w:rsidR="00193F8F" w:rsidRDefault="00193F8F" w:rsidP="00193F8F">
      <w:pPr>
        <w:pStyle w:val="Kodstycke"/>
      </w:pPr>
      <w:r>
        <w:t xml:space="preserve">  useEffect(() =&gt; {</w:t>
      </w:r>
    </w:p>
    <w:p w14:paraId="3C73DEFC" w14:textId="77777777" w:rsidR="00193F8F" w:rsidRDefault="00193F8F" w:rsidP="00193F8F">
      <w:pPr>
        <w:pStyle w:val="Kodstycke"/>
      </w:pPr>
      <w:r>
        <w:t xml:space="preserve">    const sparadData = localStorage.getItem('dashboard_produkter');</w:t>
      </w:r>
    </w:p>
    <w:p w14:paraId="443E384C" w14:textId="77777777" w:rsidR="00193F8F" w:rsidRDefault="00193F8F" w:rsidP="00193F8F">
      <w:pPr>
        <w:pStyle w:val="Kodstycke"/>
      </w:pPr>
    </w:p>
    <w:p w14:paraId="220291C7" w14:textId="77777777" w:rsidR="00193F8F" w:rsidRDefault="00193F8F" w:rsidP="00193F8F">
      <w:pPr>
        <w:pStyle w:val="Kodstycke"/>
      </w:pPr>
      <w:r>
        <w:t xml:space="preserve">    if (sparadData) {</w:t>
      </w:r>
    </w:p>
    <w:p w14:paraId="579F54C9" w14:textId="77777777" w:rsidR="00193F8F" w:rsidRDefault="00193F8F" w:rsidP="00193F8F">
      <w:pPr>
        <w:pStyle w:val="Kodstycke"/>
      </w:pPr>
      <w:r>
        <w:t xml:space="preserve">      setProdukter(JSON.parse(sparadData));</w:t>
      </w:r>
    </w:p>
    <w:p w14:paraId="16848687" w14:textId="77777777" w:rsidR="00193F8F" w:rsidRDefault="00193F8F" w:rsidP="00193F8F">
      <w:pPr>
        <w:pStyle w:val="Kodstycke"/>
      </w:pPr>
      <w:r>
        <w:t xml:space="preserve">    } else {</w:t>
      </w:r>
    </w:p>
    <w:p w14:paraId="7529A4E8" w14:textId="77777777" w:rsidR="00193F8F" w:rsidRDefault="00193F8F" w:rsidP="00193F8F">
      <w:pPr>
        <w:pStyle w:val="Kodstycke"/>
      </w:pPr>
      <w:r>
        <w:t xml:space="preserve">      fetch('https://fakestoreapi.com')</w:t>
      </w:r>
    </w:p>
    <w:p w14:paraId="59A85D81" w14:textId="77777777" w:rsidR="00193F8F" w:rsidRDefault="00193F8F" w:rsidP="00193F8F">
      <w:pPr>
        <w:pStyle w:val="Kodstycke"/>
      </w:pPr>
      <w:r>
        <w:t xml:space="preserve">        .then(res =&gt; res.json())</w:t>
      </w:r>
    </w:p>
    <w:p w14:paraId="2B17F635" w14:textId="77777777" w:rsidR="00193F8F" w:rsidRDefault="00193F8F" w:rsidP="00193F8F">
      <w:pPr>
        <w:pStyle w:val="Kodstycke"/>
      </w:pPr>
      <w:r>
        <w:t xml:space="preserve">        .then(data =&gt; {</w:t>
      </w:r>
    </w:p>
    <w:p w14:paraId="514D08A6" w14:textId="77777777" w:rsidR="00193F8F" w:rsidRDefault="00193F8F" w:rsidP="00193F8F">
      <w:pPr>
        <w:pStyle w:val="Kodstycke"/>
      </w:pPr>
      <w:r>
        <w:t xml:space="preserve">          // Vi städar upp API-datan så den passar våra svenska fält</w:t>
      </w:r>
    </w:p>
    <w:p w14:paraId="1351A764" w14:textId="77777777" w:rsidR="00193F8F" w:rsidRDefault="00193F8F" w:rsidP="00193F8F">
      <w:pPr>
        <w:pStyle w:val="Kodstycke"/>
      </w:pPr>
      <w:r>
        <w:t xml:space="preserve">          const formateradData = data.map(item =&gt; ({</w:t>
      </w:r>
    </w:p>
    <w:p w14:paraId="3E8F6E10" w14:textId="77777777" w:rsidR="00193F8F" w:rsidRDefault="00193F8F" w:rsidP="00193F8F">
      <w:pPr>
        <w:pStyle w:val="Kodstycke"/>
      </w:pPr>
      <w:r>
        <w:t xml:space="preserve">            id: item.id,</w:t>
      </w:r>
    </w:p>
    <w:p w14:paraId="1F7E2146" w14:textId="77777777" w:rsidR="00193F8F" w:rsidRDefault="00193F8F" w:rsidP="00193F8F">
      <w:pPr>
        <w:pStyle w:val="Kodstycke"/>
      </w:pPr>
      <w:r>
        <w:t xml:space="preserve">            namn: item.title,</w:t>
      </w:r>
    </w:p>
    <w:p w14:paraId="44CF3C84" w14:textId="77777777" w:rsidR="00193F8F" w:rsidRDefault="00193F8F" w:rsidP="00193F8F">
      <w:pPr>
        <w:pStyle w:val="Kodstycke"/>
      </w:pPr>
      <w:r>
        <w:t xml:space="preserve">            pris: Math.round(item.price * 10), // Gör om dollar till kr-ish</w:t>
      </w:r>
    </w:p>
    <w:p w14:paraId="5D5175BC" w14:textId="77777777" w:rsidR="00193F8F" w:rsidRDefault="00193F8F" w:rsidP="00193F8F">
      <w:pPr>
        <w:pStyle w:val="Kodstycke"/>
      </w:pPr>
      <w:r>
        <w:t xml:space="preserve">            kategori: 'Elektronik'</w:t>
      </w:r>
    </w:p>
    <w:p w14:paraId="191E88B6" w14:textId="77777777" w:rsidR="00193F8F" w:rsidRDefault="00193F8F" w:rsidP="00193F8F">
      <w:pPr>
        <w:pStyle w:val="Kodstycke"/>
      </w:pPr>
      <w:r>
        <w:t xml:space="preserve">          }));</w:t>
      </w:r>
    </w:p>
    <w:p w14:paraId="436F78AC" w14:textId="77777777" w:rsidR="00193F8F" w:rsidRDefault="00193F8F" w:rsidP="00193F8F">
      <w:pPr>
        <w:pStyle w:val="Kodstycke"/>
      </w:pPr>
      <w:r>
        <w:t xml:space="preserve">          setProdukter(formateradData);</w:t>
      </w:r>
    </w:p>
    <w:p w14:paraId="26752E0F" w14:textId="77777777" w:rsidR="00193F8F" w:rsidRDefault="00193F8F" w:rsidP="00193F8F">
      <w:pPr>
        <w:pStyle w:val="Kodstycke"/>
      </w:pPr>
      <w:r>
        <w:t xml:space="preserve">        })</w:t>
      </w:r>
    </w:p>
    <w:p w14:paraId="7874CB8A" w14:textId="77777777" w:rsidR="00193F8F" w:rsidRDefault="00193F8F" w:rsidP="00193F8F">
      <w:pPr>
        <w:pStyle w:val="Kodstycke"/>
      </w:pPr>
      <w:r>
        <w:t xml:space="preserve">        .catch(err =&gt; console.error("Kunde inte hämta API-data:", err));</w:t>
      </w:r>
    </w:p>
    <w:p w14:paraId="33B16206" w14:textId="77777777" w:rsidR="00193F8F" w:rsidRDefault="00193F8F" w:rsidP="00193F8F">
      <w:pPr>
        <w:pStyle w:val="Kodstycke"/>
      </w:pPr>
      <w:r>
        <w:t xml:space="preserve">    }</w:t>
      </w:r>
    </w:p>
    <w:p w14:paraId="370A4171" w14:textId="77777777" w:rsidR="00193F8F" w:rsidRDefault="00193F8F" w:rsidP="00193F8F">
      <w:pPr>
        <w:pStyle w:val="Kodstycke"/>
      </w:pPr>
      <w:r>
        <w:t xml:space="preserve">  }, []);</w:t>
      </w:r>
    </w:p>
    <w:p w14:paraId="1F7D6DE9" w14:textId="77777777" w:rsidR="00193F8F" w:rsidRDefault="00193F8F" w:rsidP="00193F8F">
      <w:pPr>
        <w:pStyle w:val="Kodstycke"/>
      </w:pPr>
    </w:p>
    <w:p w14:paraId="29EE3FAA" w14:textId="77777777" w:rsidR="00193F8F" w:rsidRDefault="00193F8F" w:rsidP="00193F8F">
      <w:pPr>
        <w:pStyle w:val="Kodstycke"/>
      </w:pPr>
      <w:r>
        <w:t xml:space="preserve">  // 2. Spara till LocalStorage automatiskt när listan uppdateras</w:t>
      </w:r>
    </w:p>
    <w:p w14:paraId="340D2331" w14:textId="77777777" w:rsidR="00193F8F" w:rsidRDefault="00193F8F" w:rsidP="00193F8F">
      <w:pPr>
        <w:pStyle w:val="Kodstycke"/>
      </w:pPr>
      <w:r>
        <w:t xml:space="preserve">  useEffect(() =&gt; {</w:t>
      </w:r>
    </w:p>
    <w:p w14:paraId="770BDEBF" w14:textId="77777777" w:rsidR="00193F8F" w:rsidRDefault="00193F8F" w:rsidP="00193F8F">
      <w:pPr>
        <w:pStyle w:val="Kodstycke"/>
      </w:pPr>
      <w:r>
        <w:t xml:space="preserve">    if (produkter.length &gt; 0) {</w:t>
      </w:r>
    </w:p>
    <w:p w14:paraId="1D6D3E53" w14:textId="77777777" w:rsidR="00193F8F" w:rsidRDefault="00193F8F" w:rsidP="00193F8F">
      <w:pPr>
        <w:pStyle w:val="Kodstycke"/>
      </w:pPr>
      <w:r>
        <w:t xml:space="preserve">      localStorage.setItem('dashboard_produkter', JSON.stringify(produkter));</w:t>
      </w:r>
    </w:p>
    <w:p w14:paraId="02FCB03A" w14:textId="77777777" w:rsidR="00193F8F" w:rsidRDefault="00193F8F" w:rsidP="00193F8F">
      <w:pPr>
        <w:pStyle w:val="Kodstycke"/>
      </w:pPr>
      <w:r>
        <w:t xml:space="preserve">    }</w:t>
      </w:r>
    </w:p>
    <w:p w14:paraId="33014BC8" w14:textId="77777777" w:rsidR="00193F8F" w:rsidRDefault="00193F8F" w:rsidP="00193F8F">
      <w:pPr>
        <w:pStyle w:val="Kodstycke"/>
      </w:pPr>
      <w:r>
        <w:t xml:space="preserve">  }, [produkter]);</w:t>
      </w:r>
    </w:p>
    <w:p w14:paraId="53C4FFAA" w14:textId="77777777" w:rsidR="00193F8F" w:rsidRDefault="00193F8F" w:rsidP="00193F8F">
      <w:pPr>
        <w:pStyle w:val="Kodstycke"/>
      </w:pPr>
    </w:p>
    <w:p w14:paraId="4790FC97" w14:textId="77777777" w:rsidR="00193F8F" w:rsidRDefault="00193F8F" w:rsidP="00193F8F">
      <w:pPr>
        <w:pStyle w:val="Kodstycke"/>
      </w:pPr>
      <w:r>
        <w:t xml:space="preserve">  // 3. Hantera formulär: Lägg till ny produkt</w:t>
      </w:r>
    </w:p>
    <w:p w14:paraId="203712E9" w14:textId="77777777" w:rsidR="00193F8F" w:rsidRDefault="00193F8F" w:rsidP="00193F8F">
      <w:pPr>
        <w:pStyle w:val="Kodstycke"/>
      </w:pPr>
      <w:r>
        <w:t xml:space="preserve">  const läggTillProdukt = (e) =&gt; {</w:t>
      </w:r>
    </w:p>
    <w:p w14:paraId="7BDD3741" w14:textId="77777777" w:rsidR="00193F8F" w:rsidRDefault="00193F8F" w:rsidP="00193F8F">
      <w:pPr>
        <w:pStyle w:val="Kodstycke"/>
      </w:pPr>
      <w:r>
        <w:t xml:space="preserve">    e.preventDefault();</w:t>
      </w:r>
    </w:p>
    <w:p w14:paraId="709DA4CF" w14:textId="77777777" w:rsidR="00193F8F" w:rsidRDefault="00193F8F" w:rsidP="00193F8F">
      <w:pPr>
        <w:pStyle w:val="Kodstycke"/>
      </w:pPr>
    </w:p>
    <w:p w14:paraId="6AC87E20" w14:textId="77777777" w:rsidR="00193F8F" w:rsidRDefault="00193F8F" w:rsidP="00193F8F">
      <w:pPr>
        <w:pStyle w:val="Kodstycke"/>
      </w:pPr>
      <w:r>
        <w:t xml:space="preserve">    // Säkerhetskontroll / Validering</w:t>
      </w:r>
    </w:p>
    <w:p w14:paraId="289B853E" w14:textId="77777777" w:rsidR="00193F8F" w:rsidRDefault="00193F8F" w:rsidP="00193F8F">
      <w:pPr>
        <w:pStyle w:val="Kodstycke"/>
      </w:pPr>
      <w:r>
        <w:t xml:space="preserve">    if (!nyttNamn.trim() || !nyttPris || nyttPris &lt;= 0) {</w:t>
      </w:r>
    </w:p>
    <w:p w14:paraId="7153597D" w14:textId="77777777" w:rsidR="00193F8F" w:rsidRDefault="00193F8F" w:rsidP="00193F8F">
      <w:pPr>
        <w:pStyle w:val="Kodstycke"/>
      </w:pPr>
      <w:r>
        <w:t xml:space="preserve">      alert("Vänligen fyll i giltigt namn och pris!");</w:t>
      </w:r>
    </w:p>
    <w:p w14:paraId="259CF291" w14:textId="77777777" w:rsidR="00193F8F" w:rsidRDefault="00193F8F" w:rsidP="00193F8F">
      <w:pPr>
        <w:pStyle w:val="Kodstycke"/>
      </w:pPr>
      <w:r>
        <w:t xml:space="preserve">      return;</w:t>
      </w:r>
    </w:p>
    <w:p w14:paraId="11127CB8" w14:textId="77777777" w:rsidR="00193F8F" w:rsidRDefault="00193F8F" w:rsidP="00193F8F">
      <w:pPr>
        <w:pStyle w:val="Kodstycke"/>
      </w:pPr>
      <w:r>
        <w:t xml:space="preserve">    }</w:t>
      </w:r>
    </w:p>
    <w:p w14:paraId="0D4762BB" w14:textId="77777777" w:rsidR="00193F8F" w:rsidRDefault="00193F8F" w:rsidP="00193F8F">
      <w:pPr>
        <w:pStyle w:val="Kodstycke"/>
      </w:pPr>
    </w:p>
    <w:p w14:paraId="06A36924" w14:textId="77777777" w:rsidR="00193F8F" w:rsidRDefault="00193F8F" w:rsidP="00193F8F">
      <w:pPr>
        <w:pStyle w:val="Kodstycke"/>
      </w:pPr>
      <w:r>
        <w:t xml:space="preserve">    const nyProdukt = {</w:t>
      </w:r>
    </w:p>
    <w:p w14:paraId="46054F50" w14:textId="77777777" w:rsidR="00193F8F" w:rsidRDefault="00193F8F" w:rsidP="00193F8F">
      <w:pPr>
        <w:pStyle w:val="Kodstycke"/>
      </w:pPr>
      <w:r>
        <w:t xml:space="preserve">      id: Date.now(), // Skapar ett unikt ID baserat på tidstämpeln</w:t>
      </w:r>
    </w:p>
    <w:p w14:paraId="54C0839B" w14:textId="77777777" w:rsidR="00193F8F" w:rsidRDefault="00193F8F" w:rsidP="00193F8F">
      <w:pPr>
        <w:pStyle w:val="Kodstycke"/>
      </w:pPr>
      <w:r>
        <w:t xml:space="preserve">      namn: nyttNamn,</w:t>
      </w:r>
    </w:p>
    <w:p w14:paraId="7885BF73" w14:textId="77777777" w:rsidR="00193F8F" w:rsidRDefault="00193F8F" w:rsidP="00193F8F">
      <w:pPr>
        <w:pStyle w:val="Kodstycke"/>
      </w:pPr>
      <w:r>
        <w:t xml:space="preserve">      pris: parseFloat(nyttPris),</w:t>
      </w:r>
    </w:p>
    <w:p w14:paraId="3E0E9F6E" w14:textId="77777777" w:rsidR="00193F8F" w:rsidRDefault="00193F8F" w:rsidP="00193F8F">
      <w:pPr>
        <w:pStyle w:val="Kodstycke"/>
      </w:pPr>
      <w:r>
        <w:t xml:space="preserve">      kategori: nyKategori</w:t>
      </w:r>
    </w:p>
    <w:p w14:paraId="52071427" w14:textId="77777777" w:rsidR="00193F8F" w:rsidRDefault="00193F8F" w:rsidP="00193F8F">
      <w:pPr>
        <w:pStyle w:val="Kodstycke"/>
      </w:pPr>
      <w:r>
        <w:t xml:space="preserve">    };</w:t>
      </w:r>
    </w:p>
    <w:p w14:paraId="749D0A29" w14:textId="77777777" w:rsidR="00193F8F" w:rsidRDefault="00193F8F" w:rsidP="00193F8F">
      <w:pPr>
        <w:pStyle w:val="Kodstycke"/>
      </w:pPr>
    </w:p>
    <w:p w14:paraId="479BB99C" w14:textId="77777777" w:rsidR="00193F8F" w:rsidRDefault="00193F8F" w:rsidP="00193F8F">
      <w:pPr>
        <w:pStyle w:val="Kodstycke"/>
      </w:pPr>
      <w:r>
        <w:t xml:space="preserve">    setProdukter([nyProdukt, ...produkter]); // Lägger till den nya överst i statet</w:t>
      </w:r>
    </w:p>
    <w:p w14:paraId="3C2C731C" w14:textId="77777777" w:rsidR="00193F8F" w:rsidRDefault="00193F8F" w:rsidP="00193F8F">
      <w:pPr>
        <w:pStyle w:val="Kodstycke"/>
      </w:pPr>
    </w:p>
    <w:p w14:paraId="1048C00F" w14:textId="77777777" w:rsidR="00193F8F" w:rsidRDefault="00193F8F" w:rsidP="00193F8F">
      <w:pPr>
        <w:pStyle w:val="Kodstycke"/>
      </w:pPr>
      <w:r>
        <w:t xml:space="preserve">    // Rensa formuläret</w:t>
      </w:r>
    </w:p>
    <w:p w14:paraId="51FCAC7B" w14:textId="77777777" w:rsidR="00193F8F" w:rsidRDefault="00193F8F" w:rsidP="00193F8F">
      <w:pPr>
        <w:pStyle w:val="Kodstycke"/>
      </w:pPr>
      <w:r>
        <w:t xml:space="preserve">    setNyttNamn('');</w:t>
      </w:r>
    </w:p>
    <w:p w14:paraId="6571CAE4" w14:textId="77777777" w:rsidR="00193F8F" w:rsidRDefault="00193F8F" w:rsidP="00193F8F">
      <w:pPr>
        <w:pStyle w:val="Kodstycke"/>
      </w:pPr>
      <w:r>
        <w:t xml:space="preserve">    setNyttPris('');</w:t>
      </w:r>
    </w:p>
    <w:p w14:paraId="59816F5C" w14:textId="77777777" w:rsidR="00193F8F" w:rsidRDefault="00193F8F" w:rsidP="00193F8F">
      <w:pPr>
        <w:pStyle w:val="Kodstycke"/>
      </w:pPr>
      <w:r>
        <w:t xml:space="preserve">  };</w:t>
      </w:r>
    </w:p>
    <w:p w14:paraId="5599F0CA" w14:textId="77777777" w:rsidR="00193F8F" w:rsidRDefault="00193F8F" w:rsidP="00193F8F">
      <w:pPr>
        <w:pStyle w:val="Kodstycke"/>
      </w:pPr>
    </w:p>
    <w:p w14:paraId="0DB76375" w14:textId="77777777" w:rsidR="00193F8F" w:rsidRDefault="00193F8F" w:rsidP="00193F8F">
      <w:pPr>
        <w:pStyle w:val="Kodstycke"/>
      </w:pPr>
      <w:r>
        <w:t xml:space="preserve">  // 4. Beräkna statistik med .reduce()</w:t>
      </w:r>
    </w:p>
    <w:p w14:paraId="4F6F2C76" w14:textId="77777777" w:rsidR="00193F8F" w:rsidRDefault="00193F8F" w:rsidP="00193F8F">
      <w:pPr>
        <w:pStyle w:val="Kodstycke"/>
      </w:pPr>
      <w:r>
        <w:t xml:space="preserve">  const totaltVärde = produkter.reduce((summa, produkt) =&gt; summa + produkt.pris, 0);</w:t>
      </w:r>
    </w:p>
    <w:p w14:paraId="7709841B" w14:textId="77777777" w:rsidR="00193F8F" w:rsidRDefault="00193F8F" w:rsidP="00193F8F">
      <w:pPr>
        <w:pStyle w:val="Kodstycke"/>
      </w:pPr>
      <w:r>
        <w:t xml:space="preserve">  const snittPris = produkter.length &gt; 0 ? totaltVärde / produkter.length : 0;</w:t>
      </w:r>
    </w:p>
    <w:p w14:paraId="431DE676" w14:textId="77777777" w:rsidR="00193F8F" w:rsidRDefault="00193F8F" w:rsidP="00193F8F">
      <w:pPr>
        <w:pStyle w:val="Kodstycke"/>
      </w:pPr>
    </w:p>
    <w:p w14:paraId="6D1F1102" w14:textId="77777777" w:rsidR="00193F8F" w:rsidRDefault="00193F8F" w:rsidP="00193F8F">
      <w:pPr>
        <w:pStyle w:val="Kodstycke"/>
      </w:pPr>
      <w:r>
        <w:t xml:space="preserve">  // 5. Filtrera produkter live utifrån sökfältet med .filter()</w:t>
      </w:r>
    </w:p>
    <w:p w14:paraId="5BDC7941" w14:textId="77777777" w:rsidR="00193F8F" w:rsidRDefault="00193F8F" w:rsidP="00193F8F">
      <w:pPr>
        <w:pStyle w:val="Kodstycke"/>
      </w:pPr>
      <w:r>
        <w:t xml:space="preserve">  const filtreradeProdukter = produkter.filter(produkt =&gt;</w:t>
      </w:r>
    </w:p>
    <w:p w14:paraId="34249273" w14:textId="77777777" w:rsidR="00193F8F" w:rsidRDefault="00193F8F" w:rsidP="00193F8F">
      <w:pPr>
        <w:pStyle w:val="Kodstycke"/>
      </w:pPr>
      <w:r>
        <w:t xml:space="preserve">    produkt.namn.toLowerCase().includes(sökord.toLowerCase())</w:t>
      </w:r>
    </w:p>
    <w:p w14:paraId="7A130577" w14:textId="77777777" w:rsidR="00193F8F" w:rsidRDefault="00193F8F" w:rsidP="00193F8F">
      <w:pPr>
        <w:pStyle w:val="Kodstycke"/>
      </w:pPr>
      <w:r>
        <w:t xml:space="preserve">  );</w:t>
      </w:r>
    </w:p>
    <w:p w14:paraId="46C58F34" w14:textId="77777777" w:rsidR="00193F8F" w:rsidRDefault="00193F8F" w:rsidP="00193F8F">
      <w:pPr>
        <w:pStyle w:val="Kodstycke"/>
      </w:pPr>
    </w:p>
    <w:p w14:paraId="2413AA2A" w14:textId="77777777" w:rsidR="00193F8F" w:rsidRDefault="00193F8F" w:rsidP="00193F8F">
      <w:pPr>
        <w:pStyle w:val="Kodstycke"/>
      </w:pPr>
      <w:r>
        <w:t xml:space="preserve">  return (</w:t>
      </w:r>
    </w:p>
    <w:p w14:paraId="2173D2CB" w14:textId="77777777" w:rsidR="00193F8F" w:rsidRDefault="00193F8F" w:rsidP="00193F8F">
      <w:pPr>
        <w:pStyle w:val="Kodstycke"/>
      </w:pPr>
      <w:r>
        <w:t xml:space="preserve">    &lt;div className="dashboard"&gt;</w:t>
      </w:r>
    </w:p>
    <w:p w14:paraId="736A7ECC" w14:textId="77777777" w:rsidR="00193F8F" w:rsidRDefault="00193F8F" w:rsidP="00193F8F">
      <w:pPr>
        <w:pStyle w:val="Kodstycke"/>
      </w:pPr>
      <w:r>
        <w:t xml:space="preserve">      &lt;div className="header-wide"&gt;</w:t>
      </w:r>
    </w:p>
    <w:p w14:paraId="578F5C22" w14:textId="77777777" w:rsidR="00193F8F" w:rsidRDefault="00193F8F" w:rsidP="00193F8F">
      <w:pPr>
        <w:pStyle w:val="Kodstycke"/>
      </w:pPr>
      <w:r>
        <w:t xml:space="preserve">        &lt;h1&gt;Elektronikshoppen – Admin Panel&lt;/h1&gt;</w:t>
      </w:r>
    </w:p>
    <w:p w14:paraId="31CE604A" w14:textId="77777777" w:rsidR="00193F8F" w:rsidRDefault="00193F8F" w:rsidP="00193F8F">
      <w:pPr>
        <w:pStyle w:val="Kodstycke"/>
      </w:pPr>
      <w:r>
        <w:t xml:space="preserve">      &lt;/div&gt;</w:t>
      </w:r>
    </w:p>
    <w:p w14:paraId="5550CBDA" w14:textId="77777777" w:rsidR="00193F8F" w:rsidRDefault="00193F8F" w:rsidP="00193F8F">
      <w:pPr>
        <w:pStyle w:val="Kodstycke"/>
      </w:pPr>
    </w:p>
    <w:p w14:paraId="17A9434A" w14:textId="77777777" w:rsidR="00193F8F" w:rsidRDefault="00193F8F" w:rsidP="00193F8F">
      <w:pPr>
        <w:pStyle w:val="Kodstycke"/>
      </w:pPr>
      <w:r>
        <w:lastRenderedPageBreak/>
        <w:t xml:space="preserve">      {/* VÄNSTER SKÄRM: Analytics &amp; Produktlista */}</w:t>
      </w:r>
    </w:p>
    <w:p w14:paraId="5387203C" w14:textId="77777777" w:rsidR="00193F8F" w:rsidRDefault="00193F8F" w:rsidP="00193F8F">
      <w:pPr>
        <w:pStyle w:val="Kodstycke"/>
      </w:pPr>
      <w:r>
        <w:t xml:space="preserve">      &lt;div className="main-content"&gt;</w:t>
      </w:r>
    </w:p>
    <w:p w14:paraId="01EC7A0A" w14:textId="77777777" w:rsidR="00193F8F" w:rsidRDefault="00193F8F" w:rsidP="00193F8F">
      <w:pPr>
        <w:pStyle w:val="Kodstycke"/>
      </w:pPr>
      <w:r>
        <w:t xml:space="preserve">        &lt;div className="stats-grid"&gt;</w:t>
      </w:r>
    </w:p>
    <w:p w14:paraId="681275BF" w14:textId="77777777" w:rsidR="00193F8F" w:rsidRDefault="00193F8F" w:rsidP="00193F8F">
      <w:pPr>
        <w:pStyle w:val="Kodstycke"/>
      </w:pPr>
      <w:r>
        <w:t xml:space="preserve">          &lt;div className="stat-box"&gt;</w:t>
      </w:r>
    </w:p>
    <w:p w14:paraId="273C0F5C" w14:textId="77777777" w:rsidR="00193F8F" w:rsidRDefault="00193F8F" w:rsidP="00193F8F">
      <w:pPr>
        <w:pStyle w:val="Kodstycke"/>
      </w:pPr>
      <w:r>
        <w:t xml:space="preserve">            &lt;h3&gt;Totalt Lagervärde&lt;/h3&gt;</w:t>
      </w:r>
    </w:p>
    <w:p w14:paraId="46260746" w14:textId="77777777" w:rsidR="00193F8F" w:rsidRDefault="00193F8F" w:rsidP="00193F8F">
      <w:pPr>
        <w:pStyle w:val="Kodstycke"/>
      </w:pPr>
      <w:r>
        <w:t xml:space="preserve">            &lt;p&gt;{totaltVärde.toLocaleString('sv-SE')} kr&lt;/p&gt;</w:t>
      </w:r>
    </w:p>
    <w:p w14:paraId="3BF1F3E1" w14:textId="77777777" w:rsidR="00193F8F" w:rsidRDefault="00193F8F" w:rsidP="00193F8F">
      <w:pPr>
        <w:pStyle w:val="Kodstycke"/>
      </w:pPr>
      <w:r>
        <w:t xml:space="preserve">          &lt;/div&gt;</w:t>
      </w:r>
    </w:p>
    <w:p w14:paraId="4C25C459" w14:textId="77777777" w:rsidR="00193F8F" w:rsidRDefault="00193F8F" w:rsidP="00193F8F">
      <w:pPr>
        <w:pStyle w:val="Kodstycke"/>
      </w:pPr>
      <w:r>
        <w:t xml:space="preserve">          &lt;div className="stat-box"&gt;</w:t>
      </w:r>
    </w:p>
    <w:p w14:paraId="5FEA5A5B" w14:textId="77777777" w:rsidR="00193F8F" w:rsidRDefault="00193F8F" w:rsidP="00193F8F">
      <w:pPr>
        <w:pStyle w:val="Kodstycke"/>
      </w:pPr>
      <w:r>
        <w:t xml:space="preserve">            &lt;h3&gt;Snittpris / Artikel&lt;/h3&gt;</w:t>
      </w:r>
    </w:p>
    <w:p w14:paraId="3C992E99" w14:textId="77777777" w:rsidR="00193F8F" w:rsidRDefault="00193F8F" w:rsidP="00193F8F">
      <w:pPr>
        <w:pStyle w:val="Kodstycke"/>
      </w:pPr>
      <w:r>
        <w:t xml:space="preserve">            &lt;p&gt;{snittPris.toFixed(0)} kr&lt;/p&gt;</w:t>
      </w:r>
    </w:p>
    <w:p w14:paraId="5B9D7FBE" w14:textId="77777777" w:rsidR="00193F8F" w:rsidRDefault="00193F8F" w:rsidP="00193F8F">
      <w:pPr>
        <w:pStyle w:val="Kodstycke"/>
      </w:pPr>
      <w:r>
        <w:t xml:space="preserve">          &lt;/div&gt;</w:t>
      </w:r>
    </w:p>
    <w:p w14:paraId="443A85E6" w14:textId="77777777" w:rsidR="00193F8F" w:rsidRDefault="00193F8F" w:rsidP="00193F8F">
      <w:pPr>
        <w:pStyle w:val="Kodstycke"/>
      </w:pPr>
      <w:r>
        <w:t xml:space="preserve">        &lt;/div&gt;</w:t>
      </w:r>
    </w:p>
    <w:p w14:paraId="142F9549" w14:textId="77777777" w:rsidR="00193F8F" w:rsidRDefault="00193F8F" w:rsidP="00193F8F">
      <w:pPr>
        <w:pStyle w:val="Kodstycke"/>
      </w:pPr>
    </w:p>
    <w:p w14:paraId="007EC500" w14:textId="77777777" w:rsidR="00193F8F" w:rsidRDefault="00193F8F" w:rsidP="00193F8F">
      <w:pPr>
        <w:pStyle w:val="Kodstycke"/>
      </w:pPr>
      <w:r>
        <w:t xml:space="preserve">        &lt;div className="card"&gt;</w:t>
      </w:r>
    </w:p>
    <w:p w14:paraId="1A583C50" w14:textId="77777777" w:rsidR="00193F8F" w:rsidRDefault="00193F8F" w:rsidP="00193F8F">
      <w:pPr>
        <w:pStyle w:val="Kodstycke"/>
      </w:pPr>
      <w:r>
        <w:t xml:space="preserve">          &lt;h2&gt;Lagersökning ({filtreradeProdukter.length} st funna)&lt;/h2&gt;</w:t>
      </w:r>
    </w:p>
    <w:p w14:paraId="460E7C17" w14:textId="77777777" w:rsidR="00193F8F" w:rsidRDefault="00193F8F" w:rsidP="00193F8F">
      <w:pPr>
        <w:pStyle w:val="Kodstycke"/>
      </w:pPr>
      <w:r>
        <w:t xml:space="preserve">          &lt;input</w:t>
      </w:r>
    </w:p>
    <w:p w14:paraId="34BB5815" w14:textId="77777777" w:rsidR="00193F8F" w:rsidRDefault="00193F8F" w:rsidP="00193F8F">
      <w:pPr>
        <w:pStyle w:val="Kodstycke"/>
      </w:pPr>
      <w:r>
        <w:t xml:space="preserve">            type="text"</w:t>
      </w:r>
    </w:p>
    <w:p w14:paraId="122EF7FF" w14:textId="77777777" w:rsidR="00193F8F" w:rsidRDefault="00193F8F" w:rsidP="00193F8F">
      <w:pPr>
        <w:pStyle w:val="Kodstycke"/>
      </w:pPr>
      <w:r>
        <w:t xml:space="preserve">            placeholder="Sök på produktnamn..."</w:t>
      </w:r>
    </w:p>
    <w:p w14:paraId="2EECA75D" w14:textId="77777777" w:rsidR="00193F8F" w:rsidRDefault="00193F8F" w:rsidP="00193F8F">
      <w:pPr>
        <w:pStyle w:val="Kodstycke"/>
      </w:pPr>
      <w:r>
        <w:t xml:space="preserve">            value={sökord}</w:t>
      </w:r>
    </w:p>
    <w:p w14:paraId="47DD5754" w14:textId="77777777" w:rsidR="00193F8F" w:rsidRDefault="00193F8F" w:rsidP="00193F8F">
      <w:pPr>
        <w:pStyle w:val="Kodstycke"/>
      </w:pPr>
      <w:r>
        <w:t xml:space="preserve">            onChange={(e) =&gt; setSökord(e.target.value)}</w:t>
      </w:r>
    </w:p>
    <w:p w14:paraId="116C025E" w14:textId="77777777" w:rsidR="00193F8F" w:rsidRDefault="00193F8F" w:rsidP="00193F8F">
      <w:pPr>
        <w:pStyle w:val="Kodstycke"/>
      </w:pPr>
      <w:r>
        <w:t xml:space="preserve">          /&gt;</w:t>
      </w:r>
    </w:p>
    <w:p w14:paraId="77A3833F" w14:textId="77777777" w:rsidR="00193F8F" w:rsidRDefault="00193F8F" w:rsidP="00193F8F">
      <w:pPr>
        <w:pStyle w:val="Kodstycke"/>
      </w:pPr>
    </w:p>
    <w:p w14:paraId="56EF0371" w14:textId="77777777" w:rsidR="00193F8F" w:rsidRDefault="00193F8F" w:rsidP="00193F8F">
      <w:pPr>
        <w:pStyle w:val="Kodstycke"/>
      </w:pPr>
      <w:r>
        <w:t xml:space="preserve">          &lt;ul&gt;</w:t>
      </w:r>
    </w:p>
    <w:p w14:paraId="2A63F41F" w14:textId="77777777" w:rsidR="00193F8F" w:rsidRDefault="00193F8F" w:rsidP="00193F8F">
      <w:pPr>
        <w:pStyle w:val="Kodstycke"/>
      </w:pPr>
      <w:r>
        <w:t xml:space="preserve">            {/* 6. Mappa ut de filtrerade produkterna */}</w:t>
      </w:r>
    </w:p>
    <w:p w14:paraId="57991C95" w14:textId="77777777" w:rsidR="00193F8F" w:rsidRDefault="00193F8F" w:rsidP="00193F8F">
      <w:pPr>
        <w:pStyle w:val="Kodstycke"/>
      </w:pPr>
      <w:r>
        <w:t xml:space="preserve">            {filtreradeProdukter.map(produkt =&gt; (</w:t>
      </w:r>
    </w:p>
    <w:p w14:paraId="27EA595F" w14:textId="77777777" w:rsidR="00193F8F" w:rsidRDefault="00193F8F" w:rsidP="00193F8F">
      <w:pPr>
        <w:pStyle w:val="Kodstycke"/>
      </w:pPr>
      <w:r>
        <w:t xml:space="preserve">              &lt;li key={produkt.id}&gt;</w:t>
      </w:r>
    </w:p>
    <w:p w14:paraId="647351CC" w14:textId="77777777" w:rsidR="00193F8F" w:rsidRDefault="00193F8F" w:rsidP="00193F8F">
      <w:pPr>
        <w:pStyle w:val="Kodstycke"/>
      </w:pPr>
      <w:r>
        <w:t xml:space="preserve">                &lt;span&gt;</w:t>
      </w:r>
    </w:p>
    <w:p w14:paraId="3715F978" w14:textId="77777777" w:rsidR="00193F8F" w:rsidRDefault="00193F8F" w:rsidP="00193F8F">
      <w:pPr>
        <w:pStyle w:val="Kodstycke"/>
      </w:pPr>
      <w:r>
        <w:t xml:space="preserve">                  &lt;b&gt;{produkt.namn}&lt;/b&gt; &lt;span className="badge"&gt;{produkt.kategori}&lt;/span&gt;</w:t>
      </w:r>
    </w:p>
    <w:p w14:paraId="61103BD2" w14:textId="77777777" w:rsidR="00193F8F" w:rsidRDefault="00193F8F" w:rsidP="00193F8F">
      <w:pPr>
        <w:pStyle w:val="Kodstycke"/>
      </w:pPr>
      <w:r>
        <w:t xml:space="preserve">                &lt;/span&gt;</w:t>
      </w:r>
    </w:p>
    <w:p w14:paraId="46D3CF37" w14:textId="77777777" w:rsidR="00193F8F" w:rsidRDefault="00193F8F" w:rsidP="00193F8F">
      <w:pPr>
        <w:pStyle w:val="Kodstycke"/>
      </w:pPr>
      <w:r>
        <w:t xml:space="preserve">                &lt;span&gt;{produkt.pris.toLocaleString('sv-SE')} kr&lt;/span&gt;</w:t>
      </w:r>
    </w:p>
    <w:p w14:paraId="46C14859" w14:textId="77777777" w:rsidR="00193F8F" w:rsidRDefault="00193F8F" w:rsidP="00193F8F">
      <w:pPr>
        <w:pStyle w:val="Kodstycke"/>
      </w:pPr>
      <w:r>
        <w:t xml:space="preserve">              &lt;/li&gt;</w:t>
      </w:r>
    </w:p>
    <w:p w14:paraId="0001503C" w14:textId="77777777" w:rsidR="00193F8F" w:rsidRDefault="00193F8F" w:rsidP="00193F8F">
      <w:pPr>
        <w:pStyle w:val="Kodstycke"/>
      </w:pPr>
      <w:r>
        <w:t xml:space="preserve">            ))}</w:t>
      </w:r>
    </w:p>
    <w:p w14:paraId="4D6FAF5D" w14:textId="77777777" w:rsidR="00193F8F" w:rsidRDefault="00193F8F" w:rsidP="00193F8F">
      <w:pPr>
        <w:pStyle w:val="Kodstycke"/>
      </w:pPr>
      <w:r>
        <w:t xml:space="preserve">            {filtreradeProdukter.length === 0 &amp;&amp; &lt;p&gt;Inga produkter matchar din sökning.&lt;/p&gt;}</w:t>
      </w:r>
    </w:p>
    <w:p w14:paraId="50A76B03" w14:textId="77777777" w:rsidR="00193F8F" w:rsidRDefault="00193F8F" w:rsidP="00193F8F">
      <w:pPr>
        <w:pStyle w:val="Kodstycke"/>
      </w:pPr>
      <w:r>
        <w:t xml:space="preserve">          &lt;/ul&gt;</w:t>
      </w:r>
    </w:p>
    <w:p w14:paraId="41C12CD4" w14:textId="77777777" w:rsidR="00193F8F" w:rsidRDefault="00193F8F" w:rsidP="00193F8F">
      <w:pPr>
        <w:pStyle w:val="Kodstycke"/>
      </w:pPr>
      <w:r>
        <w:t xml:space="preserve">        &lt;/div&gt;</w:t>
      </w:r>
    </w:p>
    <w:p w14:paraId="2AE19995" w14:textId="77777777" w:rsidR="00193F8F" w:rsidRDefault="00193F8F" w:rsidP="00193F8F">
      <w:pPr>
        <w:pStyle w:val="Kodstycke"/>
      </w:pPr>
      <w:r>
        <w:t xml:space="preserve">      &lt;/div&gt;</w:t>
      </w:r>
    </w:p>
    <w:p w14:paraId="2BCDB76E" w14:textId="77777777" w:rsidR="00193F8F" w:rsidRDefault="00193F8F" w:rsidP="00193F8F">
      <w:pPr>
        <w:pStyle w:val="Kodstycke"/>
      </w:pPr>
    </w:p>
    <w:p w14:paraId="0E02C9AF" w14:textId="77777777" w:rsidR="00193F8F" w:rsidRDefault="00193F8F" w:rsidP="00193F8F">
      <w:pPr>
        <w:pStyle w:val="Kodstycke"/>
      </w:pPr>
      <w:r>
        <w:t xml:space="preserve">      {/* HÖGER SKÄRM: Nytt Produktformulär */}</w:t>
      </w:r>
    </w:p>
    <w:p w14:paraId="1C00066F" w14:textId="77777777" w:rsidR="00193F8F" w:rsidRDefault="00193F8F" w:rsidP="00193F8F">
      <w:pPr>
        <w:pStyle w:val="Kodstycke"/>
      </w:pPr>
      <w:r>
        <w:t xml:space="preserve">      &lt;div className="sidebar"&gt;</w:t>
      </w:r>
    </w:p>
    <w:p w14:paraId="48038B38" w14:textId="77777777" w:rsidR="00193F8F" w:rsidRDefault="00193F8F" w:rsidP="00193F8F">
      <w:pPr>
        <w:pStyle w:val="Kodstycke"/>
      </w:pPr>
      <w:r>
        <w:t xml:space="preserve">        &lt;div className="card"&gt;</w:t>
      </w:r>
    </w:p>
    <w:p w14:paraId="4B00B457" w14:textId="77777777" w:rsidR="00193F8F" w:rsidRDefault="00193F8F" w:rsidP="00193F8F">
      <w:pPr>
        <w:pStyle w:val="Kodstycke"/>
      </w:pPr>
      <w:r>
        <w:lastRenderedPageBreak/>
        <w:t xml:space="preserve">          &lt;h2&gt;Registrera Ny Vara&lt;/h2&gt;</w:t>
      </w:r>
    </w:p>
    <w:p w14:paraId="75135501" w14:textId="77777777" w:rsidR="00193F8F" w:rsidRDefault="00193F8F" w:rsidP="00193F8F">
      <w:pPr>
        <w:pStyle w:val="Kodstycke"/>
      </w:pPr>
      <w:r>
        <w:t xml:space="preserve">          &lt;form onSubmit={läggTillProdukt}&gt;</w:t>
      </w:r>
    </w:p>
    <w:p w14:paraId="01B0FAAF" w14:textId="77777777" w:rsidR="00193F8F" w:rsidRDefault="00193F8F" w:rsidP="00193F8F">
      <w:pPr>
        <w:pStyle w:val="Kodstycke"/>
      </w:pPr>
      <w:r>
        <w:t xml:space="preserve">            &lt;label&gt;Produktnamn&lt;/label&gt;</w:t>
      </w:r>
    </w:p>
    <w:p w14:paraId="7D8DADAA" w14:textId="77777777" w:rsidR="00193F8F" w:rsidRDefault="00193F8F" w:rsidP="00193F8F">
      <w:pPr>
        <w:pStyle w:val="Kodstycke"/>
      </w:pPr>
      <w:r>
        <w:t xml:space="preserve">            &lt;input</w:t>
      </w:r>
    </w:p>
    <w:p w14:paraId="3F4C4567" w14:textId="77777777" w:rsidR="00193F8F" w:rsidRDefault="00193F8F" w:rsidP="00193F8F">
      <w:pPr>
        <w:pStyle w:val="Kodstycke"/>
      </w:pPr>
      <w:r>
        <w:t xml:space="preserve">              type="text"</w:t>
      </w:r>
    </w:p>
    <w:p w14:paraId="6C0F4786" w14:textId="77777777" w:rsidR="00193F8F" w:rsidRDefault="00193F8F" w:rsidP="00193F8F">
      <w:pPr>
        <w:pStyle w:val="Kodstycke"/>
      </w:pPr>
      <w:r>
        <w:t xml:space="preserve">              placeholder="T.ex. Sony WH-1000XM4"</w:t>
      </w:r>
    </w:p>
    <w:p w14:paraId="2137C7FB" w14:textId="77777777" w:rsidR="00193F8F" w:rsidRDefault="00193F8F" w:rsidP="00193F8F">
      <w:pPr>
        <w:pStyle w:val="Kodstycke"/>
      </w:pPr>
      <w:r>
        <w:t xml:space="preserve">              value={nyttNamn}</w:t>
      </w:r>
    </w:p>
    <w:p w14:paraId="73FFBC07" w14:textId="77777777" w:rsidR="00193F8F" w:rsidRDefault="00193F8F" w:rsidP="00193F8F">
      <w:pPr>
        <w:pStyle w:val="Kodstycke"/>
      </w:pPr>
      <w:r>
        <w:t xml:space="preserve">              onChange={(e) =&gt; setNyttNamn(e.target.value)}</w:t>
      </w:r>
    </w:p>
    <w:p w14:paraId="34DD3C33" w14:textId="77777777" w:rsidR="00193F8F" w:rsidRDefault="00193F8F" w:rsidP="00193F8F">
      <w:pPr>
        <w:pStyle w:val="Kodstycke"/>
      </w:pPr>
      <w:r>
        <w:t xml:space="preserve">            /&gt;</w:t>
      </w:r>
    </w:p>
    <w:p w14:paraId="265B3A7C" w14:textId="77777777" w:rsidR="00193F8F" w:rsidRDefault="00193F8F" w:rsidP="00193F8F">
      <w:pPr>
        <w:pStyle w:val="Kodstycke"/>
      </w:pPr>
    </w:p>
    <w:p w14:paraId="14DF653E" w14:textId="77777777" w:rsidR="00193F8F" w:rsidRDefault="00193F8F" w:rsidP="00193F8F">
      <w:pPr>
        <w:pStyle w:val="Kodstycke"/>
      </w:pPr>
      <w:r>
        <w:t xml:space="preserve">            &lt;label&gt;Pris (SEK)&lt;/label&gt;</w:t>
      </w:r>
    </w:p>
    <w:p w14:paraId="593BA5DB" w14:textId="77777777" w:rsidR="00193F8F" w:rsidRDefault="00193F8F" w:rsidP="00193F8F">
      <w:pPr>
        <w:pStyle w:val="Kodstycke"/>
      </w:pPr>
      <w:r>
        <w:t xml:space="preserve">            &lt;input</w:t>
      </w:r>
    </w:p>
    <w:p w14:paraId="6056B473" w14:textId="77777777" w:rsidR="00193F8F" w:rsidRDefault="00193F8F" w:rsidP="00193F8F">
      <w:pPr>
        <w:pStyle w:val="Kodstycke"/>
      </w:pPr>
      <w:r>
        <w:t xml:space="preserve">              type="number"</w:t>
      </w:r>
    </w:p>
    <w:p w14:paraId="79557D36" w14:textId="77777777" w:rsidR="00193F8F" w:rsidRDefault="00193F8F" w:rsidP="00193F8F">
      <w:pPr>
        <w:pStyle w:val="Kodstycke"/>
      </w:pPr>
      <w:r>
        <w:t xml:space="preserve">              placeholder="Pris i kronor"</w:t>
      </w:r>
    </w:p>
    <w:p w14:paraId="5FB16DDC" w14:textId="77777777" w:rsidR="00193F8F" w:rsidRDefault="00193F8F" w:rsidP="00193F8F">
      <w:pPr>
        <w:pStyle w:val="Kodstycke"/>
      </w:pPr>
      <w:r>
        <w:t xml:space="preserve">              value={nyttPris}</w:t>
      </w:r>
    </w:p>
    <w:p w14:paraId="34D08AD5" w14:textId="77777777" w:rsidR="00193F8F" w:rsidRDefault="00193F8F" w:rsidP="00193F8F">
      <w:pPr>
        <w:pStyle w:val="Kodstycke"/>
      </w:pPr>
      <w:r>
        <w:t xml:space="preserve">              onChange={(e) =&gt; setNyttPris(e.target.value)}</w:t>
      </w:r>
    </w:p>
    <w:p w14:paraId="3F6AD529" w14:textId="77777777" w:rsidR="00193F8F" w:rsidRDefault="00193F8F" w:rsidP="00193F8F">
      <w:pPr>
        <w:pStyle w:val="Kodstycke"/>
      </w:pPr>
      <w:r>
        <w:t xml:space="preserve">            /&gt;</w:t>
      </w:r>
    </w:p>
    <w:p w14:paraId="00806030" w14:textId="77777777" w:rsidR="00193F8F" w:rsidRDefault="00193F8F" w:rsidP="00193F8F">
      <w:pPr>
        <w:pStyle w:val="Kodstycke"/>
      </w:pPr>
    </w:p>
    <w:p w14:paraId="57F6C031" w14:textId="77777777" w:rsidR="00193F8F" w:rsidRDefault="00193F8F" w:rsidP="00193F8F">
      <w:pPr>
        <w:pStyle w:val="Kodstycke"/>
      </w:pPr>
      <w:r>
        <w:t xml:space="preserve">            &lt;label&gt;Kategori&lt;/label&gt;</w:t>
      </w:r>
    </w:p>
    <w:p w14:paraId="3037FED4" w14:textId="77777777" w:rsidR="00193F8F" w:rsidRDefault="00193F8F" w:rsidP="00193F8F">
      <w:pPr>
        <w:pStyle w:val="Kodstycke"/>
      </w:pPr>
      <w:r>
        <w:t xml:space="preserve">            &lt;select value={nyKategori} onChange={(e) =&gt; setNyKategori(e.target.value)}&gt;</w:t>
      </w:r>
    </w:p>
    <w:p w14:paraId="6F37E6F3" w14:textId="77777777" w:rsidR="00193F8F" w:rsidRDefault="00193F8F" w:rsidP="00193F8F">
      <w:pPr>
        <w:pStyle w:val="Kodstycke"/>
      </w:pPr>
      <w:r>
        <w:t xml:space="preserve">              &lt;option value="Elektronik"&gt;Elektronik&lt;/option&gt;</w:t>
      </w:r>
    </w:p>
    <w:p w14:paraId="4EA3F39C" w14:textId="77777777" w:rsidR="00193F8F" w:rsidRDefault="00193F8F" w:rsidP="00193F8F">
      <w:pPr>
        <w:pStyle w:val="Kodstycke"/>
      </w:pPr>
      <w:r>
        <w:t xml:space="preserve">              &lt;option value="Ljud &amp; Musik"&gt;Ljud &amp; Musik&lt;/option&gt;</w:t>
      </w:r>
    </w:p>
    <w:p w14:paraId="02C580EA" w14:textId="77777777" w:rsidR="00193F8F" w:rsidRDefault="00193F8F" w:rsidP="00193F8F">
      <w:pPr>
        <w:pStyle w:val="Kodstycke"/>
      </w:pPr>
      <w:r>
        <w:t xml:space="preserve">              &lt;option value="Hem automation"&gt;Hem automation&lt;/option&gt;</w:t>
      </w:r>
    </w:p>
    <w:p w14:paraId="6DEF514B" w14:textId="77777777" w:rsidR="00193F8F" w:rsidRDefault="00193F8F" w:rsidP="00193F8F">
      <w:pPr>
        <w:pStyle w:val="Kodstycke"/>
      </w:pPr>
      <w:r>
        <w:t xml:space="preserve">            &lt;/select&gt;</w:t>
      </w:r>
    </w:p>
    <w:p w14:paraId="110EA49C" w14:textId="77777777" w:rsidR="00193F8F" w:rsidRDefault="00193F8F" w:rsidP="00193F8F">
      <w:pPr>
        <w:pStyle w:val="Kodstycke"/>
      </w:pPr>
    </w:p>
    <w:p w14:paraId="79CDB089" w14:textId="77777777" w:rsidR="00193F8F" w:rsidRDefault="00193F8F" w:rsidP="00193F8F">
      <w:pPr>
        <w:pStyle w:val="Kodstycke"/>
      </w:pPr>
      <w:r>
        <w:t xml:space="preserve">            &lt;button type="submit"&gt;Lägg till i databasen&lt;/button&gt;</w:t>
      </w:r>
    </w:p>
    <w:p w14:paraId="62FA7CFE" w14:textId="77777777" w:rsidR="00193F8F" w:rsidRDefault="00193F8F" w:rsidP="00193F8F">
      <w:pPr>
        <w:pStyle w:val="Kodstycke"/>
      </w:pPr>
      <w:r>
        <w:t xml:space="preserve">          &lt;/form&gt;</w:t>
      </w:r>
    </w:p>
    <w:p w14:paraId="3E99F49D" w14:textId="77777777" w:rsidR="00193F8F" w:rsidRDefault="00193F8F" w:rsidP="00193F8F">
      <w:pPr>
        <w:pStyle w:val="Kodstycke"/>
      </w:pPr>
      <w:r>
        <w:t xml:space="preserve">        &lt;/div&gt;</w:t>
      </w:r>
    </w:p>
    <w:p w14:paraId="334A0ACB" w14:textId="77777777" w:rsidR="00193F8F" w:rsidRDefault="00193F8F" w:rsidP="00193F8F">
      <w:pPr>
        <w:pStyle w:val="Kodstycke"/>
      </w:pPr>
      <w:r>
        <w:t xml:space="preserve">      &lt;/div&gt;</w:t>
      </w:r>
    </w:p>
    <w:p w14:paraId="3A8CECD5" w14:textId="77777777" w:rsidR="00193F8F" w:rsidRDefault="00193F8F" w:rsidP="00193F8F">
      <w:pPr>
        <w:pStyle w:val="Kodstycke"/>
      </w:pPr>
      <w:r>
        <w:t xml:space="preserve">    &lt;/div&gt;</w:t>
      </w:r>
    </w:p>
    <w:p w14:paraId="4B666E1C" w14:textId="77777777" w:rsidR="00193F8F" w:rsidRDefault="00193F8F" w:rsidP="00193F8F">
      <w:pPr>
        <w:pStyle w:val="Kodstycke"/>
      </w:pPr>
      <w:r>
        <w:t xml:space="preserve">  );</w:t>
      </w:r>
    </w:p>
    <w:p w14:paraId="339B13FF" w14:textId="77777777" w:rsidR="00193F8F" w:rsidRDefault="00193F8F" w:rsidP="00193F8F">
      <w:pPr>
        <w:pStyle w:val="Kodstycke"/>
      </w:pPr>
      <w:r>
        <w:t>}</w:t>
      </w:r>
    </w:p>
    <w:p w14:paraId="5F5ADFB9" w14:textId="77777777" w:rsidR="00193F8F" w:rsidRDefault="00193F8F" w:rsidP="00193F8F">
      <w:pPr>
        <w:pStyle w:val="Kodstycke"/>
      </w:pPr>
    </w:p>
    <w:p w14:paraId="3C459DFD" w14:textId="1B078162" w:rsidR="00193F8F" w:rsidRDefault="00193F8F" w:rsidP="00193F8F">
      <w:pPr>
        <w:pStyle w:val="Kodstycke"/>
      </w:pPr>
      <w:r>
        <w:t>export default App</w:t>
      </w:r>
      <w:r w:rsidR="00087E07">
        <w:t>;</w:t>
      </w:r>
    </w:p>
    <w:p w14:paraId="10E762DB" w14:textId="5AAAB7DD" w:rsidR="00087E07" w:rsidRDefault="00087E07" w:rsidP="00087E07">
      <w:pPr>
        <w:pStyle w:val="Bildtext"/>
      </w:pPr>
      <w:r>
        <w:t>Bild 1 Lösningsförslag till slutprojektet</w:t>
      </w:r>
    </w:p>
    <w:p w14:paraId="4BD54566" w14:textId="64FB1F29" w:rsidR="00087E07" w:rsidRDefault="00087E07">
      <w:pPr>
        <w:spacing w:after="160" w:line="278" w:lineRule="auto"/>
        <w:ind w:left="0" w:firstLine="0"/>
      </w:pPr>
      <w:r>
        <w:br w:type="page"/>
      </w:r>
    </w:p>
    <w:p w14:paraId="505985B6" w14:textId="785AE391" w:rsidR="00087E07" w:rsidRDefault="00087E07" w:rsidP="00087E07">
      <w:pPr>
        <w:pStyle w:val="Rubrik3"/>
      </w:pPr>
      <w:r>
        <w:lastRenderedPageBreak/>
        <w:t>Inspiration</w:t>
      </w:r>
    </w:p>
    <w:p w14:paraId="79DA974E" w14:textId="70711412" w:rsidR="009B489E" w:rsidRDefault="00087E07" w:rsidP="00193F8F">
      <w:r>
        <w:t>För att ge lite mer inspiration kommer här en bild med några förslag på projekt man kan ge sig på om man vill fortsätta träna.</w:t>
      </w:r>
    </w:p>
    <w:p w14:paraId="7251C5BD" w14:textId="3297B9EF" w:rsidR="00087E07" w:rsidRDefault="00087E07" w:rsidP="00087E07">
      <w:r>
        <w:rPr>
          <w:noProof/>
        </w:rPr>
        <w:drawing>
          <wp:inline distT="0" distB="0" distL="0" distR="0" wp14:anchorId="01C4CF1C" wp14:editId="106CA2AC">
            <wp:extent cx="5248275" cy="6997700"/>
            <wp:effectExtent l="0" t="0" r="9525" b="0"/>
            <wp:docPr id="931291650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91650" name="Bildobjekt 9312916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B3D8" w14:textId="634B4D9C" w:rsidR="00087E07" w:rsidRPr="000137B2" w:rsidRDefault="00087E07" w:rsidP="00087E07">
      <w:pPr>
        <w:pStyle w:val="Bildtext"/>
      </w:pPr>
      <w:r>
        <w:t xml:space="preserve">Bild </w:t>
      </w:r>
      <w:r>
        <w:t>2</w:t>
      </w:r>
      <w:r>
        <w:t xml:space="preserve"> </w:t>
      </w:r>
      <w:r>
        <w:t>Projekt som man kan ge sig på.</w:t>
      </w:r>
    </w:p>
    <w:sectPr w:rsidR="00087E07" w:rsidRPr="000137B2" w:rsidSect="009B489E">
      <w:headerReference w:type="even" r:id="rId12"/>
      <w:headerReference w:type="default" r:id="rId13"/>
      <w:footerReference w:type="even" r:id="rId14"/>
      <w:footerReference w:type="default" r:id="rId15"/>
      <w:footerReference w:type="first" r:id="rId16"/>
      <w:pgSz w:w="11906" w:h="16838"/>
      <w:pgMar w:top="58" w:right="938" w:bottom="2080" w:left="936" w:header="720" w:footer="33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7F6D7" w14:textId="77777777" w:rsidR="0038343A" w:rsidRPr="00065C87" w:rsidRDefault="0038343A" w:rsidP="00013F54">
      <w:r w:rsidRPr="00065C87">
        <w:separator/>
      </w:r>
    </w:p>
  </w:endnote>
  <w:endnote w:type="continuationSeparator" w:id="0">
    <w:p w14:paraId="41E17829" w14:textId="77777777" w:rsidR="0038343A" w:rsidRPr="00065C87" w:rsidRDefault="0038343A" w:rsidP="00013F54">
      <w:r w:rsidRPr="00065C8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A7BBD" w14:textId="77777777" w:rsidR="00047CB2" w:rsidRPr="00065C87" w:rsidRDefault="00000000" w:rsidP="00013F54">
    <w:r w:rsidRPr="00065C87">
      <w:fldChar w:fldCharType="begin"/>
    </w:r>
    <w:r w:rsidRPr="00065C87">
      <w:instrText xml:space="preserve"> PAGE   \* MERGEFORMAT </w:instrText>
    </w:r>
    <w:r w:rsidRPr="00065C87">
      <w:fldChar w:fldCharType="separate"/>
    </w:r>
    <w:r w:rsidRPr="00065C87">
      <w:t>1</w:t>
    </w:r>
    <w:r w:rsidRPr="00065C87">
      <w:fldChar w:fldCharType="end"/>
    </w:r>
    <w:r w:rsidRPr="00065C87">
      <w:t xml:space="preserve"> </w:t>
    </w:r>
  </w:p>
  <w:p w14:paraId="17D9BCC8" w14:textId="77777777" w:rsidR="00047CB2" w:rsidRPr="00065C87" w:rsidRDefault="00000000" w:rsidP="00013F54">
    <w:r w:rsidRPr="00065C87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9CD35" w14:textId="7F37D666" w:rsidR="00047CB2" w:rsidRPr="00065C87" w:rsidRDefault="00000000" w:rsidP="00013F54">
    <w:r w:rsidRPr="00065C87">
      <w:fldChar w:fldCharType="begin"/>
    </w:r>
    <w:r w:rsidRPr="00065C87">
      <w:instrText xml:space="preserve"> PAGE   \* MERGEFORMAT </w:instrText>
    </w:r>
    <w:r w:rsidRPr="00065C87">
      <w:fldChar w:fldCharType="separate"/>
    </w:r>
    <w:r w:rsidRPr="00065C87">
      <w:t>1</w:t>
    </w:r>
    <w:r w:rsidRPr="00065C87">
      <w:fldChar w:fldCharType="end"/>
    </w:r>
  </w:p>
  <w:p w14:paraId="233211F8" w14:textId="77777777" w:rsidR="00047CB2" w:rsidRPr="00065C87" w:rsidRDefault="00047CB2" w:rsidP="00013F54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702DE" w14:textId="77777777" w:rsidR="00047CB2" w:rsidRPr="00065C87" w:rsidRDefault="00000000" w:rsidP="00013F54">
    <w:r w:rsidRPr="00065C87">
      <w:fldChar w:fldCharType="begin"/>
    </w:r>
    <w:r w:rsidRPr="00065C87">
      <w:instrText xml:space="preserve"> PAGE   \* MERGEFORMAT </w:instrText>
    </w:r>
    <w:r w:rsidRPr="00065C87">
      <w:fldChar w:fldCharType="separate"/>
    </w:r>
    <w:r w:rsidRPr="00065C87">
      <w:t>1</w:t>
    </w:r>
    <w:r w:rsidRPr="00065C87">
      <w:fldChar w:fldCharType="end"/>
    </w:r>
    <w:r w:rsidRPr="00065C87">
      <w:t xml:space="preserve"> </w:t>
    </w:r>
  </w:p>
  <w:p w14:paraId="6CB5B86A" w14:textId="77777777" w:rsidR="00047CB2" w:rsidRPr="00065C87" w:rsidRDefault="00000000" w:rsidP="00013F54">
    <w:r w:rsidRPr="00065C87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0985D" w14:textId="77777777" w:rsidR="0038343A" w:rsidRPr="00065C87" w:rsidRDefault="0038343A" w:rsidP="00013F54">
      <w:r w:rsidRPr="00065C87">
        <w:separator/>
      </w:r>
    </w:p>
  </w:footnote>
  <w:footnote w:type="continuationSeparator" w:id="0">
    <w:p w14:paraId="763C9DFD" w14:textId="77777777" w:rsidR="0038343A" w:rsidRPr="00065C87" w:rsidRDefault="0038343A" w:rsidP="00013F54">
      <w:r w:rsidRPr="00065C8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95460" w14:textId="77777777" w:rsidR="00047CB2" w:rsidRPr="00065C87" w:rsidRDefault="00000000" w:rsidP="00013F54">
    <w:r w:rsidRPr="00065C87">
      <w:rPr>
        <w:rFonts w:eastAsia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57F5A66" wp14:editId="11BBE1DC">
              <wp:simplePos x="0" y="0"/>
              <wp:positionH relativeFrom="page">
                <wp:posOffset>585216</wp:posOffset>
              </wp:positionH>
              <wp:positionV relativeFrom="page">
                <wp:posOffset>621792</wp:posOffset>
              </wp:positionV>
              <wp:extent cx="6380989" cy="56388"/>
              <wp:effectExtent l="0" t="0" r="0" b="0"/>
              <wp:wrapSquare wrapText="bothSides"/>
              <wp:docPr id="2148" name="Group 21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80989" cy="56388"/>
                        <a:chOff x="0" y="0"/>
                        <a:chExt cx="6380989" cy="56388"/>
                      </a:xfrm>
                    </wpg:grpSpPr>
                    <wps:wsp>
                      <wps:cNvPr id="2310" name="Shape 2310"/>
                      <wps:cNvSpPr/>
                      <wps:spPr>
                        <a:xfrm>
                          <a:off x="0" y="0"/>
                          <a:ext cx="6380989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80989" h="56388">
                              <a:moveTo>
                                <a:pt x="0" y="0"/>
                              </a:moveTo>
                              <a:lnTo>
                                <a:pt x="6380989" y="0"/>
                              </a:lnTo>
                              <a:lnTo>
                                <a:pt x="6380989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4ABA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F27E2F5" id="Group 2148" o:spid="_x0000_s1026" style="position:absolute;margin-left:46.1pt;margin-top:48.95pt;width:502.45pt;height:4.45pt;z-index:251658240;mso-position-horizontal-relative:page;mso-position-vertical-relative:page" coordsize="63809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">
              <v:shape id="Shape 2310" o:spid="_x0000_s1027" style="position:absolute;width:63809;height:563;visibility:visible;mso-wrap-style:square;v-text-anchor:top" coordsize="6380989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" path="m,l6380989,r,56388l,56388,,e" fillcolor="#34aba2" stroked="f" strokeweight="0">
                <v:stroke miterlimit="83231f" joinstyle="miter"/>
                <v:path arrowok="t" textboxrect="0,0,6380989,56388"/>
              </v:shape>
              <w10:wrap type="square" anchorx="page" anchory="page"/>
            </v:group>
          </w:pict>
        </mc:Fallback>
      </mc:AlternateContent>
    </w:r>
  </w:p>
  <w:p w14:paraId="3626D94B" w14:textId="77777777" w:rsidR="00047CB2" w:rsidRPr="00065C87" w:rsidRDefault="00000000" w:rsidP="00013F54">
    <w:r w:rsidRPr="00065C87">
      <w:rPr>
        <w:rFonts w:eastAsia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FD4707D" wp14:editId="43EC54C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150" name="Group 21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5E608974" id="Group 2150" o:spid="_x0000_s1026" style="position:absolute;margin-left:0;margin-top:0;width:0;height:0;z-index:-251657216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9A3B3" w14:textId="77777777" w:rsidR="00047CB2" w:rsidRPr="00065C87" w:rsidRDefault="00000000" w:rsidP="00013F54">
    <w:r w:rsidRPr="00065C87">
      <w:rPr>
        <w:rFonts w:eastAsia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C7C7F4D" wp14:editId="7DD13264">
              <wp:simplePos x="0" y="0"/>
              <wp:positionH relativeFrom="page">
                <wp:posOffset>585216</wp:posOffset>
              </wp:positionH>
              <wp:positionV relativeFrom="page">
                <wp:posOffset>621792</wp:posOffset>
              </wp:positionV>
              <wp:extent cx="6380989" cy="56388"/>
              <wp:effectExtent l="0" t="0" r="0" b="0"/>
              <wp:wrapSquare wrapText="bothSides"/>
              <wp:docPr id="2131" name="Group 21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80989" cy="56388"/>
                        <a:chOff x="0" y="0"/>
                        <a:chExt cx="6380989" cy="56388"/>
                      </a:xfrm>
                    </wpg:grpSpPr>
                    <wps:wsp>
                      <wps:cNvPr id="2308" name="Shape 2308"/>
                      <wps:cNvSpPr/>
                      <wps:spPr>
                        <a:xfrm>
                          <a:off x="0" y="0"/>
                          <a:ext cx="6380989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80989" h="56388">
                              <a:moveTo>
                                <a:pt x="0" y="0"/>
                              </a:moveTo>
                              <a:lnTo>
                                <a:pt x="6380989" y="0"/>
                              </a:lnTo>
                              <a:lnTo>
                                <a:pt x="6380989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4ABA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D4CE7C7" id="Group 2131" o:spid="_x0000_s1026" style="position:absolute;margin-left:46.1pt;margin-top:48.95pt;width:502.45pt;height:4.45pt;z-index:251660288;mso-position-horizontal-relative:page;mso-position-vertical-relative:page" coordsize="63809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">
              <v:shape id="Shape 2308" o:spid="_x0000_s1027" style="position:absolute;width:63809;height:563;visibility:visible;mso-wrap-style:square;v-text-anchor:top" coordsize="6380989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" path="m,l6380989,r,56388l,56388,,e" fillcolor="#34aba2" stroked="f" strokeweight="0">
                <v:stroke miterlimit="83231f" joinstyle="miter"/>
                <v:path arrowok="t" textboxrect="0,0,6380989,56388"/>
              </v:shape>
              <w10:wrap type="square" anchorx="page" anchory="page"/>
            </v:group>
          </w:pict>
        </mc:Fallback>
      </mc:AlternateContent>
    </w:r>
  </w:p>
  <w:p w14:paraId="5019B9AE" w14:textId="77777777" w:rsidR="00047CB2" w:rsidRPr="00065C87" w:rsidRDefault="00000000" w:rsidP="00013F54">
    <w:r w:rsidRPr="00065C87">
      <w:rPr>
        <w:rFonts w:eastAsia="Calibri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AE6439A" wp14:editId="263536B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133" name="Group 21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3244B55B" id="Group 2133" o:spid="_x0000_s1026" style="position:absolute;margin-left:0;margin-top:0;width:0;height:0;z-index:-251655168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C4333"/>
    <w:multiLevelType w:val="multilevel"/>
    <w:tmpl w:val="6DF0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F46E1"/>
    <w:multiLevelType w:val="multilevel"/>
    <w:tmpl w:val="F60A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46F92"/>
    <w:multiLevelType w:val="multilevel"/>
    <w:tmpl w:val="03EC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43367"/>
    <w:multiLevelType w:val="hybridMultilevel"/>
    <w:tmpl w:val="16447A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93AC4"/>
    <w:multiLevelType w:val="hybridMultilevel"/>
    <w:tmpl w:val="73DE845A"/>
    <w:lvl w:ilvl="0" w:tplc="7AE418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014640"/>
    <w:multiLevelType w:val="hybridMultilevel"/>
    <w:tmpl w:val="887A20A8"/>
    <w:lvl w:ilvl="0" w:tplc="200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2F910B40"/>
    <w:multiLevelType w:val="multilevel"/>
    <w:tmpl w:val="9FD41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8E6D57"/>
    <w:multiLevelType w:val="hybridMultilevel"/>
    <w:tmpl w:val="004E300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984BD1"/>
    <w:multiLevelType w:val="hybridMultilevel"/>
    <w:tmpl w:val="AA76F36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353FA7"/>
    <w:multiLevelType w:val="hybridMultilevel"/>
    <w:tmpl w:val="46E073B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31773"/>
    <w:multiLevelType w:val="hybridMultilevel"/>
    <w:tmpl w:val="F0F0BFC8"/>
    <w:lvl w:ilvl="0" w:tplc="318AFE3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FE6C65"/>
    <w:multiLevelType w:val="multilevel"/>
    <w:tmpl w:val="7F70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7A2F67"/>
    <w:multiLevelType w:val="multilevel"/>
    <w:tmpl w:val="67FC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15727"/>
    <w:multiLevelType w:val="multilevel"/>
    <w:tmpl w:val="98F69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182BD6"/>
    <w:multiLevelType w:val="hybridMultilevel"/>
    <w:tmpl w:val="C972D42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1C4B47"/>
    <w:multiLevelType w:val="multilevel"/>
    <w:tmpl w:val="5330A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B227C4"/>
    <w:multiLevelType w:val="hybridMultilevel"/>
    <w:tmpl w:val="7A5808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70F60"/>
    <w:multiLevelType w:val="hybridMultilevel"/>
    <w:tmpl w:val="456EE7C6"/>
    <w:lvl w:ilvl="0" w:tplc="A8E6080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65" w:hanging="360"/>
      </w:pPr>
    </w:lvl>
    <w:lvl w:ilvl="2" w:tplc="2000001B" w:tentative="1">
      <w:start w:val="1"/>
      <w:numFmt w:val="lowerRoman"/>
      <w:lvlText w:val="%3."/>
      <w:lvlJc w:val="right"/>
      <w:pPr>
        <w:ind w:left="1785" w:hanging="180"/>
      </w:pPr>
    </w:lvl>
    <w:lvl w:ilvl="3" w:tplc="2000000F" w:tentative="1">
      <w:start w:val="1"/>
      <w:numFmt w:val="decimal"/>
      <w:lvlText w:val="%4."/>
      <w:lvlJc w:val="left"/>
      <w:pPr>
        <w:ind w:left="2505" w:hanging="360"/>
      </w:pPr>
    </w:lvl>
    <w:lvl w:ilvl="4" w:tplc="20000019" w:tentative="1">
      <w:start w:val="1"/>
      <w:numFmt w:val="lowerLetter"/>
      <w:lvlText w:val="%5."/>
      <w:lvlJc w:val="left"/>
      <w:pPr>
        <w:ind w:left="3225" w:hanging="360"/>
      </w:pPr>
    </w:lvl>
    <w:lvl w:ilvl="5" w:tplc="2000001B" w:tentative="1">
      <w:start w:val="1"/>
      <w:numFmt w:val="lowerRoman"/>
      <w:lvlText w:val="%6."/>
      <w:lvlJc w:val="right"/>
      <w:pPr>
        <w:ind w:left="3945" w:hanging="180"/>
      </w:pPr>
    </w:lvl>
    <w:lvl w:ilvl="6" w:tplc="2000000F" w:tentative="1">
      <w:start w:val="1"/>
      <w:numFmt w:val="decimal"/>
      <w:lvlText w:val="%7."/>
      <w:lvlJc w:val="left"/>
      <w:pPr>
        <w:ind w:left="4665" w:hanging="360"/>
      </w:pPr>
    </w:lvl>
    <w:lvl w:ilvl="7" w:tplc="20000019" w:tentative="1">
      <w:start w:val="1"/>
      <w:numFmt w:val="lowerLetter"/>
      <w:lvlText w:val="%8."/>
      <w:lvlJc w:val="left"/>
      <w:pPr>
        <w:ind w:left="5385" w:hanging="360"/>
      </w:pPr>
    </w:lvl>
    <w:lvl w:ilvl="8" w:tplc="2000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8" w15:restartNumberingAfterBreak="0">
    <w:nsid w:val="6936197C"/>
    <w:multiLevelType w:val="hybridMultilevel"/>
    <w:tmpl w:val="DF207A4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FF3CC9"/>
    <w:multiLevelType w:val="multilevel"/>
    <w:tmpl w:val="686A3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5060B5"/>
    <w:multiLevelType w:val="hybridMultilevel"/>
    <w:tmpl w:val="77C2EAFE"/>
    <w:lvl w:ilvl="0" w:tplc="A8E6080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B320FA"/>
    <w:multiLevelType w:val="multilevel"/>
    <w:tmpl w:val="983E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4F09EA"/>
    <w:multiLevelType w:val="hybridMultilevel"/>
    <w:tmpl w:val="2E943A16"/>
    <w:lvl w:ilvl="0" w:tplc="A8E6080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036924"/>
    <w:multiLevelType w:val="multilevel"/>
    <w:tmpl w:val="C8307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3777CB"/>
    <w:multiLevelType w:val="multilevel"/>
    <w:tmpl w:val="DD2C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3E67AF"/>
    <w:multiLevelType w:val="hybridMultilevel"/>
    <w:tmpl w:val="B0F082C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8807389">
    <w:abstractNumId w:val="17"/>
  </w:num>
  <w:num w:numId="2" w16cid:durableId="225381545">
    <w:abstractNumId w:val="20"/>
  </w:num>
  <w:num w:numId="3" w16cid:durableId="972254287">
    <w:abstractNumId w:val="22"/>
  </w:num>
  <w:num w:numId="4" w16cid:durableId="1980718377">
    <w:abstractNumId w:val="5"/>
  </w:num>
  <w:num w:numId="5" w16cid:durableId="193688131">
    <w:abstractNumId w:val="1"/>
  </w:num>
  <w:num w:numId="6" w16cid:durableId="1255825629">
    <w:abstractNumId w:val="0"/>
  </w:num>
  <w:num w:numId="7" w16cid:durableId="555943606">
    <w:abstractNumId w:val="15"/>
  </w:num>
  <w:num w:numId="8" w16cid:durableId="1945068039">
    <w:abstractNumId w:val="18"/>
  </w:num>
  <w:num w:numId="9" w16cid:durableId="1650356061">
    <w:abstractNumId w:val="3"/>
  </w:num>
  <w:num w:numId="10" w16cid:durableId="2058889347">
    <w:abstractNumId w:val="16"/>
  </w:num>
  <w:num w:numId="11" w16cid:durableId="1239902538">
    <w:abstractNumId w:val="13"/>
  </w:num>
  <w:num w:numId="12" w16cid:durableId="1943806250">
    <w:abstractNumId w:val="19"/>
  </w:num>
  <w:num w:numId="13" w16cid:durableId="872304685">
    <w:abstractNumId w:val="23"/>
  </w:num>
  <w:num w:numId="14" w16cid:durableId="2019624065">
    <w:abstractNumId w:val="2"/>
  </w:num>
  <w:num w:numId="15" w16cid:durableId="120155749">
    <w:abstractNumId w:val="14"/>
  </w:num>
  <w:num w:numId="16" w16cid:durableId="1627270058">
    <w:abstractNumId w:val="25"/>
  </w:num>
  <w:num w:numId="17" w16cid:durableId="469447801">
    <w:abstractNumId w:val="24"/>
  </w:num>
  <w:num w:numId="18" w16cid:durableId="1610120101">
    <w:abstractNumId w:val="12"/>
  </w:num>
  <w:num w:numId="19" w16cid:durableId="1809475097">
    <w:abstractNumId w:val="11"/>
  </w:num>
  <w:num w:numId="20" w16cid:durableId="1946182502">
    <w:abstractNumId w:val="21"/>
  </w:num>
  <w:num w:numId="21" w16cid:durableId="1484544100">
    <w:abstractNumId w:val="6"/>
  </w:num>
  <w:num w:numId="22" w16cid:durableId="2007128153">
    <w:abstractNumId w:val="4"/>
  </w:num>
  <w:num w:numId="23" w16cid:durableId="1206287181">
    <w:abstractNumId w:val="10"/>
  </w:num>
  <w:num w:numId="24" w16cid:durableId="1377270593">
    <w:abstractNumId w:val="7"/>
  </w:num>
  <w:num w:numId="25" w16cid:durableId="956987144">
    <w:abstractNumId w:val="8"/>
  </w:num>
  <w:num w:numId="26" w16cid:durableId="16419542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F8F"/>
    <w:rsid w:val="000033BE"/>
    <w:rsid w:val="000137B2"/>
    <w:rsid w:val="00013F54"/>
    <w:rsid w:val="00047279"/>
    <w:rsid w:val="00047CB2"/>
    <w:rsid w:val="00065396"/>
    <w:rsid w:val="00065C87"/>
    <w:rsid w:val="0008206E"/>
    <w:rsid w:val="0008643B"/>
    <w:rsid w:val="00087E07"/>
    <w:rsid w:val="00092B43"/>
    <w:rsid w:val="000A2FB1"/>
    <w:rsid w:val="000A4A85"/>
    <w:rsid w:val="000B2C2D"/>
    <w:rsid w:val="000B41C3"/>
    <w:rsid w:val="000D0A57"/>
    <w:rsid w:val="000F6597"/>
    <w:rsid w:val="00104C9F"/>
    <w:rsid w:val="00123C9A"/>
    <w:rsid w:val="001270B3"/>
    <w:rsid w:val="00170CFB"/>
    <w:rsid w:val="00176340"/>
    <w:rsid w:val="00193F8F"/>
    <w:rsid w:val="001A7468"/>
    <w:rsid w:val="001B0E65"/>
    <w:rsid w:val="001B5514"/>
    <w:rsid w:val="001E4AF1"/>
    <w:rsid w:val="00227F7D"/>
    <w:rsid w:val="0023249B"/>
    <w:rsid w:val="0023639C"/>
    <w:rsid w:val="002401A3"/>
    <w:rsid w:val="002413EE"/>
    <w:rsid w:val="0025622A"/>
    <w:rsid w:val="002F01C9"/>
    <w:rsid w:val="002F3FDE"/>
    <w:rsid w:val="002F4A5B"/>
    <w:rsid w:val="00334056"/>
    <w:rsid w:val="00371949"/>
    <w:rsid w:val="00377EE4"/>
    <w:rsid w:val="0038343A"/>
    <w:rsid w:val="00386E7C"/>
    <w:rsid w:val="003A6018"/>
    <w:rsid w:val="003C46DD"/>
    <w:rsid w:val="003C7EF9"/>
    <w:rsid w:val="003D07C6"/>
    <w:rsid w:val="003D530A"/>
    <w:rsid w:val="0040143F"/>
    <w:rsid w:val="004242BB"/>
    <w:rsid w:val="004653E4"/>
    <w:rsid w:val="004C5533"/>
    <w:rsid w:val="004E20B4"/>
    <w:rsid w:val="00533D68"/>
    <w:rsid w:val="00555C61"/>
    <w:rsid w:val="00570BE6"/>
    <w:rsid w:val="00590789"/>
    <w:rsid w:val="005C47CF"/>
    <w:rsid w:val="005C4BD5"/>
    <w:rsid w:val="005D57C2"/>
    <w:rsid w:val="00604C4B"/>
    <w:rsid w:val="00611291"/>
    <w:rsid w:val="0065221F"/>
    <w:rsid w:val="006A17B0"/>
    <w:rsid w:val="006A58D8"/>
    <w:rsid w:val="006A67CF"/>
    <w:rsid w:val="006C15A2"/>
    <w:rsid w:val="006D69DA"/>
    <w:rsid w:val="006F6E58"/>
    <w:rsid w:val="00703309"/>
    <w:rsid w:val="0071291C"/>
    <w:rsid w:val="00725065"/>
    <w:rsid w:val="0075061D"/>
    <w:rsid w:val="007811D6"/>
    <w:rsid w:val="00786D1D"/>
    <w:rsid w:val="007A005C"/>
    <w:rsid w:val="007D3293"/>
    <w:rsid w:val="007F42F7"/>
    <w:rsid w:val="007F7C2A"/>
    <w:rsid w:val="00800499"/>
    <w:rsid w:val="00827CE2"/>
    <w:rsid w:val="00891587"/>
    <w:rsid w:val="008962C2"/>
    <w:rsid w:val="00897A8C"/>
    <w:rsid w:val="00900FCD"/>
    <w:rsid w:val="009011D4"/>
    <w:rsid w:val="009430E3"/>
    <w:rsid w:val="009465D6"/>
    <w:rsid w:val="00961DCE"/>
    <w:rsid w:val="00971774"/>
    <w:rsid w:val="009B3E23"/>
    <w:rsid w:val="009B489E"/>
    <w:rsid w:val="009C76D1"/>
    <w:rsid w:val="009D4153"/>
    <w:rsid w:val="009E3267"/>
    <w:rsid w:val="009E4D5D"/>
    <w:rsid w:val="009E6CF7"/>
    <w:rsid w:val="009F46FC"/>
    <w:rsid w:val="00A16AD3"/>
    <w:rsid w:val="00A53846"/>
    <w:rsid w:val="00A55672"/>
    <w:rsid w:val="00A757E7"/>
    <w:rsid w:val="00A806A1"/>
    <w:rsid w:val="00A944D9"/>
    <w:rsid w:val="00A94885"/>
    <w:rsid w:val="00AD0A70"/>
    <w:rsid w:val="00B10AAF"/>
    <w:rsid w:val="00B36262"/>
    <w:rsid w:val="00B52369"/>
    <w:rsid w:val="00B52B06"/>
    <w:rsid w:val="00B60A42"/>
    <w:rsid w:val="00B60D91"/>
    <w:rsid w:val="00B63A96"/>
    <w:rsid w:val="00B91CF4"/>
    <w:rsid w:val="00BA1922"/>
    <w:rsid w:val="00BB0BF4"/>
    <w:rsid w:val="00BE4704"/>
    <w:rsid w:val="00BF2C20"/>
    <w:rsid w:val="00BF4D24"/>
    <w:rsid w:val="00C266E7"/>
    <w:rsid w:val="00C42371"/>
    <w:rsid w:val="00C471D1"/>
    <w:rsid w:val="00C61EB4"/>
    <w:rsid w:val="00C865F4"/>
    <w:rsid w:val="00CA5724"/>
    <w:rsid w:val="00CB5890"/>
    <w:rsid w:val="00CC1984"/>
    <w:rsid w:val="00CF7D77"/>
    <w:rsid w:val="00D120C9"/>
    <w:rsid w:val="00D2339F"/>
    <w:rsid w:val="00D23646"/>
    <w:rsid w:val="00D406DF"/>
    <w:rsid w:val="00D51526"/>
    <w:rsid w:val="00DC73F9"/>
    <w:rsid w:val="00DD1107"/>
    <w:rsid w:val="00E275DD"/>
    <w:rsid w:val="00E424ED"/>
    <w:rsid w:val="00EB3D2A"/>
    <w:rsid w:val="00ED7FB6"/>
    <w:rsid w:val="00EE271F"/>
    <w:rsid w:val="00F0686F"/>
    <w:rsid w:val="00F1179E"/>
    <w:rsid w:val="00F23E75"/>
    <w:rsid w:val="00F23E98"/>
    <w:rsid w:val="00F4692A"/>
    <w:rsid w:val="00F61A23"/>
    <w:rsid w:val="00F62D6C"/>
    <w:rsid w:val="00FC1BC5"/>
    <w:rsid w:val="00FD0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609691A"/>
  <w15:docId w15:val="{5C8BD81E-CE22-4B85-90D5-E844F90B9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E" w:eastAsia="en-S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89E"/>
    <w:pPr>
      <w:spacing w:after="120" w:line="290" w:lineRule="auto"/>
      <w:ind w:left="11" w:hanging="11"/>
    </w:pPr>
    <w:rPr>
      <w:rFonts w:ascii="Arial" w:hAnsi="Arial" w:cs="Arial"/>
      <w:color w:val="061F57"/>
      <w:spacing w:val="15"/>
    </w:rPr>
  </w:style>
  <w:style w:type="paragraph" w:styleId="Rubrik1">
    <w:name w:val="heading 1"/>
    <w:basedOn w:val="Normal"/>
    <w:next w:val="Normal"/>
    <w:link w:val="Rubrik1Char"/>
    <w:uiPriority w:val="9"/>
    <w:qFormat/>
    <w:rsid w:val="00D51526"/>
    <w:pPr>
      <w:outlineLvl w:val="0"/>
    </w:pPr>
    <w:rPr>
      <w:sz w:val="52"/>
      <w:szCs w:val="52"/>
    </w:rPr>
  </w:style>
  <w:style w:type="paragraph" w:styleId="Rubrik2">
    <w:name w:val="heading 2"/>
    <w:basedOn w:val="Underrubrik"/>
    <w:next w:val="Normal"/>
    <w:link w:val="Rubrik2Char"/>
    <w:uiPriority w:val="9"/>
    <w:unhideWhenUsed/>
    <w:qFormat/>
    <w:rsid w:val="00B60A42"/>
    <w:pPr>
      <w:outlineLvl w:val="1"/>
    </w:pPr>
    <w:rPr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7F7C2A"/>
    <w:pPr>
      <w:keepNext/>
      <w:keepLines/>
      <w:spacing w:before="120"/>
      <w:outlineLvl w:val="2"/>
    </w:pPr>
    <w:rPr>
      <w:rFonts w:eastAsiaTheme="majorEastAsia"/>
      <w:b/>
      <w:bCs/>
      <w:color w:val="0A2F40" w:themeColor="accent1" w:themeShade="7F"/>
      <w:sz w:val="28"/>
      <w:szCs w:val="2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link w:val="Rubrik1"/>
    <w:uiPriority w:val="9"/>
    <w:rsid w:val="00D51526"/>
    <w:rPr>
      <w:rFonts w:ascii="Arial" w:hAnsi="Arial" w:cs="Arial"/>
      <w:color w:val="061F57"/>
      <w:spacing w:val="15"/>
      <w:sz w:val="52"/>
      <w:szCs w:val="5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lrutnt">
    <w:name w:val="Table Grid"/>
    <w:basedOn w:val="Normaltabell"/>
    <w:uiPriority w:val="39"/>
    <w:rsid w:val="00604C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nderrubrik">
    <w:name w:val="Subtitle"/>
    <w:basedOn w:val="Normal"/>
    <w:next w:val="Normal"/>
    <w:link w:val="UnderrubrikChar"/>
    <w:uiPriority w:val="11"/>
    <w:qFormat/>
    <w:rsid w:val="006F6E58"/>
    <w:pPr>
      <w:numPr>
        <w:ilvl w:val="1"/>
      </w:numPr>
      <w:spacing w:after="160"/>
      <w:ind w:left="10" w:hanging="10"/>
    </w:pPr>
    <w:rPr>
      <w:color w:val="5A5A5A" w:themeColor="text1" w:themeTint="A5"/>
      <w:sz w:val="20"/>
      <w:szCs w:val="20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F6E58"/>
    <w:rPr>
      <w:rFonts w:ascii="Arial" w:hAnsi="Arial" w:cs="Arial"/>
      <w:color w:val="5A5A5A" w:themeColor="text1" w:themeTint="A5"/>
      <w:spacing w:val="15"/>
      <w:sz w:val="20"/>
      <w:szCs w:val="20"/>
      <w:lang w:val="sv-SE"/>
    </w:rPr>
  </w:style>
  <w:style w:type="paragraph" w:styleId="Rubrik">
    <w:name w:val="Title"/>
    <w:basedOn w:val="Normal"/>
    <w:next w:val="Normal"/>
    <w:link w:val="RubrikChar"/>
    <w:uiPriority w:val="10"/>
    <w:qFormat/>
    <w:rsid w:val="006F6E58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F6E58"/>
    <w:rPr>
      <w:rFonts w:asciiTheme="majorHAnsi" w:eastAsiaTheme="majorEastAsia" w:hAnsiTheme="majorHAnsi" w:cstheme="majorBidi"/>
      <w:spacing w:val="-10"/>
      <w:kern w:val="28"/>
      <w:sz w:val="56"/>
      <w:szCs w:val="56"/>
      <w:lang w:val="sv-SE"/>
    </w:rPr>
  </w:style>
  <w:style w:type="paragraph" w:styleId="Liststycke">
    <w:name w:val="List Paragraph"/>
    <w:basedOn w:val="Normal"/>
    <w:uiPriority w:val="34"/>
    <w:qFormat/>
    <w:rsid w:val="000B41C3"/>
    <w:pPr>
      <w:ind w:left="720"/>
      <w:contextualSpacing/>
    </w:pPr>
  </w:style>
  <w:style w:type="character" w:styleId="Hyperlnk">
    <w:name w:val="Hyperlink"/>
    <w:basedOn w:val="Standardstycketeckensnitt"/>
    <w:uiPriority w:val="99"/>
    <w:unhideWhenUsed/>
    <w:rsid w:val="006A58D8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6A58D8"/>
    <w:rPr>
      <w:color w:val="605E5C"/>
      <w:shd w:val="clear" w:color="auto" w:fill="E1DFDD"/>
    </w:rPr>
  </w:style>
  <w:style w:type="paragraph" w:customStyle="1" w:styleId="Kodstycke">
    <w:name w:val="Kodstycke"/>
    <w:basedOn w:val="Normal"/>
    <w:link w:val="KodstyckeChar"/>
    <w:qFormat/>
    <w:rsid w:val="00013F54"/>
    <w:pPr>
      <w:numPr>
        <w:ilvl w:val="1"/>
      </w:num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hd w:val="pct10" w:color="auto" w:fill="auto"/>
      <w:tabs>
        <w:tab w:val="left" w:pos="1526"/>
      </w:tabs>
      <w:spacing w:before="20" w:after="20"/>
      <w:ind w:left="11" w:hanging="11"/>
    </w:pPr>
    <w:rPr>
      <w:rFonts w:ascii="Consolas" w:hAnsi="Consolas"/>
      <w:color w:val="156082" w:themeColor="accent1"/>
      <w:sz w:val="20"/>
      <w:szCs w:val="20"/>
    </w:rPr>
  </w:style>
  <w:style w:type="character" w:customStyle="1" w:styleId="KodstyckeChar">
    <w:name w:val="Kodstycke Char"/>
    <w:basedOn w:val="Standardstycketeckensnitt"/>
    <w:link w:val="Kodstycke"/>
    <w:rsid w:val="00013F54"/>
    <w:rPr>
      <w:rFonts w:ascii="Consolas" w:hAnsi="Consolas" w:cs="Arial"/>
      <w:color w:val="156082" w:themeColor="accent1"/>
      <w:spacing w:val="15"/>
      <w:sz w:val="20"/>
      <w:szCs w:val="20"/>
      <w:shd w:val="pct10" w:color="auto" w:fill="auto"/>
      <w:lang w:val="en-SE"/>
    </w:rPr>
  </w:style>
  <w:style w:type="paragraph" w:customStyle="1" w:styleId="Bildtext">
    <w:name w:val="Bildtext"/>
    <w:basedOn w:val="Underrubrik"/>
    <w:link w:val="BildtextChar"/>
    <w:qFormat/>
    <w:rsid w:val="00B60A42"/>
    <w:pPr>
      <w:ind w:left="0" w:firstLine="0"/>
    </w:pPr>
  </w:style>
  <w:style w:type="character" w:customStyle="1" w:styleId="BildtextChar">
    <w:name w:val="Bildtext Char"/>
    <w:basedOn w:val="UnderrubrikChar"/>
    <w:link w:val="Bildtext"/>
    <w:rsid w:val="00B60A42"/>
    <w:rPr>
      <w:rFonts w:ascii="Arial" w:hAnsi="Arial" w:cs="Arial"/>
      <w:color w:val="5A5A5A" w:themeColor="text1" w:themeTint="A5"/>
      <w:spacing w:val="15"/>
      <w:sz w:val="20"/>
      <w:szCs w:val="20"/>
      <w:lang w:val="sv-SE"/>
    </w:rPr>
  </w:style>
  <w:style w:type="character" w:customStyle="1" w:styleId="Rubrik2Char">
    <w:name w:val="Rubrik 2 Char"/>
    <w:basedOn w:val="Standardstycketeckensnitt"/>
    <w:link w:val="Rubrik2"/>
    <w:uiPriority w:val="9"/>
    <w:rsid w:val="00B60A42"/>
    <w:rPr>
      <w:rFonts w:ascii="Arial" w:hAnsi="Arial" w:cs="Arial"/>
      <w:color w:val="5A5A5A" w:themeColor="text1" w:themeTint="A5"/>
      <w:spacing w:val="15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7F7C2A"/>
    <w:rPr>
      <w:rFonts w:ascii="Arial" w:eastAsiaTheme="majorEastAsia" w:hAnsi="Arial" w:cs="Arial"/>
      <w:b/>
      <w:bCs/>
      <w:color w:val="0A2F40" w:themeColor="accent1" w:themeShade="7F"/>
      <w:spacing w:val="15"/>
      <w:sz w:val="28"/>
      <w:szCs w:val="28"/>
      <w:lang w:val="en-SE"/>
    </w:rPr>
  </w:style>
  <w:style w:type="paragraph" w:customStyle="1" w:styleId="DokRubrik">
    <w:name w:val="DokRubrik"/>
    <w:basedOn w:val="Normal"/>
    <w:link w:val="DokRubrikChar"/>
    <w:qFormat/>
    <w:rsid w:val="009E4D5D"/>
    <w:rPr>
      <w:rFonts w:ascii="Calibri" w:hAnsi="Calibri" w:cs="Calibri"/>
      <w:sz w:val="52"/>
      <w:szCs w:val="52"/>
      <w:lang w:val="en-US"/>
    </w:rPr>
  </w:style>
  <w:style w:type="character" w:customStyle="1" w:styleId="DokRubrikChar">
    <w:name w:val="DokRubrik Char"/>
    <w:basedOn w:val="Standardstycketeckensnitt"/>
    <w:link w:val="DokRubrik"/>
    <w:rsid w:val="009E4D5D"/>
    <w:rPr>
      <w:rFonts w:ascii="Calibri" w:hAnsi="Calibri" w:cs="Calibri"/>
      <w:color w:val="061F57"/>
      <w:spacing w:val="15"/>
      <w:sz w:val="52"/>
      <w:szCs w:val="52"/>
      <w:lang w:val="en-US"/>
    </w:rPr>
  </w:style>
  <w:style w:type="paragraph" w:customStyle="1" w:styleId="DokDatum">
    <w:name w:val="DokDatum"/>
    <w:basedOn w:val="Normal"/>
    <w:link w:val="DokDatumChar"/>
    <w:qFormat/>
    <w:rsid w:val="009E4D5D"/>
    <w:rPr>
      <w:rFonts w:ascii="Calibri" w:hAnsi="Calibri" w:cs="Calibri"/>
      <w:sz w:val="32"/>
      <w:szCs w:val="32"/>
    </w:rPr>
  </w:style>
  <w:style w:type="character" w:customStyle="1" w:styleId="DokDatumChar">
    <w:name w:val="DokDatum Char"/>
    <w:basedOn w:val="Standardstycketeckensnitt"/>
    <w:link w:val="DokDatum"/>
    <w:rsid w:val="009E4D5D"/>
    <w:rPr>
      <w:rFonts w:ascii="Calibri" w:hAnsi="Calibri" w:cs="Calibri"/>
      <w:color w:val="061F57"/>
      <w:spacing w:val="15"/>
      <w:sz w:val="32"/>
      <w:szCs w:val="32"/>
    </w:rPr>
  </w:style>
  <w:style w:type="paragraph" w:customStyle="1" w:styleId="DokInfo">
    <w:name w:val="DokInfo"/>
    <w:basedOn w:val="Normal"/>
    <w:link w:val="DokInfoChar"/>
    <w:qFormat/>
    <w:rsid w:val="009E4D5D"/>
    <w:rPr>
      <w:rFonts w:ascii="Calibri" w:hAnsi="Calibri" w:cs="Calibri"/>
      <w:sz w:val="28"/>
      <w:szCs w:val="28"/>
    </w:rPr>
  </w:style>
  <w:style w:type="character" w:customStyle="1" w:styleId="DokInfoChar">
    <w:name w:val="DokInfo Char"/>
    <w:basedOn w:val="Standardstycketeckensnitt"/>
    <w:link w:val="DokInfo"/>
    <w:rsid w:val="009E4D5D"/>
    <w:rPr>
      <w:rFonts w:ascii="Calibri" w:hAnsi="Calibri" w:cs="Calibri"/>
      <w:color w:val="061F57"/>
      <w:spacing w:val="15"/>
      <w:sz w:val="28"/>
      <w:szCs w:val="28"/>
    </w:rPr>
  </w:style>
  <w:style w:type="paragraph" w:styleId="Sidhuvud">
    <w:name w:val="header"/>
    <w:basedOn w:val="Normal"/>
    <w:link w:val="SidhuvudChar"/>
    <w:uiPriority w:val="99"/>
    <w:unhideWhenUsed/>
    <w:rsid w:val="00087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087E07"/>
    <w:rPr>
      <w:rFonts w:ascii="Arial" w:hAnsi="Arial" w:cs="Arial"/>
      <w:color w:val="061F57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ltl\Documents\Anpassade%20Office-mallar\Format-mall-haf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B795D-89BA-4D13-AF16-BA982B639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Format-mall-hafte.dotx</Template>
  <TotalTime>15</TotalTime>
  <Pages>7</Pages>
  <Words>933</Words>
  <Characters>5323</Characters>
  <Application>Microsoft Office Word</Application>
  <DocSecurity>0</DocSecurity>
  <Lines>44</Lines>
  <Paragraphs>12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Microsoft Word - JavaScript - Moduler.docx</vt:lpstr>
      <vt:lpstr>Microsoft Word - JavaScript - Moduler.docx</vt:lpstr>
    </vt:vector>
  </TitlesOfParts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JavaScript - Moduler.docx</dc:title>
  <dc:subject/>
  <dc:creator>Anders Strömberg</dc:creator>
  <cp:keywords/>
  <cp:lastModifiedBy>Anders Strömberg</cp:lastModifiedBy>
  <cp:revision>1</cp:revision>
  <cp:lastPrinted>2026-09-24T18:00:00Z</cp:lastPrinted>
  <dcterms:created xsi:type="dcterms:W3CDTF">2026-10-02T11:44:00Z</dcterms:created>
  <dcterms:modified xsi:type="dcterms:W3CDTF">2026-10-02T11:59:00Z</dcterms:modified>
</cp:coreProperties>
</file>